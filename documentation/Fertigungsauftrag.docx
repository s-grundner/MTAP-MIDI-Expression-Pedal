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96D43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6EC19681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3B7B3AC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9749B0A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96C8208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2C55DF9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8B2F6F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4B955F1" w14:textId="6020C735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872779" wp14:editId="30024A63">
            <wp:extent cx="5885268" cy="4974336"/>
            <wp:effectExtent l="0" t="0" r="1270" b="0"/>
            <wp:docPr id="2" name="Grafik 2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106" cy="49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2F430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948032" behindDoc="1" locked="1" layoutInCell="1" allowOverlap="1" wp14:anchorId="406F5250" wp14:editId="09B58FD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383" name="Grafik 383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55B2D14" wp14:editId="65DD1E2C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1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FDE50" id="Gerade Verbindung 44" o:spid="_x0000_s1026" style="position:absolute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EDB69E1" wp14:editId="7279CC2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2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02C75B" id="Gerade Verbindung 31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599F844" wp14:editId="3ED62B89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23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E5C4D1" id="Gerade Verbindung 29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1408" behindDoc="0" locked="1" layoutInCell="1" allowOverlap="1" wp14:anchorId="3950F0A6" wp14:editId="712CEDE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D3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0F0A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241pt;margin-top:725.25pt;width:28.15pt;height:9.9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lEk9gEAANEDAAAOAAAAZHJzL2Uyb0RvYy54bWysU9tu1DAQfUfiHyy/s8luFVqizValpQip&#10;FKTCB3gdZ2Nhe8zYu8ny9YydvVT0rSIP1thjn5lz5mR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" filled="f" stroked="f">
                <o:lock v:ext="edit" aspectratio="t"/>
                <v:textbox inset="0,0,0,0">
                  <w:txbxContent>
                    <w:p w14:paraId="630D3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2432" behindDoc="0" locked="1" layoutInCell="1" allowOverlap="1" wp14:anchorId="63AF18A5" wp14:editId="4F516375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32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18A5" id="_x0000_s1027" type="#_x0000_t202" style="position:absolute;left:0;text-align:left;margin-left:274.65pt;margin-top:725.55pt;width:27.85pt;height:9.9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6632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3456" behindDoc="0" locked="1" layoutInCell="1" allowOverlap="1" wp14:anchorId="00616077" wp14:editId="32BE6A5B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1F2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16077" id="_x0000_s1028" type="#_x0000_t202" style="position:absolute;left:0;text-align:left;margin-left:308pt;margin-top:725.25pt;width:29.45pt;height:9.9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9I+wEAANgDAAAOAAAAZHJzL2Uyb0RvYy54bWysU9tu1DAQfUfiHyy/s8luWVqi9ValpQip&#10;XKTCB3gdZ2Nhe8zYu0n5esbOXip4Q+TBGnviM3POHK+uR2fZXmM04AWfz2rOtFfQGr8V/Pu3+1d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371F2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7792" behindDoc="0" locked="1" layoutInCell="1" allowOverlap="1" wp14:anchorId="4E02F695" wp14:editId="62BA8BF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1D01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2F695" id="_x0000_s1029" type="#_x0000_t202" style="position:absolute;left:0;text-align:left;margin-left:240.45pt;margin-top:735pt;width:29.85pt;height:12.9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Ku+gEAANg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C1D01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8816" behindDoc="0" locked="1" layoutInCell="1" allowOverlap="1" wp14:anchorId="29987AC4" wp14:editId="59AA8A97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4EF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87AC4" id="_x0000_s1030" type="#_x0000_t202" style="position:absolute;left:0;text-align:left;margin-left:273.25pt;margin-top:733.6pt;width:29.85pt;height:12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/Dc/AEAANg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Nt1NGmyh&#10;fiIVEEbj0UOhoAX8zVlPphM8/NpL1JzZT46UTA49BXgKtqdAOkVXBVcRORs3tzF7eSR5Qxo3JvO/&#10;1D42SfbJshytnvz5cp//ujzIzTM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DMfw3PwBAADY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75C4EF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9840" behindDoc="0" locked="1" layoutInCell="1" allowOverlap="1" wp14:anchorId="7E93B771" wp14:editId="03F15C2C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5EE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3B771" id="_x0000_s1031" type="#_x0000_t202" style="position:absolute;left:0;text-align:left;margin-left:308pt;margin-top:734.15pt;width:31.45pt;height:12.9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kZ+wEAANg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RfprtJgx1U&#10;J1IBYTAePRQKGsBfnHVkOsHDz4NEzZn96EjJ5NBzgOdgdw6kU3RVcBWRs2FzH7OXB5J3pHFtMv9r&#10;7bFJsk+WZbR68ufLff7r+iC3vwE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dQpkZ+wEAANg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5E5EE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D69A9AC" wp14:editId="399F1356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30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7987E" id="Gerade Verbindung 32" o:spid="_x0000_s1026" style="position:absolute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0144" behindDoc="0" locked="1" layoutInCell="1" allowOverlap="1" wp14:anchorId="26B59AA4" wp14:editId="1FFA5B99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9E1C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9AA4" id="_x0000_s1032" type="#_x0000_t202" style="position:absolute;left:0;text-align:left;margin-left:414pt;margin-top:695.9pt;width:37.7pt;height:9.9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U5r+wEAANg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l+le4mDbZQ&#10;HUkFhMF49FAoaAB/c9aR6QQPv/YSNWf2kyMlk0NPAZ6C7SmQTtFVwVVEzobNXcxeHkjeksa1yfwv&#10;tccmyT5ZltHqyZ8v9/mvy4PcPAM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DbXU5r+wEAANg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7C9E1C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1168" behindDoc="0" locked="1" layoutInCell="1" allowOverlap="1" wp14:anchorId="6298C423" wp14:editId="19A95E77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AFE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8C423" id="_x0000_s1033" type="#_x0000_t202" style="position:absolute;left:0;text-align:left;margin-left:342.6pt;margin-top:696.2pt;width:37.7pt;height:9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jx+gEAANg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z3azBFpon&#10;UgFhNB49FAo6wF+c9WQ6wePPvUTNmf3oScns0FOAp2B7CqRXdFVwlZCzcXObipdHkjekcWsK/0vt&#10;Y5NknyLL0erZn8/35a/Lg9z8Bg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OCCqPH6AQAA2A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7AFE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1648" behindDoc="0" locked="1" layoutInCell="1" allowOverlap="1" wp14:anchorId="1199B65A" wp14:editId="50F55A3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71977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9B65A" id="_x0000_s1034" type="#_x0000_t202" style="position:absolute;left:0;text-align:left;margin-left:414.45pt;margin-top:704.8pt;width:93.3pt;height:14.3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WTz9wEAANk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73E71977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2672" behindDoc="0" locked="1" layoutInCell="1" allowOverlap="1" wp14:anchorId="6F938AD5" wp14:editId="0A4201D2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A5F2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8AD5" id="_x0000_s1035" type="#_x0000_t202" style="position:absolute;left:0;text-align:left;margin-left:342.45pt;margin-top:705.35pt;width:65.9pt;height:13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w7q9wEAANg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" filled="f" stroked="f">
                <o:lock v:ext="edit" aspectratio="t"/>
                <v:textbox inset="0,0,0,0">
                  <w:txbxContent>
                    <w:p w14:paraId="4D0A5F2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7552" behindDoc="0" locked="1" layoutInCell="1" allowOverlap="1" wp14:anchorId="214C9342" wp14:editId="11BA06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3495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C9342" id="_x0000_s1036" type="#_x0000_t202" style="position:absolute;left:0;text-align:left;margin-left:342.75pt;margin-top:765.8pt;width:48.35pt;height:12.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AAa+w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rOl5MIG2gO&#10;JAPC6Dx6KRR0gL8568l1NQ+/dgIVZ+azIymTRU8BnoLNKRBO0tWay4icjZu7mM08srwlkVudBbjU&#10;PnZJ/sm6HL2eDPpyn/+6vMj1H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veAAa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393495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8576" behindDoc="0" locked="1" layoutInCell="1" allowOverlap="1" wp14:anchorId="28A28B76" wp14:editId="7ECCE3D0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BF368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28B76" id="_x0000_s1037" type="#_x0000_t202" style="position:absolute;left:0;text-align:left;margin-left:433.65pt;margin-top:766.05pt;width:73.8pt;height:15.1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+uo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NZ0lSSJsoDmQ&#10;DAij8+ilUNAB/uasJ9fVPPzaCVScmc+OpEwWPQZ4DDbHQDhJV2suI3I2bm5jNvPI8oZEbnUW4Fx7&#10;6pL8k3WZvJ4M+nyf/zq/yPUfA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su+uo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5C9BF368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9360" behindDoc="0" locked="1" layoutInCell="1" allowOverlap="1" wp14:anchorId="154C9A60" wp14:editId="36CB196F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3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AB3F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9A60" id="_x0000_s1038" type="#_x0000_t202" style="position:absolute;left:0;text-align:left;margin-left:342.7pt;margin-top:755.8pt;width:37.7pt;height:9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48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6EAB3F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0384" behindDoc="0" locked="1" layoutInCell="1" allowOverlap="1" wp14:anchorId="289B98E2" wp14:editId="7444DC9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3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9FF1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B98E2" id="_x0000_s1039" type="#_x0000_t202" style="position:absolute;left:0;text-align:left;margin-left:433.4pt;margin-top:756.3pt;width:51.55pt;height:9.9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3k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qamr9LlJMIW&#10;6iPJgDA4j14KBS3gb846cl3Fw6+9QMWZ+exIymTRU4CnYHsKhJN0teIyImfD5jZmMw8sb0jkRmcB&#10;LrXHLsk/WZfR68mgz/f5r8uL3PwB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QMA95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D79FF1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6528" behindDoc="0" locked="1" layoutInCell="1" allowOverlap="1" wp14:anchorId="10D02398" wp14:editId="1BF2264F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3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B50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02398" id="_x0000_s1040" type="#_x0000_t202" style="position:absolute;left:0;text-align:left;margin-left:399.7pt;margin-top:756.3pt;width:29.3pt;height:9.9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bpT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UNNv0+Ukwgaa&#10;A8mAMDqPXgoFHeBvznpyXc3Dr51AxZn57EjKZNFjgMdgcwyEk3S15jIiZ+PmNmYzjyxvSORWZwHO&#10;tacuyT9Zl8nryaDP9/mv84t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j/m6U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FFEB50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3B45EFF" wp14:editId="29AD1C41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340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3F61E" id="Gerade Verbindung 28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21A541" wp14:editId="32CD9EE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341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C09A43" id="Gerade Verbindung 294" o:spid="_x0000_s1026" style="position:absolute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9600" behindDoc="0" locked="1" layoutInCell="1" allowOverlap="1" wp14:anchorId="1556F518" wp14:editId="44054B0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3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8F40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6F518" id="_x0000_s1041" type="#_x0000_t202" style="position:absolute;left:0;text-align:left;margin-left:399.75pt;margin-top:766.05pt;width:28.15pt;height:15.1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lhJmd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658F40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7312" behindDoc="0" locked="1" layoutInCell="1" allowOverlap="1" wp14:anchorId="1A1BEC97" wp14:editId="3C50144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3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7B98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BEC97" id="_x0000_s1042" type="#_x0000_t202" style="position:absolute;left:0;text-align:left;margin-left:342.15pt;margin-top:726.05pt;width:43.45pt;height:9.9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vle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1PRVupxE2EB7&#10;IBkQJufRS6GgB/zN2UCua3j4tROoODOfHUmZLHoK8BRsToFwkq42XEbkbNrcxmzmieUNidzpLMCl&#10;9rFL8k/W5ej1ZNDn+/zX5UWu/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nfvle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57B98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24480" behindDoc="0" locked="1" layoutInCell="1" allowOverlap="1" wp14:anchorId="6727B7B2" wp14:editId="79BF0CD0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3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FC9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7B7B2" id="_x0000_s1043" type="#_x0000_t202" style="position:absolute;left:0;text-align:left;margin-left:466.4pt;margin-top:725.5pt;width:29.8pt;height:9.9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+k/A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Ml1OImyh&#10;PpIMCIPz6KVQ0AL+5qwj11U8/NoLVJyZT46kTBY9BXgKtqdAOElXKy4jcjZs7mI288DylkRudBbg&#10;UnvskvyTdRm9ngz6cp//urzI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kjb/pP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DFC9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15B9002" wp14:editId="20B06DB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45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C5A98" id="Gerade Verbindung 30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5744" behindDoc="0" locked="1" layoutInCell="1" allowOverlap="1" wp14:anchorId="2B6E399C" wp14:editId="3EA4E2A0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BC747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E399C" id="_x0000_s1044" type="#_x0000_t202" style="position:absolute;left:0;text-align:left;margin-left:342.7pt;margin-top:735.5pt;width:118.45pt;height:15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Dz/5k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B3BC747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0864" behindDoc="0" locked="1" layoutInCell="1" allowOverlap="1" wp14:anchorId="5696DC81" wp14:editId="74962C88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F653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6DC81" id="_x0000_s1045" type="#_x0000_t202" style="position:absolute;left:0;text-align:left;margin-left:467.2pt;margin-top:735.4pt;width:40.7pt;height:12.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yOH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ml6ny0mEHdQn&#10;kgFhcB69FApawF+cdeS6ioefB4GKM/PJkZTJoucAz8HuHAgn6WrFZUTOhs19zGYeWN6RyI3OAlxr&#10;j12Sf7Iuo9eTQV/v81/XF7n9DQ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MtPI4f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61F653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8336" behindDoc="0" locked="1" layoutInCell="1" allowOverlap="1" wp14:anchorId="40375E49" wp14:editId="2728DA2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3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5B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5E49" id="_x0000_s1046" type="#_x0000_t202" style="position:absolute;left:0;text-align:left;margin-left:172.35pt;margin-top:726.3pt;width:53.9pt;height:9.9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GifW2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2DE35B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6768" behindDoc="0" locked="1" layoutInCell="1" allowOverlap="1" wp14:anchorId="6546F15F" wp14:editId="6DA6C178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3E3AA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6F15F" id="_x0000_s1047" type="#_x0000_t202" style="position:absolute;left:0;text-align:left;margin-left:172.9pt;margin-top:735.55pt;width:62.95pt;height:12.9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X0m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PmF9Jv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E3E3AA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1591161" wp14:editId="40FC889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350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60327" id="Gerade Verbindung 43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5984" behindDoc="0" locked="1" layoutInCell="1" allowOverlap="1" wp14:anchorId="3310ADDF" wp14:editId="21EB1383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EF28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0ADDF" id="_x0000_s1048" type="#_x0000_t202" style="position:absolute;left:0;text-align:left;margin-left:399.75pt;margin-top:795.3pt;width:62.05pt;height:12.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lP/AEAANk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zdLlJMIG&#10;6gPJgDA6j14KBS3gH856cp3g4fdOoubMfnEkZbLoKcBTsDkF0im6KriKyNm4uY3ZzCPLGxK5MVmA&#10;S+1jl+SfrMvR68mgz/f5r8uLXP8F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HOyqU/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39EF28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1888" behindDoc="0" locked="1" layoutInCell="1" allowOverlap="1" wp14:anchorId="525857B7" wp14:editId="2229DA21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55B5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57B7" id="_x0000_s1049" type="#_x0000_t202" style="position:absolute;left:0;text-align:left;margin-left:342.2pt;margin-top:794.2pt;width:29.45pt;height:12.9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8uN/AEAANk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6fLSYQN&#10;1AeSAWF0Hr0UClrA35z15DrBw6+dRM2Z/exIymTRU4CnYHMKpFN0VXAVkbNxcxuzmUeWNyRyY7IA&#10;l9rHLsk/WZej15NBn+/zX5cXuf4D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PPby43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D255B5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4960" behindDoc="0" locked="1" layoutInCell="1" allowOverlap="1" wp14:anchorId="3AA1E4E0" wp14:editId="6FD64AC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94D4C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1E4E0" id="_x0000_s1050" type="#_x0000_t202" style="position:absolute;left:0;text-align:left;margin-left:490.35pt;margin-top:794.2pt;width:18.2pt;height:12.9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GMY+wEAANk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BVupxE2EJz&#10;JBkQRufRS6GgA/zFWU+uq3n4uReoODMfHUmZLHoK8BRsT4Fwkq7WXEbkbNzcx2zmkeUdidzqLMCl&#10;9tQl+SfrMnk9GfTlPv91eZGb3wA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+HRjGP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EB94D4C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3936" behindDoc="0" locked="1" layoutInCell="1" allowOverlap="1" wp14:anchorId="0AFE9EBD" wp14:editId="651C7D3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6A74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E9EBD" id="_x0000_s1051" type="#_x0000_t202" style="position:absolute;left:0;text-align:left;margin-left:467.35pt;margin-top:793.3pt;width:18.2pt;height:12.9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4WC+wEAANk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RGCRLicRNtAc&#10;SAaE0Xn0UijoAP9w1pPrah5+7wQqzswXR1Imi54CPAWbUyCcpKs1lxE5Gze3MZt5ZHlDIrc6C3Cp&#10;feyS/JN1OXo9GfT5Pv91eZHrv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w6uFgv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9E6A74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2912" behindDoc="0" locked="1" layoutInCell="1" allowOverlap="1" wp14:anchorId="10FCAEE7" wp14:editId="48CE9A6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CC84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CAEE7" id="_x0000_s1052" type="#_x0000_t202" style="position:absolute;left:0;text-align:left;margin-left:375.85pt;margin-top:794.2pt;width:18.2pt;height:12.9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/2+wEAANk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RLicRNtAc&#10;SAaE0Xn0UijoAP9w1pPrah5+7wQqzswXR1Imi54CPAWbUyCcpKs1lxE5Gze3MZt5ZHlDIrc6C3Cp&#10;feyS/JN1OXo9GfT5Pv91eZHrvwA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PzN/2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59CC84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4720" behindDoc="0" locked="1" layoutInCell="1" allowOverlap="1" wp14:anchorId="39071E84" wp14:editId="612A7C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08088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77AFB207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1E84" id="_x0000_s1053" type="#_x0000_t202" style="position:absolute;left:0;text-align:left;margin-left:175.4pt;margin-top:770.55pt;width:159.55pt;height:36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wq5+wEAANo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vAmXU4qbKE9&#10;kg4Ik/XoqVDQA/7ibCDbNTz83AtUnJmPjrRMHj0HeA6250A4SVcbLiNyNm3uYnbzxPKWVO50FuBa&#10;+9QlGSjrcjJ7cujzff7r+iQ3vwE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qG8KufsBAADa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8E08088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77AFB207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3696" behindDoc="0" locked="1" layoutInCell="1" allowOverlap="1" wp14:anchorId="35F35C14" wp14:editId="54202AE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833D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35C14" id="_x0000_s1054" type="#_x0000_t202" style="position:absolute;left:0;text-align:left;margin-left:173.4pt;margin-top:703.3pt;width:164pt;height:16.8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4ZY+wEAANo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VupxU2EJ7&#10;JB0QJuvRU6GgB/zF2UC2a3j4uReoODMfHWmZPHoK8BRsT4Fwkq42XEbkbNrcx+zmieUdqdzpLMCl&#10;9twlGSjrMps9OfTlPv91eZKb3wA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Iwfhlj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F3833D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9120" behindDoc="0" locked="1" layoutInCell="1" allowOverlap="1" wp14:anchorId="7119DBBE" wp14:editId="080FF85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3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175C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9DBBE" id="_x0000_s1055" type="#_x0000_t202" style="position:absolute;left:0;text-align:left;margin-left:2.1pt;margin-top:695.65pt;width:76.65pt;height:9.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Vwkau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98175C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8096" behindDoc="0" locked="1" layoutInCell="1" allowOverlap="1" wp14:anchorId="67B7063B" wp14:editId="73770376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3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FD9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7063B" id="_x0000_s1056" type="#_x0000_t202" style="position:absolute;left:0;text-align:left;margin-left:172.25pt;margin-top:695.95pt;width:37.7pt;height:9.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Fq+g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B8bziJsoDmQ&#10;DAij8+ilUNAB/uKsJ9cJHn/uJGrO7EdPUmaLngI8BZtTIL2iq4KrhJyNm7tUzDyyvCWRW1MEuNQ+&#10;dkn+KbocvZ4N+nxf/rq8yPVvAA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tGuFq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00FD9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6288" behindDoc="0" locked="1" layoutInCell="1" allowOverlap="1" wp14:anchorId="37CCB3A3" wp14:editId="4314521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3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7B4C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B3A3" id="_x0000_s1057" type="#_x0000_t202" style="position:absolute;left:0;text-align:left;margin-left:342.2pt;margin-top:785.3pt;width:29.45pt;height:9.9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eg+w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LEkSYQPN&#10;gWRAGJ1HL4WCDvA3Zz25rubh106g4sx8diRlsugxwGOwOQbCSbpacxmRs3FzG7OZR5Y3JHKrswDn&#10;2lOX5J+sy+T1ZNDn+/zX+UWu/wA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YfSeg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27B4C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5264" behindDoc="0" locked="1" layoutInCell="1" allowOverlap="1" wp14:anchorId="7D9E79C5" wp14:editId="43B281F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3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6870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79C5" id="_x0000_s1058" type="#_x0000_t202" style="position:absolute;left:0;text-align:left;margin-left:375.85pt;margin-top:785.85pt;width:18.2pt;height:9.9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Icz+wEAANk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qdDmJsIHm&#10;QDIgTM6jl0JBB/ibs4FcJ3j4tZOoObOfHEmZLHoK8BRsToF0iq4KriJyNm1uYzbzxPKGRG5NFuBS&#10;+9gl+SfrcvR6Mujzff7r8iLXT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HykhzP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31B6870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4240" behindDoc="0" locked="1" layoutInCell="1" allowOverlap="1" wp14:anchorId="32309CE6" wp14:editId="0DFFF7ED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3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8687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9CE6" id="_x0000_s1059" type="#_x0000_t202" style="position:absolute;left:0;text-align:left;margin-left:399.75pt;margin-top:785.85pt;width:26.5pt;height:9.9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2C8687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3216" behindDoc="0" locked="1" layoutInCell="1" allowOverlap="1" wp14:anchorId="2FD706CE" wp14:editId="672CE02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3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49BA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06CE" id="_x0000_s1060" type="#_x0000_t202" style="position:absolute;left:0;text-align:left;margin-left:488.7pt;margin-top:785.25pt;width:20.4pt;height:9.9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2D+wEAANk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6nS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ved2D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EF49BA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12192" behindDoc="0" locked="1" layoutInCell="1" allowOverlap="1" wp14:anchorId="3FA037C5" wp14:editId="00886739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3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59FD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037C5" id="_x0000_s1061" type="#_x0000_t202" style="position:absolute;left:0;text-align:left;margin-left:466.85pt;margin-top:785.6pt;width:18.2pt;height:9.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VB+wEAANk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lS4nEbZQ&#10;H0kGhNF59FIoaAF/c9aT6wQPv/YSNWf2kyMpk0VPAZ6C7SmQTtFVwVVEzsbNbcxmHlnekMiNyQJc&#10;ak9dkn+yLpPXk0Gf7/Nflxe5eQI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ftdVB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FF59FD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9056" behindDoc="0" locked="1" layoutInCell="1" allowOverlap="1" wp14:anchorId="0BECA358" wp14:editId="10430BD6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A8BF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A358" id="_x0000_s1062" type="#_x0000_t202" style="position:absolute;left:0;text-align:left;margin-left:6.2pt;margin-top:792.25pt;width:159.4pt;height:14.8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Ftk/AEAANo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uk6Xkwpb&#10;qI+kA8JoPXoqFLSAvzjryXaCh597iZoz+9GRlsmjpwBPwfYUSKfoquAqImfj5j5mN48s70jlxmQB&#10;LrWnLslAWZfJ7MmhL/f5r8uT3PwG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4vhbZP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A2A8BF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47008" behindDoc="0" locked="1" layoutInCell="1" allowOverlap="1" wp14:anchorId="7729DDCE" wp14:editId="1C2F0DDA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82F9B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9DDCE" id="_x0000_s1063" type="#_x0000_t202" style="position:absolute;left:0;text-align:left;margin-left:5.1pt;margin-top:774.75pt;width:159.4pt;height:17.5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ttb+wEAANo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+9TZ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GE621v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1B482F9B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30624" behindDoc="0" locked="1" layoutInCell="1" allowOverlap="1" wp14:anchorId="5433368A" wp14:editId="4BC03DE0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3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F4D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368A" id="_x0000_s1064" type="#_x0000_t202" style="position:absolute;left:0;text-align:left;margin-left:2.75pt;margin-top:706pt;width:164.3pt;height:15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TAr+AEAANo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bn0wK/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16DF4D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7072" behindDoc="0" locked="1" layoutInCell="1" allowOverlap="1" wp14:anchorId="291289E0" wp14:editId="4740258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EBF7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289E0" id="_x0000_s1065" type="#_x0000_t202" style="position:absolute;left:0;text-align:left;margin-left:172.05pt;margin-top:755.1pt;width:37.7pt;height:9.9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Rf8/AEAANk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ulyEmED&#10;1YFkQBicRy+FggbwD2cduU7w8HsnUXNmvziSMln0FOAp2JwC6RRdFVxF5GzY3MZs5oHlDYlcmyzA&#10;pfaxS/JP1uXo9WTQl/v81+VFrp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CCkX/PwBAADZ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76EBF7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2EB7226" wp14:editId="1D86DCB2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9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41F0E" id="Gerade Verbindung 33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9CD57AE" wp14:editId="35A995D6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0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2FE8E" id="Gerade Verbindung 34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5E61499" wp14:editId="26B113F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1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0E2C0" id="Gerade Verbindung 35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257B129" wp14:editId="2934683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72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84B93" id="Gerade Verbindung 36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A8E8BE6" wp14:editId="2999DDC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3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17CD02" id="Gerade Verbindung 37" o:spid="_x0000_s1026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7616" behindDoc="0" locked="1" layoutInCell="0" allowOverlap="1" wp14:anchorId="0EDF0D38" wp14:editId="1E0AC79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74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DE7A1" id="Gerade Verbindung 38" o:spid="_x0000_s1026" style="position:absolute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8640" behindDoc="0" locked="1" layoutInCell="1" allowOverlap="1" wp14:anchorId="1E9849DF" wp14:editId="5356AB3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75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F661DA" id="Gerade Verbindung 39" o:spid="_x0000_s1026" style="position:absolute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EF2D6C3" wp14:editId="0525CDC3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376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2CE53" id="Gerade Verbindung 40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65359EE" wp14:editId="16ADB9C2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7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CFADF" id="Gerade Verbindung 41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1BC0718" wp14:editId="4568DF5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378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EC4D1" id="Gerade Verbindung 42" o:spid="_x0000_s1026" style="position:absolute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34DBCBD" wp14:editId="384E833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79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A36B4" id="Gerade Verbindung 45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70CA5AE" wp14:editId="7B3CCFB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0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843FA" id="Gerade Verbindung 46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6FA6318" wp14:editId="2EB87D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81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7FC57D" id="Gerade Verbindung 47" o:spid="_x0000_s1026" style="position:absolute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5568" behindDoc="0" locked="1" layoutInCell="1" allowOverlap="1" wp14:anchorId="76A1C2FE" wp14:editId="36C28CB9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382" name="Rechteck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D0E69" id="Rechteck 382" o:spid="_x0000_s1026" style="position:absolute;margin-left:0;margin-top:-785.3pt;width:510.25pt;height:785.2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8FEB606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E99BCD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AEDD0C7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CAC4F04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596033C7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AAF45A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10F711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871F791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7332D58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15F8799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8E1D15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A2A0CB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13568" behindDoc="1" locked="1" layoutInCell="1" allowOverlap="1" wp14:anchorId="58C36A4C" wp14:editId="5BD1D2A1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446" name="Grafik 446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B8A4F58" wp14:editId="2412A92E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CFA529" id="Gerade Verbindung 44" o:spid="_x0000_s1026" style="position:absolute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AF104C0" wp14:editId="0B503F0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5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9862F2" id="Gerade Verbindung 31" o:spid="_x0000_s1026" style="position:absolute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08F8E98" wp14:editId="3E5E31E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86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2855F" id="Gerade Verbindung 29" o:spid="_x0000_s1026" style="position:absolute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6944" behindDoc="0" locked="1" layoutInCell="1" allowOverlap="1" wp14:anchorId="3EACB50C" wp14:editId="02AA5033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3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CEE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CB50C" id="_x0000_s1066" type="#_x0000_t202" style="position:absolute;left:0;text-align:left;margin-left:241pt;margin-top:725.25pt;width:28.15pt;height:9.9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iY6+wEAANk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fDmJsIZ2&#10;TzIgTM6jl0JBD/ibs4Fc1/DwaytQcWY+O5IyWfQY4DFYHwPhJF1tuIzI2bS5jdnME8sbErnTWYBz&#10;7UOX5J+sy8HryaDP9/mv84t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CkJiY6+wEAANk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96CEE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7968" behindDoc="0" locked="1" layoutInCell="1" allowOverlap="1" wp14:anchorId="5AD368E7" wp14:editId="7B6C3E7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3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87C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368E7" id="_x0000_s1067" type="#_x0000_t202" style="position:absolute;left:0;text-align:left;margin-left:274.65pt;margin-top:725.55pt;width:27.85pt;height:9.9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FC+wEAANk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C3RZIswgaa&#10;J5IBYXQevRQKOsDfnPXkOsHjr51EzZn95EnKbNFjgMdgcwykV3RVcJWQs3Fzm4qZR5Y3JHJrigDn&#10;2ocuyT9Fl4PXs0Ff7stf5xe5fgY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lonFC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5587C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8992" behindDoc="0" locked="1" layoutInCell="1" allowOverlap="1" wp14:anchorId="02A6005B" wp14:editId="3568465A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3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4D13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6005B" id="_x0000_s1068" type="#_x0000_t202" style="position:absolute;left:0;text-align:left;margin-left:308pt;margin-top:725.25pt;width:29.45pt;height:9.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3OWh2/QEAANk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584D13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3328" behindDoc="0" locked="1" layoutInCell="1" allowOverlap="1" wp14:anchorId="7C5FB360" wp14:editId="7E71620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5104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FB360" id="_x0000_s1069" type="#_x0000_t202" style="position:absolute;left:0;text-align:left;margin-left:240.45pt;margin-top:735pt;width:29.85pt;height:12.9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0c/QEAANk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dp4uJxG2&#10;UD+RDAij8+ilUNAC/uasJ9cJHn7tJWrO7CdHUiaLngI8BdtTIJ2iq4KriJyNm9uYzTyyvCGRG5MF&#10;uNQ+dkn+ybocvZ4M+nKf/7q8yM0z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Fi+/Rz9AQAA2Q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75104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4352" behindDoc="0" locked="1" layoutInCell="1" allowOverlap="1" wp14:anchorId="5ECBC0C6" wp14:editId="49AF585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AD14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BC0C6" id="_x0000_s1070" type="#_x0000_t202" style="position:absolute;left:0;text-align:left;margin-left:273.25pt;margin-top:733.6pt;width:29.85pt;height:12.9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69u/QEAANk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ZUuJxG2&#10;UD+TDAij8+ilUNAC/uKsJ9cJHn7uJWrO7EdHUiaLngI8BdtTIJ2iq4KriJyNm7uYzTyyvCWRG5MF&#10;uNQ+dkn+ybocvZ4M+nKf/7q8yM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Huvr279AQAA2Q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FFAD14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5376" behindDoc="0" locked="1" layoutInCell="1" allowOverlap="1" wp14:anchorId="66DD482A" wp14:editId="52265A6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9F03E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D482A" id="_x0000_s1071" type="#_x0000_t202" style="position:absolute;left:0;text-align:left;margin-left:308pt;margin-top:734.15pt;width:31.45pt;height:12.9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3FZ/AEAANk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l+NU+Xkwgb&#10;qA4kA8LgPHopFDSAvznryHWCh187iZoz+8WRlMmipwBPweYUSKfoquAqImfD5i5mMw8sb0nk2mQB&#10;LrWPXZJ/si5HryeDvt7nvy4vcv0H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XHdxWfwBAADZ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3E9F03E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46832BC" wp14:editId="4C6F2B0A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93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C0AA8" id="Gerade Verbindung 32" o:spid="_x0000_s1026" style="position:absolute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5680" behindDoc="0" locked="1" layoutInCell="1" allowOverlap="1" wp14:anchorId="5FD3092E" wp14:editId="3E140EC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3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BBB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092E" id="_x0000_s1072" type="#_x0000_t202" style="position:absolute;left:0;text-align:left;margin-left:414pt;margin-top:695.9pt;width:37.7pt;height:9.9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0Ag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yJwlS4nEbZQ&#10;H0kGhMF59FIoaAF/c9aR6yoefu0FKs7MJ0dSJoueAjwF21MgnKSrFZcRORs2dzGbeWB5SyI3Ogtw&#10;qT12Sf7JuoxeTwZ9uc9/XV7k5hk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W90Ag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7FBBB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6704" behindDoc="0" locked="1" layoutInCell="1" allowOverlap="1" wp14:anchorId="2288367F" wp14:editId="5E9F7B2E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3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116E9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367F" id="_x0000_s1073" type="#_x0000_t202" style="position:absolute;left:0;text-align:left;margin-left:342.6pt;margin-top:696.2pt;width:37.7pt;height:9.9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a6+g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6116E9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7184" behindDoc="0" locked="1" layoutInCell="1" allowOverlap="1" wp14:anchorId="274573C5" wp14:editId="2E77212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2C4D4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573C5" id="_x0000_s1074" type="#_x0000_t202" style="position:absolute;left:0;text-align:left;margin-left:414.45pt;margin-top:704.8pt;width:93.3pt;height:14.3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kA+QEAANo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p+sczFWYUNtC+k&#10;A8JkPXoqFPSAvzgbyHaCx587iZoz+8mTltmjxwCPweYYSK+oVHCVkLNpc5eKmyeWt6RyZ4oA596H&#10;KclARcKD2bNDX+/LqfOTXP8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ohH5APkBAADa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632C4D4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8208" behindDoc="0" locked="1" layoutInCell="1" allowOverlap="1" wp14:anchorId="2B3FFE82" wp14:editId="5113882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BD6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FE82" id="_x0000_s1075" type="#_x0000_t202" style="position:absolute;left:0;text-align:left;margin-left:342.45pt;margin-top:705.35pt;width:65.9pt;height:13.7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kwq+QEAANk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RbqcRFhDsycZ&#10;EEbn0UuhoAP8zVlPrqt5+LUVqDgznx1JmSx6DPAYrI+BcJKu1lxG5Gzc3MVs5pHLLYnc6izAufah&#10;S/JP1uXg9WTQv/f5r/OLXP0B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qtpMKvkBAADZ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770BD6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3088" behindDoc="0" locked="1" layoutInCell="1" allowOverlap="1" wp14:anchorId="755C4D6F" wp14:editId="71139DC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3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434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C4D6F" id="_x0000_s1076" type="#_x0000_t202" style="position:absolute;left:0;text-align:left;margin-left:342.75pt;margin-top:765.8pt;width:48.35pt;height:12.9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dex+wEAANk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8+Ukwgbq&#10;A8mAMDqPXgoFLeBvznpyneDh106i5sx+diRlsugpwFOwOQXSKboquIrI2bi5i9nMI8tbErkxWYBL&#10;7WOX5J+sy9HryaAv9/mvy4tc/wE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AATdex+wEAANk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2434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4112" behindDoc="0" locked="1" layoutInCell="1" allowOverlap="1" wp14:anchorId="189897EA" wp14:editId="31089D89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3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8F3D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897EA" id="_x0000_s1077" type="#_x0000_t202" style="position:absolute;left:0;text-align:left;margin-left:433.65pt;margin-top:766.05pt;width:73.8pt;height:15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jwD+g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NNzZdZkiTCBpoD&#10;yYAwOo9eCgUd4G/OenJdzcOvnUDFmfnsSMpk0WOAx2BzDISTdLXmMiJn4+Y2ZjOPLG9I5FZnAc61&#10;py7JP1mXyevJoM/3+a/zi1z/A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DjjwD+gEAANk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34B8F3D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4896" behindDoc="0" locked="1" layoutInCell="1" allowOverlap="1" wp14:anchorId="32906D15" wp14:editId="69B590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BBAB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06D15" id="_x0000_s1078" type="#_x0000_t202" style="position:absolute;left:0;text-align:left;margin-left:342.7pt;margin-top:755.8pt;width:37.7pt;height:9.9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mX+wEAANk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F/M8+Uswgaa&#10;A8mAMDqPXgoFHeAvznpyneDx506i5sx+9CRltugpwFOwOQXSK7oquErI2bi5S8XMI8tbErk1RYBL&#10;7WOX5J+iy9Hr2aDP9+Wvy4tc/wY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CjtmX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DBBAB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5920" behindDoc="0" locked="1" layoutInCell="1" allowOverlap="1" wp14:anchorId="756513BF" wp14:editId="41B38757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EF23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13BF" id="_x0000_s1079" type="#_x0000_t202" style="position:absolute;left:0;text-align:left;margin-left:433.4pt;margin-top:756.3pt;width:51.55pt;height:9.9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epP/AEAANk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qXV+lyEmED&#10;zYFkQBidRy+Fgg7wN2c9ua7m4ddOoOLMfHYkZbLoKcBTsDkFwkm6WnMZkbNxcxuzmUeWNyRyq7MA&#10;l9rHLsk/WZej15NBn+/zX5cXuf4D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b/XqT/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50EF23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2064" behindDoc="0" locked="1" layoutInCell="1" allowOverlap="1" wp14:anchorId="1F5BDF50" wp14:editId="2292B73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9AD9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BDF50" id="_x0000_s1080" type="#_x0000_t202" style="position:absolute;left:0;text-align:left;margin-left:399.7pt;margin-top:756.3pt;width:29.3pt;height:9.9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34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4vLRV1TRlGqXiwvL8qcKtkcLweM6YMGx3IgOFJ3BVzuH2LKzcjm+Euu5eHeWFtG&#10;bT0bBH+7XCzLhWcZZxI50Ron+NU8f5M3Msf3vi2XkzR2iqmA9QfSmefEOI2bkZlW8OXrfDmLsIH2&#10;iWRAmJxHL4WCHvAXZwO5TvD4cydRc2Y/epIyW/QY4DHYHAPpFV0VXCXkbNrcpmLmieUNidyZIsC5&#10;9qFL8k/R5eD1bNDn+/LX+UWufwM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oMxt+P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FF9AD9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18B6077" wp14:editId="0B00AAD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03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65FBD1" id="Gerade Verbindung 28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A7E762" wp14:editId="4B64612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0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1C813F" id="Gerade Verbindung 294" o:spid="_x0000_s1026" style="position:absolute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5136" behindDoc="0" locked="1" layoutInCell="1" allowOverlap="1" wp14:anchorId="64F125F5" wp14:editId="124A18B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F092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125F5" id="_x0000_s1081" type="#_x0000_t202" style="position:absolute;left:0;text-align:left;margin-left:399.75pt;margin-top:766.05pt;width:28.15pt;height:15.1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uSex3/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E3F092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2848" behindDoc="0" locked="1" layoutInCell="1" allowOverlap="1" wp14:anchorId="3FA245B2" wp14:editId="4F58A01F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CC51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245B2" id="_x0000_s1082" type="#_x0000_t202" style="position:absolute;left:0;text-align:left;margin-left:342.15pt;margin-top:726.05pt;width:43.45pt;height:9.9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y71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ROAqXU4ibKA9&#10;kAwIk/PopVDQA/7mbCDXNTz82glUnJnPjqRMFj0FeAo2p0A4SVcbLiNyNm1uYzbzxPKGRO50FuBS&#10;+9gl+SfrcvR6Mujzff7r8iLXf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ISy71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C9CC51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0016" behindDoc="0" locked="1" layoutInCell="1" allowOverlap="1" wp14:anchorId="160392AA" wp14:editId="221E4F96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36D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392AA" id="_x0000_s1083" type="#_x0000_t202" style="position:absolute;left:0;text-align:left;margin-left:466.4pt;margin-top:725.5pt;width:29.8pt;height:9.9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ygP/AEAANk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sUyXkwhb&#10;qI4kA8LgPHopFDSAvznryHWCh197iZoz+8mRlMmipwBPwfYUSKfoquAqImfD5i5mMw8sb0nk2mQB&#10;LrXHLsk/WZfR68mgL/f5r8uL3Dw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vQMoD/wBAADZ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C736D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FE0006F" wp14:editId="4F7DA57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08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5AF4D" id="Gerade Verbindung 30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1280" behindDoc="0" locked="1" layoutInCell="1" allowOverlap="1" wp14:anchorId="224101D3" wp14:editId="32EFB55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8A00E" w14:textId="2F92CAD1" w:rsidR="00694624" w:rsidRPr="002972DB" w:rsidRDefault="00A0643D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Schaltplan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101D3" id="_x0000_s1084" type="#_x0000_t202" style="position:absolute;left:0;text-align:left;margin-left:342.7pt;margin-top:735.5pt;width:118.45pt;height:15.3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47+wEAANo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FqtUnFSYQfN&#10;CXXwMFoPfxUMOvC/KOnRdoyGnwfuJSX6k0Utk0enwE/Bbgq4FVjKqIiekvFyF7ObR5a3qHKrsgDX&#10;3ucp0UBZl7PZk0Nf3vNX119y+xs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IAouO/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758A00E" w14:textId="2F92CAD1" w:rsidR="00694624" w:rsidRPr="002972DB" w:rsidRDefault="00A0643D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Schaltplan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6400" behindDoc="0" locked="1" layoutInCell="1" allowOverlap="1" wp14:anchorId="310CEBED" wp14:editId="57C3BFB5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06C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EBED" id="_x0000_s1085" type="#_x0000_t202" style="position:absolute;left:0;text-align:left;margin-left:467.2pt;margin-top:735.4pt;width:40.7pt;height:12.9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Qs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CKzT5STCDuoT&#10;yYAwOI9eCgUt4C/OOnJdxcPPg0DFmfnkSMpk0XOA52B3DoSTdLXiMiJnw+Y+ZjMPLO9I5EZnAa61&#10;xy7JP1mX0evJoK/3+a/ri9z+Bg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OR69Cz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9206C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3872" behindDoc="0" locked="1" layoutInCell="1" allowOverlap="1" wp14:anchorId="0B9E7014" wp14:editId="583E6344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36E0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7014" id="_x0000_s1086" type="#_x0000_t202" style="position:absolute;left:0;text-align:left;margin-left:172.35pt;margin-top:726.3pt;width:53.9pt;height:9.9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pvCId+AEAANk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7E836E0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2304" behindDoc="0" locked="1" layoutInCell="1" allowOverlap="1" wp14:anchorId="6C7303CA" wp14:editId="13653F4B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DAD9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303CA" id="_x0000_s1087" type="#_x0000_t202" style="position:absolute;left:0;text-align:left;margin-left:172.9pt;margin-top:735.55pt;width:62.95pt;height:12.9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qN/AEAANk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8yxJEmED&#10;1YFkQBicRy+FggbwD2cduU7w8HsnUXNmvziSMln0FOAp2JwC6RRdFVxF5GzY3MZs5oHlDYlcmyzA&#10;pfaxS/JP1uXo9WTQl/v81+VFrp8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EVSqjfwBAADZ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EADAD9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39CABB" wp14:editId="7A23416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1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A76E5" id="Gerade Verbindung 43" o:spid="_x0000_s1026" style="position:absolute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1520" behindDoc="0" locked="1" layoutInCell="1" allowOverlap="1" wp14:anchorId="3590BB40" wp14:editId="0C6C4DF6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1E301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0BB40" id="_x0000_s1088" type="#_x0000_t202" style="position:absolute;left:0;text-align:left;margin-left:399.75pt;margin-top:795.3pt;width:62.05pt;height:12.9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7k/AEAANk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yli4nEbZQ&#10;H0kGhNF59FIoaAF/cdaT6wQPP/cSNWf2kyMpk0XPAZ6D7TmQTtFVwVVEzsbNXcxmHlneksiNyQJc&#10;a5+6JP9kXU5eTwZ9uc9/XV/k5jcA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FyHfuT8AQAA2Q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671E301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7424" behindDoc="0" locked="1" layoutInCell="1" allowOverlap="1" wp14:anchorId="31F78353" wp14:editId="7F75E063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0454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78353" id="_x0000_s1089" type="#_x0000_t202" style="position:absolute;left:0;text-align:left;margin-left:342.2pt;margin-top:794.2pt;width:29.45pt;height:12.9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wm/AEAANk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nL95XU4XnElKTZfz1TzPqRDV+bLHED8osCwFNUfqLoOLw2OIqRlRnX9JtRw8aGPy&#10;qI1jfc3fLmaLfOFZxupITjTa1nxVpm/0RuL43jX5chTajDEVMO5EOvEcGcdhOzDd1Hw5T5eTCFto&#10;jiQDwug8eikUdIC/OOvJdTUPP/cCFWfmoyMpk0XPAZ6D7TkQTtLVmsuInI2bu5jNPLK8JZFbnQW4&#10;1j51Sf7Jupy8ngz6fJ//ur7IzW8A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NzuHCb8AQAA2Q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710454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0496" behindDoc="0" locked="1" layoutInCell="1" allowOverlap="1" wp14:anchorId="682E42FA" wp14:editId="51CC6B5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9E5C1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42FA" id="_x0000_s1090" type="#_x0000_t202" style="position:absolute;left:0;text-align:left;margin-left:490.35pt;margin-top:794.2pt;width:18.2pt;height:12.9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bSz+wEAANk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V9cpctJhA3U&#10;B5IBYXQevRQKWsDfnPXkOsHDr51EzZn97EjKZNFTgKdgcwqkU3RVcBWRs3FzF7OZR5a3JHJjsgCX&#10;2scuyT9Zl6PXk0Ff7vNflxe5/gM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10G0s/sBAADZ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799E5C1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9472" behindDoc="0" locked="1" layoutInCell="1" allowOverlap="1" wp14:anchorId="2A3E4EAF" wp14:editId="335D48E5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F6D5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E4EAF" id="_x0000_s1091" type="#_x0000_t202" style="position:absolute;left:0;text-align:left;margin-left:467.35pt;margin-top:793.3pt;width:18.2pt;height:12.9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7J5SKfsBAADZ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C5F6D5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8448" behindDoc="0" locked="1" layoutInCell="1" allowOverlap="1" wp14:anchorId="1CC2514F" wp14:editId="65B60E8D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6C09E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514F" id="_x0000_s1092" type="#_x0000_t202" style="position:absolute;left:0;text-align:left;margin-left:375.85pt;margin-top:794.2pt;width:18.2pt;height:12.9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hd+wEAANk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xSJeTCBuo&#10;DyQDwug8eikUtIB/OOvJdYKH3zuJmjP7xZGUyaKnAE/B5hRIp+iq4CoiZ+PmNmYzjyxvSOTGZAEu&#10;tY9dkn+yLkevJ4M+3+e/Li9y/Rc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Dg+Qhd+wEAANk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B6C09E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00256" behindDoc="0" locked="1" layoutInCell="1" allowOverlap="1" wp14:anchorId="145922AC" wp14:editId="3A93E61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E5F59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99C967A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22AC" id="_x0000_s1093" type="#_x0000_t202" style="position:absolute;left:0;text-align:left;margin-left:175.4pt;margin-top:770.55pt;width:159.55pt;height:36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Ida3RL8AQAA2g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FE5F59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99C967A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9232" behindDoc="0" locked="1" layoutInCell="1" allowOverlap="1" wp14:anchorId="56EEF6BE" wp14:editId="287CB09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04A4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EF6BE" id="_x0000_s1094" type="#_x0000_t202" style="position:absolute;left:0;text-align:left;margin-left:173.4pt;margin-top:703.3pt;width:164pt;height:16.8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Hz+wEAANo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0A04A4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4656" behindDoc="0" locked="1" layoutInCell="1" allowOverlap="1" wp14:anchorId="528E6079" wp14:editId="3B17EBD5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CD3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E6079" id="_x0000_s1095" type="#_x0000_t202" style="position:absolute;left:0;text-align:left;margin-left:2.1pt;margin-top:695.65pt;width:76.65pt;height:9.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A695EF/AEAANk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63CD3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3632" behindDoc="0" locked="1" layoutInCell="1" allowOverlap="1" wp14:anchorId="1FBF171C" wp14:editId="00E640A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D6CC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F171C" id="_x0000_s1096" type="#_x0000_t202" style="position:absolute;left:0;text-align:left;margin-left:172.25pt;margin-top:695.95pt;width:37.7pt;height:9.9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zbB+gEAANk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i/L5SzCFpon&#10;kgFhdB69FAo6wF+c9eQ6wePPvUTNmf3oScps0VOAp2B7CqRXdFVwlZCzcXObiplHljckcmuKAJfa&#10;xy7JP0WXo9ezQZ/vy1+XF7n5DQ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BCLzbB+gEAANk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161D6CC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1824" behindDoc="0" locked="1" layoutInCell="1" allowOverlap="1" wp14:anchorId="1C4AF1FB" wp14:editId="0231DD3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14C5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AF1FB" id="_x0000_s1097" type="#_x0000_t202" style="position:absolute;left:0;text-align:left;margin-left:342.2pt;margin-top:785.3pt;width:29.45pt;height:9.9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PAL+wEAANk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CE14C5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80800" behindDoc="0" locked="1" layoutInCell="1" allowOverlap="1" wp14:anchorId="4E003A58" wp14:editId="79CB1C5E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8D3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03A58" id="_x0000_s1098" type="#_x0000_t202" style="position:absolute;left:0;text-align:left;margin-left:375.85pt;margin-top:785.85pt;width:18.2pt;height:9.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CY+wEAANk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qwuyvItZRSlympxeZHnVMj6eNljiJ809CwFgiN1l8Hl7iHE1Iysj7+kWg7ujbV5&#10;1NaxQfD3i2qRLzzL9CaSE63pBb+ap2/yRuL40TX5cpTGTjEVsO5AOvGcGMdxPTLTCH5ZpctJhDU0&#10;e5IBYXIevRQKOsDfnA3kOsHDr61EzZn97EjKZNFjgMdgfQykU3RVcBWRs2lzG7OZJ5Y3JHJrsgDn&#10;2ocuyT9Zl4PXk0Gf7/Nf5xe5+gM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ORUJj7AQAA2Q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268D3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9776" behindDoc="0" locked="1" layoutInCell="1" allowOverlap="1" wp14:anchorId="000C4BDF" wp14:editId="72C75817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919B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C4BDF" id="_x0000_s1099" type="#_x0000_t202" style="position:absolute;left:0;text-align:left;margin-left:399.75pt;margin-top:785.85pt;width:26.5pt;height:9.9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CI5+wEAANk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UiX84ibKA5&#10;kAwIo/PopVDQAf7irCfXCR5/7iRqzuxHT1Jmi54CPAWbUyC9oquCq4ScjZv7VMw8srwjkVtTBLjU&#10;PnZJ/im6HL2eDfpyX/66vMj1bwA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FCCI5+wEAANk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1919B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8752" behindDoc="0" locked="1" layoutInCell="1" allowOverlap="1" wp14:anchorId="648B5F65" wp14:editId="51D782AD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DBEB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B5F65" id="_x0000_s1100" type="#_x0000_t202" style="position:absolute;left:0;text-align:left;margin-left:488.7pt;margin-top:785.25pt;width:20.4pt;height:9.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44DBEB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7728" behindDoc="0" locked="1" layoutInCell="1" allowOverlap="1" wp14:anchorId="53BD10A5" wp14:editId="17347611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996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D10A5" id="_x0000_s1101" type="#_x0000_t202" style="position:absolute;left:0;text-align:left;margin-left:466.85pt;margin-top:785.6pt;width:18.2pt;height:9.9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wgALq+wEAANk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A2996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4592" behindDoc="0" locked="1" layoutInCell="1" allowOverlap="1" wp14:anchorId="52A221C6" wp14:editId="30F67A3A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56047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221C6" id="_x0000_s1102" type="#_x0000_t202" style="position:absolute;left:0;text-align:left;margin-left:6.2pt;margin-top:792.25pt;width:159.4pt;height:14.8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zc2Mz/wBAADa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1256047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2544" behindDoc="0" locked="1" layoutInCell="1" allowOverlap="1" wp14:anchorId="7ABBDFFA" wp14:editId="148C8304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0C156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BDFFA" id="_x0000_s1103" type="#_x0000_t202" style="position:absolute;left:0;text-align:left;margin-left:5.1pt;margin-top:774.75pt;width:159.4pt;height:17.5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4AB0C156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96160" behindDoc="0" locked="1" layoutInCell="1" allowOverlap="1" wp14:anchorId="6D8AFA68" wp14:editId="07B54C57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D8DE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AFA68" id="_x0000_s1104" type="#_x0000_t202" style="position:absolute;left:0;text-align:left;margin-left:2.75pt;margin-top:706pt;width:164.3pt;height:15.7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OeA+AEAANoDAAAOAAAAZHJzL2Uyb0RvYy54bWysU8FuEzEQvSPxD5bvZDeRGs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+vUsNJhS3UR9IB&#10;YbQefRUKWsDfnPVkO8HDr71EzZn94kjL5NFTgKdgewqkU/RUcBWRs3FzG7ObRy43pHJjsgCX2lOX&#10;ZKCsy2T25NC/9/nW5Utu/gA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QUjngPgBAADa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A1D8DE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72608" behindDoc="0" locked="1" layoutInCell="1" allowOverlap="1" wp14:anchorId="513E5017" wp14:editId="5E935BD1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210B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E5017" id="_x0000_s1105" type="#_x0000_t202" style="position:absolute;left:0;text-align:left;margin-left:172.05pt;margin-top:755.1pt;width:37.7pt;height:9.9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MBX+wEAANk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otVupxE2EJz&#10;JBkQRufRS6GgA/zFWU+uq3n4uReoODMfHUmZLHoO8Bxsz4Fwkq7WXEbkbNzcxWzmkeUtidzqLMC1&#10;9qlL8k/W5eT1ZNDn+/zX9UVufgM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AnHMBX+wEAANk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0E210B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6365C7B" wp14:editId="7E86C8AD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2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50B05B" id="Gerade Verbindung 33" o:spid="_x0000_s1026" style="position:absolute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3CD8791" wp14:editId="4ED67CBF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3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40469" id="Gerade Verbindung 34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57C98A3" wp14:editId="67F8523F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4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F271D8" id="Gerade Verbindung 35" o:spid="_x0000_s1026" style="position:absolute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C781B18" wp14:editId="66B44A3F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35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60875" id="Gerade Verbindung 36" o:spid="_x0000_s1026" style="position:absolute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D914D9F" wp14:editId="3A5B9478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36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A8CA17" id="Gerade Verbindung 37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3152" behindDoc="0" locked="1" layoutInCell="0" allowOverlap="1" wp14:anchorId="665B92E9" wp14:editId="621FF43F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437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37553A" id="Gerade Verbindung 38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4176" behindDoc="0" locked="1" layoutInCell="1" allowOverlap="1" wp14:anchorId="7EE9FB89" wp14:editId="7163B120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438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68CEBD" id="Gerade Verbindung 39" o:spid="_x0000_s1026" style="position:absolute;z-index:25195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88F0A4B" wp14:editId="428AA7DA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39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4D6FA" id="Gerade Verbindung 40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C563068" wp14:editId="718BFA4B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0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01937" id="Gerade Verbindung 41" o:spid="_x0000_s1026" style="position:absolute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0DFA65" wp14:editId="0D4BC4F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41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A5CD1" id="Gerade Verbindung 42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ECF19A2" wp14:editId="5A172BA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2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EE904" id="Gerade Verbindung 45" o:spid="_x0000_s1026" style="position:absolute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5F26A4D" wp14:editId="7FE4F47E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3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09EA2" id="Gerade Verbindung 46" o:spid="_x0000_s1026" style="position:absolute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D8494E4" wp14:editId="32509FE8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44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05817" id="Gerade Verbindung 47" o:spid="_x0000_s1026" style="position:absolute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951104" behindDoc="0" locked="1" layoutInCell="1" allowOverlap="1" wp14:anchorId="5A136025" wp14:editId="345C559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45" name="Rechteck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5A523" id="Rechteck 445" o:spid="_x0000_s1026" style="position:absolute;margin-left:0;margin-top:-785.3pt;width:510.25pt;height:785.2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4A36B53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FD254D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30EC5B4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31B4531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583A5CCA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206921D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1204F7B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F95FF9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87A4E5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71D4D2D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A26C02B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7BA6FF2B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079104" behindDoc="1" locked="1" layoutInCell="1" allowOverlap="1" wp14:anchorId="2093FF74" wp14:editId="68BBBCBC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09" name="Grafik 509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5446FF6" wp14:editId="2D87E6E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7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CA5114" id="Gerade Verbindung 44" o:spid="_x0000_s1026" style="position:absolute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1B281D6" wp14:editId="482BDEF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8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9FAF5D" id="Gerade Verbindung 31" o:spid="_x0000_s1026" style="position:absolute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6164722" wp14:editId="2FB3B82C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5DE7B" id="Gerade Verbindung 29" o:spid="_x0000_s1026" style="position:absolute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2480" behindDoc="0" locked="1" layoutInCell="1" allowOverlap="1" wp14:anchorId="1CAD3B24" wp14:editId="3CC28EAC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4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C2CA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D3B24" id="_x0000_s1106" type="#_x0000_t202" style="position:absolute;left:0;text-align:left;margin-left:241pt;margin-top:725.25pt;width:28.15pt;height:9.9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4d+gEAANk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05C2CA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3504" behindDoc="0" locked="1" layoutInCell="1" allowOverlap="1" wp14:anchorId="0EE837FA" wp14:editId="7DB81CFA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4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7765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37FA" id="_x0000_s1107" type="#_x0000_t202" style="position:absolute;left:0;text-align:left;margin-left:274.65pt;margin-top:725.55pt;width:27.85pt;height:9.9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3ll+wEAANk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WwLIkiQRGmgP&#10;JAPC5Dx6KRT0gL84G8h1NQ8/dwIVZ+ajIymTRU8BnoLmFAgn6WrNZUTOps19zGaeWN6RyJ3OAlxq&#10;H7sk/2Rdjl5PBn25z39dXuTmNwA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CV+3ll+wEAANk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C17765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4528" behindDoc="0" locked="1" layoutInCell="1" allowOverlap="1" wp14:anchorId="1B3C94A4" wp14:editId="7E1F07C1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4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481E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C94A4" id="_x0000_s1108" type="#_x0000_t202" style="position:absolute;left:0;text-align:left;margin-left:308pt;margin-top:725.25pt;width:29.45pt;height:9.9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BR/AEAANk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DAIl1OImyg&#10;OZAMCKPz6KVQ0AH+5qwn19U8/NoJVJyZz46kTBY9BngMNsdAOElXay4jcjZubmM288jyhkRudRbg&#10;XHvqkvyTdZm8ngz6fJ//Or/I9R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AdgYFH8AQAA2Q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96481E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8864" behindDoc="0" locked="1" layoutInCell="1" allowOverlap="1" wp14:anchorId="07796F74" wp14:editId="58B55DD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4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7057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6F74" id="_x0000_s1109" type="#_x0000_t202" style="position:absolute;left:0;text-align:left;margin-left:240.45pt;margin-top:735pt;width:29.85pt;height:12.9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/U7+wEAANk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YB5upxE2EJz&#10;JBkQRufRS6GgA/zFWU+uq3n4uReoODMfHUmZLHoO8Bxsz4Fwkq7WXEbkbNzcx2zmkeUdidzqLMC1&#10;9qlL8k/W5eT1ZNCX+/zX9UVufgM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Bo5/U7+wEAANk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E57057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9888" behindDoc="0" locked="1" layoutInCell="1" allowOverlap="1" wp14:anchorId="40DD59B2" wp14:editId="06C6C6AD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4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BBEC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D59B2" id="_x0000_s1110" type="#_x0000_t202" style="position:absolute;left:0;text-align:left;margin-left:273.25pt;margin-top:733.6pt;width:29.85pt;height:12.9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qdJ/AEAANk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wJ4my4nEbbQ&#10;PJEMCKPz6KVQ0AH+5qwn19U8/NoLVJyZT46kTBY9BXgKtqdAOElXay4jcjZubmM288jyhkRudRbg&#10;UvvYJfkn63L0ejLoy33+6/IiN88A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S/anSfwBAADZ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FABBEC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0912" behindDoc="0" locked="1" layoutInCell="1" allowOverlap="1" wp14:anchorId="12C0997E" wp14:editId="01CD248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4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5F48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997E" id="_x0000_s1111" type="#_x0000_t202" style="position:absolute;left:0;text-align:left;margin-left:308pt;margin-top:734.15pt;width:31.45pt;height:12.9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l++wEAANk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CF5F48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60034C0" wp14:editId="40F4897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456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E61B2" id="Gerade Verbindung 32" o:spid="_x0000_s1026" style="position:absolute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1216" behindDoc="0" locked="1" layoutInCell="1" allowOverlap="1" wp14:anchorId="00495672" wp14:editId="18861534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4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1018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5672" id="_x0000_s1112" type="#_x0000_t202" style="position:absolute;left:0;text-align:left;margin-left:414pt;margin-top:695.9pt;width:37.7pt;height:9.9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gH+wEAANk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431018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2240" behindDoc="0" locked="1" layoutInCell="1" allowOverlap="1" wp14:anchorId="6AE831CC" wp14:editId="68CB595F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4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CC33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31CC" id="_x0000_s1113" type="#_x0000_t202" style="position:absolute;left:0;text-align:left;margin-left:342.6pt;margin-top:696.2pt;width:37.7pt;height:9.9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6d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MAiXU4ibKA5&#10;kAwIo/PopVDQAf7mrCfX1Tz82glUnJnPjqRMFj0FeAo2p0A4SVdrLiNyNm5uYzbzyPKGRG51FuBS&#10;+9gl+SfrcvR6Mujzff7r8iLXfwA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Adca6d+wEAANk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EECC33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2720" behindDoc="0" locked="1" layoutInCell="1" allowOverlap="1" wp14:anchorId="5C308413" wp14:editId="4C47C2B0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4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D1C7E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8413" id="_x0000_s1114" type="#_x0000_t202" style="position:absolute;left:0;text-align:left;margin-left:414.45pt;margin-top:704.8pt;width:93.3pt;height:14.3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524D1C7E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3744" behindDoc="0" locked="1" layoutInCell="1" allowOverlap="1" wp14:anchorId="7804C874" wp14:editId="6A8B0745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4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4F60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4C874" id="_x0000_s1115" type="#_x0000_t202" style="position:absolute;left:0;text-align:left;margin-left:342.45pt;margin-top:705.35pt;width:65.9pt;height:13.7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0QN+AEAANk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1CD4F60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8624" behindDoc="0" locked="1" layoutInCell="1" allowOverlap="1" wp14:anchorId="72A2C917" wp14:editId="6A096E31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4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69F2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2C917" id="_x0000_s1116" type="#_x0000_t202" style="position:absolute;left:0;text-align:left;margin-left:342.75pt;margin-top:765.8pt;width:48.35pt;height:12.9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+W+gEAANk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B969F2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9648" behindDoc="0" locked="1" layoutInCell="1" allowOverlap="1" wp14:anchorId="06D52AF1" wp14:editId="3ADD0A8F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4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9616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52AF1" id="_x0000_s1117" type="#_x0000_t202" style="position:absolute;left:0;text-align:left;margin-left:433.65pt;margin-top:766.05pt;width:73.8pt;height:15.1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" filled="f" stroked="f">
                <o:lock v:ext="edit" aspectratio="t"/>
                <v:textbox inset="0,0,0,0">
                  <w:txbxContent>
                    <w:p w14:paraId="5FD9616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0432" behindDoc="0" locked="1" layoutInCell="1" allowOverlap="1" wp14:anchorId="4CEAF3D4" wp14:editId="6C98EAB9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4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C3A2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F3D4" id="_x0000_s1118" type="#_x0000_t202" style="position:absolute;left:0;text-align:left;margin-left:342.7pt;margin-top:755.8pt;width:37.7pt;height:9.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9Gw+wEAANk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P4sXU4ibKA5&#10;kAwIo/PopVDQAf7mrCfX1Tz82glUnJnPjqRMFj0FeAo2p0A4SVdrLiNyNm5uYzbzyPKGRG51FuBS&#10;+9gl+SfrcvR6Mujzff7r8iLXfwA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Dy19Gw+wEAANk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48C3A2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1456" behindDoc="0" locked="1" layoutInCell="1" allowOverlap="1" wp14:anchorId="4171ABD3" wp14:editId="40D997CB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4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84EC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ABD3" id="_x0000_s1119" type="#_x0000_t202" style="position:absolute;left:0;text-align:left;margin-left:433.4pt;margin-top:756.3pt;width:51.55pt;height:9.9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X6ziaPwBAADZ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AB84EC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7600" behindDoc="0" locked="1" layoutInCell="1" allowOverlap="1" wp14:anchorId="76A10DED" wp14:editId="1BA02C5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4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3B99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10DED" id="_x0000_s1120" type="#_x0000_t202" style="position:absolute;left:0;text-align:left;margin-left:399.7pt;margin-top:756.3pt;width:29.3pt;height:9.9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Xf+wEAANk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EP7bdDmJsIHm&#10;QDIgjM6jl0JBB/ibs55cV/PwaydQcWY+O5IyWfQY4DHYHAPhJF2tuYzI2bi5jdnMI8sbErnVWYBz&#10;7alL8k/WZfJ6Mujzff7r/CLXfwA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kJVl3/sBAADZ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533B99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AD2E1F2" wp14:editId="3732EBEA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466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1C363" id="Gerade Verbindung 28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791322C" wp14:editId="583E845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467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C4A3E" id="Gerade Verbindung 294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0672" behindDoc="0" locked="1" layoutInCell="1" allowOverlap="1" wp14:anchorId="716907CD" wp14:editId="655D34C3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4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F751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07CD" id="_x0000_s1121" type="#_x0000_t202" style="position:absolute;left:0;text-align:left;margin-left:399.75pt;margin-top:766.05pt;width:28.15pt;height:15.1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01F751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8384" behindDoc="0" locked="1" layoutInCell="1" allowOverlap="1" wp14:anchorId="43BE0F41" wp14:editId="6D5C1876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4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665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E0F41" id="_x0000_s1122" type="#_x0000_t202" style="position:absolute;left:0;text-align:left;margin-left:342.15pt;margin-top:726.05pt;width:43.45pt;height:9.9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CD665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55552" behindDoc="0" locked="1" layoutInCell="1" allowOverlap="1" wp14:anchorId="01235DA2" wp14:editId="44CBBF95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4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96C9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35DA2" id="_x0000_s1123" type="#_x0000_t202" style="position:absolute;left:0;text-align:left;margin-left:466.4pt;margin-top:725.5pt;width:29.8pt;height:9.9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Ao+wEAANk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S/TJeTCFuo&#10;jyQDwuA8eikUtIC/OevIdRUPv/YCFWfmkyMpk0VPAZ6C7SkQTtLVisuInA2bu5jNPLC8JZEbnQW4&#10;1B67JP9kXUavJ4O+3Oe/Li9y8ww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CNWiAo+wEAANk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C596C9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78185A7" wp14:editId="1EF14AC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71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EA87F1" id="Gerade Verbindung 30" o:spid="_x0000_s1026" style="position:absolute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6816" behindDoc="0" locked="1" layoutInCell="1" allowOverlap="1" wp14:anchorId="29CDCE51" wp14:editId="5770CB1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4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3109B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DCE51" id="_x0000_s1124" type="#_x0000_t202" style="position:absolute;left:0;text-align:left;margin-left:342.7pt;margin-top:735.5pt;width:118.45pt;height:15.3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F73109B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1936" behindDoc="0" locked="1" layoutInCell="1" allowOverlap="1" wp14:anchorId="1D2C5779" wp14:editId="49248B2F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4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5D62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5779" id="_x0000_s1125" type="#_x0000_t202" style="position:absolute;left:0;text-align:left;margin-left:467.2pt;margin-top:735.4pt;width:40.7pt;height:12.9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/wL+gEAANk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935D62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9408" behindDoc="0" locked="1" layoutInCell="1" allowOverlap="1" wp14:anchorId="19FC55D4" wp14:editId="007571FF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4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358A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55D4" id="_x0000_s1126" type="#_x0000_t202" style="position:absolute;left:0;text-align:left;margin-left:172.35pt;margin-top:726.3pt;width:53.9pt;height:9.9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6eB+A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U3VSoYH2QDog&#10;TNajX4WCHvA3ZwPZrubh106g4sx8cqRl8ugpwFPQnALhJJXWXEbkbNrcxuzmieYNqdzprMCl93FM&#10;MlDW8Gj25NDn+3zr8ktungA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5u6eB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6C1358A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7840" behindDoc="0" locked="1" layoutInCell="1" allowOverlap="1" wp14:anchorId="34A2FE28" wp14:editId="6BFD190D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4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673B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FE28" id="_x0000_s1127" type="#_x0000_t202" style="position:absolute;left:0;text-align:left;margin-left:172.9pt;margin-top:735.55pt;width:62.95pt;height:12.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Hxqe9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5673B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7B6E8DD" wp14:editId="6F10667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76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C2CB2" id="Gerade Verbindung 43" o:spid="_x0000_s1026" style="position:absolute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7056" behindDoc="0" locked="1" layoutInCell="1" allowOverlap="1" wp14:anchorId="63389B15" wp14:editId="0DA24E2C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4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011EB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89B15" id="_x0000_s1128" type="#_x0000_t202" style="position:absolute;left:0;text-align:left;margin-left:399.75pt;margin-top:795.3pt;width:62.05pt;height:12.9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KGCAoH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30011EB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2960" behindDoc="0" locked="1" layoutInCell="1" allowOverlap="1" wp14:anchorId="269DA3C9" wp14:editId="08A11989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4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FF5F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DA3C9" id="_x0000_s1129" type="#_x0000_t202" style="position:absolute;left:0;text-align:left;margin-left:342.2pt;margin-top:794.2pt;width:29.45pt;height:12.9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9H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q6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osw9H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14FF5F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6032" behindDoc="0" locked="1" layoutInCell="1" allowOverlap="1" wp14:anchorId="275D4322" wp14:editId="3FE54931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76E5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D4322" id="_x0000_s1130" type="#_x0000_t202" style="position:absolute;left:0;text-align:left;margin-left:490.35pt;margin-top:794.2pt;width:18.2pt;height:12.9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6476E5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5008" behindDoc="0" locked="1" layoutInCell="1" allowOverlap="1" wp14:anchorId="5A35AE79" wp14:editId="58733158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4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93E3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AE79" id="_x0000_s1131" type="#_x0000_t202" style="position:absolute;left:0;text-align:left;margin-left:467.35pt;margin-top:793.3pt;width:18.2pt;height:12.9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dC/pm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193E3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3984" behindDoc="0" locked="1" layoutInCell="1" allowOverlap="1" wp14:anchorId="5638F18E" wp14:editId="6197C6B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4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7361B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8F18E" id="_x0000_s1132" type="#_x0000_t202" style="position:absolute;left:0;text-align:left;margin-left:375.85pt;margin-top:794.2pt;width:18.2pt;height:12.9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B4SLPu+wEAANo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CE7361B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5792" behindDoc="0" locked="1" layoutInCell="1" allowOverlap="1" wp14:anchorId="16AEB35F" wp14:editId="4723FE08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4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524A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564B015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B35F" id="_x0000_s1133" type="#_x0000_t202" style="position:absolute;left:0;text-align:left;margin-left:175.4pt;margin-top:770.55pt;width:159.55pt;height:36.4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0W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qR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OC5XRb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FDF524A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564B015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4768" behindDoc="0" locked="1" layoutInCell="1" allowOverlap="1" wp14:anchorId="4AD54D6D" wp14:editId="7408243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4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E00A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4D6D" id="_x0000_s1134" type="#_x0000_t202" style="position:absolute;left:0;text-align:left;margin-left:173.4pt;margin-top:703.3pt;width:164pt;height:16.8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d6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Jy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Yzd6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1BE00A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0192" behindDoc="0" locked="1" layoutInCell="1" allowOverlap="1" wp14:anchorId="77632999" wp14:editId="323FD316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4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9B85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32999" id="_x0000_s1135" type="#_x0000_t202" style="position:absolute;left:0;text-align:left;margin-left:2.1pt;margin-top:695.65pt;width:76.65pt;height:9.9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9WGXY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D19B85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9168" behindDoc="0" locked="1" layoutInCell="1" allowOverlap="1" wp14:anchorId="5591BA3F" wp14:editId="52A2F91F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A09E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1BA3F" id="_x0000_s1136" type="#_x0000_t202" style="position:absolute;left:0;text-align:left;margin-left:172.25pt;margin-top:695.95pt;width:37.7pt;height:9.9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4i2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T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iuOIt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2FA09E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7360" behindDoc="0" locked="1" layoutInCell="1" allowOverlap="1" wp14:anchorId="513C0C3A" wp14:editId="07ADF17A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4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251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0C3A" id="_x0000_s1137" type="#_x0000_t202" style="position:absolute;left:0;text-align:left;margin-left:342.2pt;margin-top:785.3pt;width:29.45pt;height:9.9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bL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TVdZU2SCmto&#10;96QDwmQ9eioU9IC/ORvIdg0Pv7YCFWfmsyMtk0ePAR6D9TEQTtLVhsuInE2b25jdPNG8IZU7nRU4&#10;1z60SQbKwhzMnhz6fJ//Oj/J1R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DjGGy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251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6336" behindDoc="0" locked="1" layoutInCell="1" allowOverlap="1" wp14:anchorId="37159815" wp14:editId="52783166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4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C0B0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9815" id="_x0000_s1138" type="#_x0000_t202" style="position:absolute;left:0;text-align:left;margin-left:375.85pt;margin-top:785.85pt;width:18.2pt;height:9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6K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HRZpdtJhTW0&#10;e9IBYbIePRUKesA/nA1ku4aH31uBijPz2ZGWyaPHAI/B+hgIJ+lqw2VEzqbNbcxunmjekMqdzgqc&#10;ax/aJANlYQ5mTw59vs9/nZ/k6gk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EYEjor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70DC0B0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5312" behindDoc="0" locked="1" layoutInCell="1" allowOverlap="1" wp14:anchorId="680BF2BD" wp14:editId="2D6C30F3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4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2EFD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F2BD" id="_x0000_s1139" type="#_x0000_t202" style="position:absolute;left:0;text-align:left;margin-left:399.75pt;margin-top:785.85pt;width:26.5pt;height:9.9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xV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mp4v0+2kwgba&#10;A+mAMFmPngoFPeAvzgayXcPDz51AxZn55EjL5NFTgKdgcwqEk3S14TIiZ9PmLmY3TzRvSeVOZwUu&#10;tY9tkoGyMEezJ4e+3O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OE4xV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612EFD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4288" behindDoc="0" locked="1" layoutInCell="1" allowOverlap="1" wp14:anchorId="2A9EB085" wp14:editId="24E6BAC8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4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4E1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EB085" id="_x0000_s1140" type="#_x0000_t202" style="position:absolute;left:0;text-align:left;margin-left:488.7pt;margin-top:785.25pt;width:20.4pt;height:9.9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yD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+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Vbxsg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EE4E1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43264" behindDoc="0" locked="1" layoutInCell="1" allowOverlap="1" wp14:anchorId="429843AD" wp14:editId="66692674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4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D336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843AD" id="_x0000_s1141" type="#_x0000_t202" style="position:absolute;left:0;text-align:left;margin-left:466.85pt;margin-top:785.6pt;width:18.2pt;height:9.9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dz4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2Xy3Q7qbCB&#10;5kA6IIzWo6dCQQf4h7OebFfz8HsnUHFmPjvSMnn0GOAx2BwD4SRdrbmMyNm4uY3ZzSPNG1K51VmB&#10;c+2pTTJQFmYye3Lo833+6/wk10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ZRXc+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DD336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0128" behindDoc="0" locked="1" layoutInCell="1" allowOverlap="1" wp14:anchorId="6AF50B7A" wp14:editId="55C63145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4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6C8E5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50B7A" id="_x0000_s1142" type="#_x0000_t202" style="position:absolute;left:0;text-align:left;margin-left:6.2pt;margin-top:792.25pt;width:159.4pt;height:14.8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bEw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z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WSWxM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06C8E5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78080" behindDoc="0" locked="1" layoutInCell="1" allowOverlap="1" wp14:anchorId="2F5CF7EA" wp14:editId="1C9F894D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4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D504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CF7EA" id="_x0000_s1143" type="#_x0000_t202" style="position:absolute;left:0;text-align:left;margin-left:5.1pt;margin-top:774.75pt;width:159.4pt;height:17.5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0hv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szf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p0hv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C5D504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61696" behindDoc="0" locked="1" layoutInCell="1" allowOverlap="1" wp14:anchorId="2F6318C7" wp14:editId="07BA60EA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4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D60E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18C7" id="_x0000_s1144" type="#_x0000_t202" style="position:absolute;left:0;text-align:left;margin-left:2.75pt;margin-top:706pt;width:164.3pt;height:15.7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FuMPr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63AD60E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8144" behindDoc="0" locked="1" layoutInCell="1" allowOverlap="1" wp14:anchorId="1424A396" wp14:editId="5CA47C45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4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65A2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4A396" id="_x0000_s1145" type="#_x0000_t202" style="position:absolute;left:0;text-align:left;margin-left:172.05pt;margin-top:755.1pt;width:37.7pt;height:9.9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H4g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u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v0H4g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78665A2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D40478C" wp14:editId="16058F9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5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C70EDA" id="Gerade Verbindung 33" o:spid="_x0000_s1026" style="position:absolute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626380" wp14:editId="4F9028EC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6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5DD78" id="Gerade Verbindung 34" o:spid="_x0000_s1026" style="position:absolute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87ED6A6" wp14:editId="64FD943D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7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D8EBC" id="Gerade Verbindung 35" o:spid="_x0000_s1026" style="position:absolute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6F2CE49D" wp14:editId="284B4FED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498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BE659" id="Gerade Verbindung 36" o:spid="_x0000_s1026" style="position:absolute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C45F85C" wp14:editId="5355C347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499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7CE72" id="Gerade Verbindung 37" o:spid="_x0000_s1026" style="position:absolute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8688" behindDoc="0" locked="1" layoutInCell="0" allowOverlap="1" wp14:anchorId="1C315D54" wp14:editId="2CD60D86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00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BDD651" id="Gerade Verbindung 38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9712" behindDoc="0" locked="1" layoutInCell="1" allowOverlap="1" wp14:anchorId="2AD19563" wp14:editId="455CCA49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01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A6303" id="Gerade Verbindung 39" o:spid="_x0000_s1026" style="position:absolute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C92BC3" wp14:editId="27A09821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02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A9AA6A" id="Gerade Verbindung 40" o:spid="_x0000_s1026" style="position:absolute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6F8FDFB" wp14:editId="293477C7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3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53E1C" id="Gerade Verbindung 41" o:spid="_x0000_s1026" style="position:absolute;z-index:25202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CE3CEDB" wp14:editId="2A837EE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04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0A033" id="Gerade Verbindung 42" o:spid="_x0000_s1026" style="position:absolute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1A91BFF" wp14:editId="1FA3CD9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FF465" id="Gerade Verbindung 45" o:spid="_x0000_s1026" style="position:absolute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A121BE6" wp14:editId="53C539C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0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E3F3D" id="Gerade Verbindung 46" o:spid="_x0000_s1026" style="position:absolute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0470885" wp14:editId="501EC61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0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45DD7" id="Gerade Verbindung 47" o:spid="_x0000_s1026" style="position:absolute;z-index:25202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16640" behindDoc="0" locked="1" layoutInCell="1" allowOverlap="1" wp14:anchorId="47A2FA4F" wp14:editId="5269963E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08" name="Rechteck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C6EF7" id="Rechteck 508" o:spid="_x0000_s1026" style="position:absolute;margin-left:0;margin-top:-785.3pt;width:510.25pt;height:785.2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509814B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560D49A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EC90365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598174BF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5668AA30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855D55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FE7607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A6DD0D0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1F08BE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4335284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FF15DB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9A4B4BB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144640" behindDoc="1" locked="1" layoutInCell="1" allowOverlap="1" wp14:anchorId="2EE6B187" wp14:editId="6335622E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572" name="Grafik 572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2046C42" wp14:editId="4EB9E8E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0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DB8362" id="Gerade Verbindung 44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D27F5D3" wp14:editId="110E83AF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380101" id="Gerade Verbindung 31" o:spid="_x0000_s1026" style="position:absolute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4DE96DB" wp14:editId="1A4E37F0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12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6A98F" id="Gerade Verbindung 29" o:spid="_x0000_s1026" style="position:absolute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8016" behindDoc="0" locked="1" layoutInCell="1" allowOverlap="1" wp14:anchorId="45C4A6B6" wp14:editId="243C7A9F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5427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A6B6" id="_x0000_s1146" type="#_x0000_t202" style="position:absolute;left:0;text-align:left;margin-left:241pt;margin-top:725.25pt;width:28.15pt;height:9.9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buJ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TU3n20mFNbR7&#10;0gFhsh49FQp6wD+cDWS7hoffW4GKM/PFkZbJo8cAj8H6GAgn6WrDZUTOps1tzG6eaN6Qyp3OCpxr&#10;H9okA2VhDmZPDn2+z3+dn+TqLwA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vbbuJ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215427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9040" behindDoc="0" locked="1" layoutInCell="1" allowOverlap="1" wp14:anchorId="3F38EBD2" wp14:editId="05BBAAC3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2757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8EBD2" id="_x0000_s1147" type="#_x0000_t202" style="position:absolute;left:0;text-align:left;margin-left:274.65pt;margin-top:725.55pt;width:27.85pt;height:9.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rPV+w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332757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0064" behindDoc="0" locked="1" layoutInCell="1" allowOverlap="1" wp14:anchorId="0B92BBA8" wp14:editId="1735D415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BABA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2BBA8" id="_x0000_s1148" type="#_x0000_t202" style="position:absolute;left:0;text-align:left;margin-left:308pt;margin-top:725.25pt;width:29.45pt;height:9.9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62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aSmF+l2UmED&#10;zYF0QBitR0+Fgg7wN2c92a7m4ddOoOLMfHakZfLoMcBjsDkGwkm6WnMZkbNxcxuzm0eaN6Ryq7MC&#10;59pTm2SgLMxk9uTQ5/v81/lJrv8A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E5AHrb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1EBABA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4400" behindDoc="0" locked="1" layoutInCell="1" allowOverlap="1" wp14:anchorId="0715D803" wp14:editId="6C0CAF46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3E95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D803" id="_x0000_s1149" type="#_x0000_t202" style="position:absolute;left:0;text-align:left;margin-left:240.45pt;margin-top:735pt;width:29.85pt;height:12.9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5A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oaZn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wHkOQP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53E95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5424" behindDoc="0" locked="1" layoutInCell="1" allowOverlap="1" wp14:anchorId="3DACF582" wp14:editId="2F53576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BED91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CF582" id="_x0000_s1150" type="#_x0000_t202" style="position:absolute;left:0;text-align:left;margin-left:273.25pt;margin-top:733.6pt;width:29.85pt;height:12.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Fwy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2p69jbdTips&#10;oXkiHRBG69FToaAD/M1ZT7arefi1F6g4M58caZk8egrwFGxPgXCSrtZcRuRs3NzG7OaR5g2p3Oqs&#10;wKX2sU0yUBbmaPbk0Jf7/NflSW6e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NoXDL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3EBED91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6448" behindDoc="0" locked="1" layoutInCell="1" allowOverlap="1" wp14:anchorId="2B4D5985" wp14:editId="51701F4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FABB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D5985" id="_x0000_s1151" type="#_x0000_t202" style="position:absolute;left:0;text-align:left;margin-left:308pt;margin-top:734.15pt;width:31.45pt;height:12.9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xa8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TVN8HQjqbCD&#10;+kQ6IAzWo6dCQQv4i7OObFfx8PMgUHFmPjrSMnn0HOA52J0D4SRdrbiMyNmwuY/ZzQPNO1K50VmB&#10;a+2xTTJQFmY0e3Loy33+6/okt78B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kNMWvP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13FABB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56BD595" wp14:editId="24ED8E38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19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D8F05" id="Gerade Verbindung 32" o:spid="_x0000_s1026" style="position:absolute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6752" behindDoc="0" locked="1" layoutInCell="1" allowOverlap="1" wp14:anchorId="4875D30F" wp14:editId="6B2EC2A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1EC1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D30F" id="_x0000_s1152" type="#_x0000_t202" style="position:absolute;left:0;text-align:left;margin-left:414pt;margin-top:695.9pt;width:37.7pt;height:9.9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5X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69T0VbqdVNhC&#10;fSQdEAbr0VOhoAX8zVlHtqt4+LUXqDgznxxpmTx6CvAUbE+BcJKuVlxG5GzY3MXs5oHmLanc6KzA&#10;pfbYJhkoCzOaPTn05T7/dXmSm2cA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3jv+V/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B61EC1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7776" behindDoc="0" locked="1" layoutInCell="1" allowOverlap="1" wp14:anchorId="7BEFA46A" wp14:editId="338365A1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835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FA46A" id="_x0000_s1153" type="#_x0000_t202" style="position:absolute;left:0;text-align:left;margin-left:342.6pt;margin-top:696.2pt;width:37.7pt;height:9.9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BjN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E4B835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8256" behindDoc="0" locked="1" layoutInCell="1" allowOverlap="1" wp14:anchorId="52DE9359" wp14:editId="3FC7B092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103C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9359" id="_x0000_s1154" type="#_x0000_t202" style="position:absolute;left:0;text-align:left;margin-left:414.45pt;margin-top:704.8pt;width:93.3pt;height:14.3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A1103C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9280" behindDoc="0" locked="1" layoutInCell="1" allowOverlap="1" wp14:anchorId="6ACDB8D0" wp14:editId="7137F35A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2C4B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B8D0" id="_x0000_s1155" type="#_x0000_t202" style="position:absolute;left:0;text-align:left;margin-left:342.45pt;margin-top:705.35pt;width:65.9pt;height:13.7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vF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W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VXqrxf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302C4B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4160" behindDoc="0" locked="1" layoutInCell="1" allowOverlap="1" wp14:anchorId="0A7FC433" wp14:editId="62969FC8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91BE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FC433" id="_x0000_s1156" type="#_x0000_t202" style="position:absolute;left:0;text-align:left;margin-left:342.75pt;margin-top:765.8pt;width:48.35pt;height:12.9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VTsTD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6691BE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5184" behindDoc="0" locked="1" layoutInCell="1" allowOverlap="1" wp14:anchorId="477CB1E5" wp14:editId="15C169C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4D59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B1E5" id="_x0000_s1157" type="#_x0000_t202" style="position:absolute;left:0;text-align:left;margin-left:433.65pt;margin-top:766.05pt;width:73.8pt;height:15.1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zq+wEAANoDAAAOAAAAZHJzL2Uyb0RvYy54bWysU8tu2zAQvBfoPxC815KdOk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5fvFtcUkZSan69eFsucwVRHS97DPGjAstSUHOk7jK42D+GmJoR1fGXVMvBgzYm&#10;j9o41lOB5WKZL7zIWB3JiUbbml+V6Ru9kTh+cE2+HIU2Y0wFjJtIJ54j4zhsBqYbavoia5JU2EBz&#10;IB0QRuvRU6GgA/zNWU+2q3n4tROoODOfHGmZPHoM8BhsjoFwkq7WXEbkbNzcxezmkeYtqdzqrMC5&#10;9tQmGSgLM5k9OfTlPv91fpLrZ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3OZs6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4E4D59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5968" behindDoc="0" locked="1" layoutInCell="1" allowOverlap="1" wp14:anchorId="38047527" wp14:editId="1E0F1BEE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F417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7527" id="_x0000_s1158" type="#_x0000_t202" style="position:absolute;left:0;text-align:left;margin-left:342.7pt;margin-top:755.8pt;width:37.7pt;height:9.9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fg/AEAANoDAAAOAAAAZHJzL2Uyb0RvYy54bWysU8tu2zAQvBfoPxC817Kdun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b5Wp5TRlJqdl8sbzKcypEebrsMcSPCixLQcWRusvg4vAYYmpGlKdfUi0HD9qY&#10;PGrjWFfx68V8kS+8yFgdyYlG24qvpukbvJE4fnB1vhyFNkNMBYwbSSeeA+PYb3uma2r6ap5uJxW2&#10;UB9JB4TBevRUKGgBf3PWke0qHn7tBSrOzCdHWiaPngI8BdtTIJykqxWXETkbNncxu3mgeUsqNzor&#10;cKk9tkkGysKMZk8OfbnPf12e5OYZ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CkJn4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DFF417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6992" behindDoc="0" locked="1" layoutInCell="1" allowOverlap="1" wp14:anchorId="44AF4D3B" wp14:editId="1432AD1F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3D36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F4D3B" id="_x0000_s1159" type="#_x0000_t202" style="position:absolute;left:0;text-align:left;margin-left:433.4pt;margin-top:756.3pt;width:51.55pt;height:9.9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E23D36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3136" behindDoc="0" locked="1" layoutInCell="1" allowOverlap="1" wp14:anchorId="77284C2F" wp14:editId="5FFFA3AE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1B7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84C2F" id="_x0000_s1160" type="#_x0000_t202" style="position:absolute;left:0;text-align:left;margin-left:399.7pt;margin-top:756.3pt;width:29.3pt;height:9.9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IS4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anr5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wUhLj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E1B7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D3726BF" wp14:editId="77D653BC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29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B817E" id="Gerade Verbindung 28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7584B" wp14:editId="55E31EF8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30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67EC8" id="Gerade Verbindung 294" o:spid="_x0000_s1026" style="position:absolute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6208" behindDoc="0" locked="1" layoutInCell="1" allowOverlap="1" wp14:anchorId="0527F553" wp14:editId="68FB33D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5849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7F553" id="_x0000_s1161" type="#_x0000_t202" style="position:absolute;left:0;text-align:left;margin-left:399.75pt;margin-top:766.05pt;width:28.15pt;height:15.1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/3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ewv/f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965849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3920" behindDoc="0" locked="1" layoutInCell="1" allowOverlap="1" wp14:anchorId="08008BE9" wp14:editId="18042417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C52B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08BE9" id="_x0000_s1162" type="#_x0000_t202" style="position:absolute;left:0;text-align:left;margin-left:342.15pt;margin-top:726.05pt;width:43.45pt;height:9.9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Yd1rN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3C52B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1088" behindDoc="0" locked="1" layoutInCell="1" allowOverlap="1" wp14:anchorId="71E953E7" wp14:editId="1F44C50C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B9D5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53E7" id="_x0000_s1163" type="#_x0000_t202" style="position:absolute;left:0;text-align:left;margin-left:466.4pt;margin-top:725.5pt;width:29.8pt;height:9.9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2m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pqZni3Q7qbCB&#10;+kA6IAzWo6dCQQv4h7OObFfx8HsnUHFmPjvSMnn0FOAp2JwC4SRdrbiMyNmwuYvZzQPNW1K50VmB&#10;S+1jm2SgLMzR7MmhL/f5r8uTXD8D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6kztpv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CCB9D5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C482837" wp14:editId="673B8B10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34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51E5C" id="Gerade Verbindung 30" o:spid="_x0000_s1026" style="position:absolute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2352" behindDoc="0" locked="1" layoutInCell="1" allowOverlap="1" wp14:anchorId="7252D0C8" wp14:editId="6E207F0A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241E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2D0C8" id="_x0000_s1164" type="#_x0000_t202" style="position:absolute;left:0;text-align:left;margin-left:342.7pt;margin-top:735.5pt;width:118.45pt;height:15.3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BsX73j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5E9241E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7472" behindDoc="0" locked="1" layoutInCell="1" allowOverlap="1" wp14:anchorId="6FB6A288" wp14:editId="4C863E01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71BC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A288" id="_x0000_s1165" type="#_x0000_t202" style="position:absolute;left:0;text-align:left;margin-left:467.2pt;margin-top:735.4pt;width:40.7pt;height:12.9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AhuGz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B371BC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4944" behindDoc="0" locked="1" layoutInCell="1" allowOverlap="1" wp14:anchorId="55059D47" wp14:editId="536FA2BB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5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83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59D47" id="_x0000_s1166" type="#_x0000_t202" style="position:absolute;left:0;text-align:left;margin-left:172.35pt;margin-top:726.3pt;width:53.9pt;height:9.9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Fo5wK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6FAF83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3376" behindDoc="0" locked="1" layoutInCell="1" allowOverlap="1" wp14:anchorId="7CC2B606" wp14:editId="54CDF911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5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5A52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B606" id="_x0000_s1167" type="#_x0000_t202" style="position:absolute;left:0;text-align:left;margin-left:172.9pt;margin-top:735.55pt;width:62.95pt;height:12.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MC9JX/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9A5A52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7CD8E8CC" wp14:editId="2867E25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539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51FF4" id="Gerade Verbindung 43" o:spid="_x0000_s1026" style="position:absolute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2592" behindDoc="0" locked="1" layoutInCell="1" allowOverlap="1" wp14:anchorId="3462930C" wp14:editId="44B007BB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5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3DB4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2930C" id="_x0000_s1168" type="#_x0000_t202" style="position:absolute;left:0;text-align:left;margin-left:399.75pt;margin-top:795.3pt;width:62.05pt;height:12.9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Uq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hpp+O0u3kwob&#10;aA6kA8JoPXoqFHSAvznryXY1D792AhVn5rMjLZNHTwGegs0pEE7S1ZrLiJyNm9uY3TzSvCGVW50V&#10;uNQ+tkkGysIczZ4c+nyf/7o8yfUf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Ot9Uq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5F3DB4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8496" behindDoc="0" locked="1" layoutInCell="1" allowOverlap="1" wp14:anchorId="302558A4" wp14:editId="23C65EE7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5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BF0D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558A4" id="_x0000_s1169" type="#_x0000_t202" style="position:absolute;left:0;text-align:left;margin-left:342.2pt;margin-top:794.2pt;width:29.45pt;height:12.9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tjs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9T01TzdTips&#10;oDmQDgij9eipUNAB/uasJ9vVPPzaCVScmU+OtEwePQV4CjanQDhJV2suI3I2bu5idvNI85ZUbnVW&#10;4FL72CYZKAtzNHty6Mt9/uvyJNf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Hhtjs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6EBF0D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1568" behindDoc="0" locked="1" layoutInCell="1" allowOverlap="1" wp14:anchorId="0C3376CC" wp14:editId="2D613066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96E5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76CC" id="_x0000_s1170" type="#_x0000_t202" style="position:absolute;left:0;text-align:left;margin-left:490.35pt;margin-top:794.2pt;width:18.2pt;height:12.9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ir/AEAANoDAAAOAAAAZHJzL2Uyb0RvYy54bWysU8tu2zAQvBfoPxC817JsJ3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S4oIylVXs+X8zynQlSnyx5D/KTAshTUHKm7DC72jyGmZkR1+iXVcvCgjcmj&#10;No71NX9/NbvKF15krI7kRKNtzZfT9I3eSBw/uiZfjkKbMaYCxh1JJ54j4zhsBqYbanqxSLeTChto&#10;DqQDwmg9eioUdIC/OevJdjUPv3YCFWfmsyMtk0dPAZ6CzSkQTtLVmsuInI2bu5jdPNK8JZVbnRW4&#10;1D62SQbKwhzNnhz6cp//ujzJ9R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DF2Kv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3396E5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0544" behindDoc="0" locked="1" layoutInCell="1" allowOverlap="1" wp14:anchorId="048A8D0E" wp14:editId="5251F6F3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5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F627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A8D0E" id="_x0000_s1171" type="#_x0000_t202" style="position:absolute;left:0;text-align:left;margin-left:467.35pt;margin-top:793.3pt;width:18.2pt;height:12.9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saPjH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6BF627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9520" behindDoc="0" locked="1" layoutInCell="1" allowOverlap="1" wp14:anchorId="2D7BB034" wp14:editId="7D239241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5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5E46B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BB034" id="_x0000_s1172" type="#_x0000_t202" style="position:absolute;left:0;text-align:left;margin-left:375.85pt;margin-top:794.2pt;width:18.2pt;height:12.9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WRF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NX21SLeTChto&#10;DqQDwmg9eioUdIC/OevJdjUPv3YCFWfmsyMtk0dPAZ6CzSkQTtLVmsuInI2bu5jdPNK8JZVbnRW4&#10;1D62SQbKwhzNnhz6cp//ujzJ9R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V31kR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15E46B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1328" behindDoc="0" locked="1" layoutInCell="1" allowOverlap="1" wp14:anchorId="58AEBFDF" wp14:editId="4303BC62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5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F9771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1731BB58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EBFDF" id="_x0000_s1173" type="#_x0000_t202" style="position:absolute;left:0;text-align:left;margin-left:175.4pt;margin-top:770.55pt;width:159.55pt;height:36.4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PjIq9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E0F9771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1731BB58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30304" behindDoc="0" locked="1" layoutInCell="1" allowOverlap="1" wp14:anchorId="015EC470" wp14:editId="2BA29F15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5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106A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EC470" id="_x0000_s1174" type="#_x0000_t202" style="position:absolute;left:0;text-align:left;margin-left:173.4pt;margin-top:703.3pt;width:164pt;height:16.8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uDR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JMn7RbqdZFhD&#10;uychECbv0VuhoAf8w9lAvmt4+L0VqDgzXxyJmUx6DPAYrI+BcJKuNlxG5Gza3MZs54nmDcnc6azA&#10;ufahTXJQFubg9mTR5/v81/lNrv4C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vVuDR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10106A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5728" behindDoc="0" locked="1" layoutInCell="1" allowOverlap="1" wp14:anchorId="18BDAA6B" wp14:editId="3F3F9C48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32A5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AA6B" id="_x0000_s1175" type="#_x0000_t202" style="position:absolute;left:0;text-align:left;margin-left:2.1pt;margin-top:695.65pt;width:76.65pt;height:9.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km2yc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71F32A5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4704" behindDoc="0" locked="1" layoutInCell="1" allowOverlap="1" wp14:anchorId="065B4A58" wp14:editId="773FB508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5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839E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4A58" id="_x0000_s1176" type="#_x0000_t202" style="position:absolute;left:0;text-align:left;margin-left:172.25pt;margin-top:695.95pt;width:37.7pt;height:9.9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l8d+w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zfDupsIHm&#10;QDogjNajp0JBB/ibs55sV/PwaydQcWY+O9IyefQU4CnYnALhJF2tuYzI2bi5jdnNI80bUrnVWYFL&#10;7WObZKAszNHsyaHP9/mvy5Nc/wE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pdZfH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6A839E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2896" behindDoc="0" locked="1" layoutInCell="1" allowOverlap="1" wp14:anchorId="6210F468" wp14:editId="3F7D2767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A976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0F468" id="_x0000_s1177" type="#_x0000_t202" style="position:absolute;left:0;text-align:left;margin-left:342.2pt;margin-top:785.3pt;width:29.45pt;height:9.9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FFg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VDTy6xJUmED&#10;zYF0QBitR0+Fgg7wN2c92a7m4ddOoOLMfHakZfLoMcBjsDkGwkm6WnMZkbNxcxuzm0eaN6Ryq7MC&#10;59pTm2SgLMxk9uTQ5/v81/lJrv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IQRRY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AA976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1872" behindDoc="0" locked="1" layoutInCell="1" allowOverlap="1" wp14:anchorId="3F5D6A4B" wp14:editId="7DC38AD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999A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6A4B" id="_x0000_s1178" type="#_x0000_t202" style="position:absolute;left:0;text-align:left;margin-left:375.85pt;margin-top:785.85pt;width:18.2pt;height:9.9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Vkh/A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1PSiSreTCmto&#10;96QDwmQ9eioU9IB/OBvIdg0Pv7cCFWfmsyMtk0ePAR6D9TEQTtLVhsuInE2b25jdPNG8IZU7nRU4&#10;1z60SQbKwhzMnhz6fJ//Oj/J1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pMVkh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5999A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10848" behindDoc="0" locked="1" layoutInCell="1" allowOverlap="1" wp14:anchorId="51B28B3C" wp14:editId="499465EC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7840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8B3C" id="_x0000_s1179" type="#_x0000_t202" style="position:absolute;left:0;text-align:left;margin-left:399.75pt;margin-top:785.85pt;width:26.5pt;height:9.9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lv+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arpcpdtJhS00&#10;R9IBYbQePRUKOsBfnPVku5qHn3uBijPzyZGWyaOnAE/B9hQIJ+lqzWVEzsbNXcxuHmneksqtzgpc&#10;ak9tkoGyMJPZk0Nf7vNflye5+Q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hJlv+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B67840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9824" behindDoc="0" locked="1" layoutInCell="1" allowOverlap="1" wp14:anchorId="5D16E281" wp14:editId="51FC4B8C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35BB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6E281" id="_x0000_s1180" type="#_x0000_t202" style="position:absolute;left:0;text-align:left;margin-left:488.7pt;margin-top:785.25pt;width:20.4pt;height:9.9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bso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Ybanr5Jt1OKmyh&#10;OZIOCKP16KlQ0AH+5qwn29U8/NoLVJyZT460TB49BXgKtqdAOElXay4jcjZubmN280jzhlRudVbg&#10;UntqkwyUhZnMnhz6fJ//ujzJzRM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eom7K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7135BB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8800" behindDoc="0" locked="1" layoutInCell="1" allowOverlap="1" wp14:anchorId="56EB2E26" wp14:editId="17563E0D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2C7F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B2E26" id="_x0000_s1181" type="#_x0000_t202" style="position:absolute;left:0;text-align:left;margin-left:466.85pt;margin-top:785.6pt;width:18.2pt;height:9.9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AtT/A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Q00vl+l2UmED&#10;zYF0QBitR0+Fgg7wD2c92a7m4fdOoOLMfHakZfLoMcBjsDkGwkm6WnMZkbNxcxuzm0eaN6Ryq7MC&#10;59pTm2SgLMxk9uTQ5/v81/lJrp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SiALU/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F2C7F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5664" behindDoc="0" locked="1" layoutInCell="1" allowOverlap="1" wp14:anchorId="62972ED2" wp14:editId="5CEC0DA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5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0934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72ED2" id="_x0000_s1182" type="#_x0000_t202" style="position:absolute;left:0;text-align:left;margin-left:6.2pt;margin-top:792.25pt;width:159.4pt;height:14.8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dhBmm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DB0934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3616" behindDoc="0" locked="1" layoutInCell="1" allowOverlap="1" wp14:anchorId="66D56217" wp14:editId="2320E7B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5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B4B4C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6217" id="_x0000_s1183" type="#_x0000_t202" style="position:absolute;left:0;text-align:left;margin-left:5.1pt;margin-top:774.75pt;width:159.4pt;height:17.5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ukp/E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EBB4B4C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27232" behindDoc="0" locked="1" layoutInCell="1" allowOverlap="1" wp14:anchorId="40655B40" wp14:editId="0B6A79F3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5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7661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55B40" id="_x0000_s1184" type="#_x0000_t202" style="position:absolute;left:0;text-align:left;margin-left:2.75pt;margin-top:706pt;width:164.3pt;height:15.7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OdbYB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7487661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03680" behindDoc="0" locked="1" layoutInCell="1" allowOverlap="1" wp14:anchorId="0ED50EA3" wp14:editId="1E9F2EE7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5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E6BE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0EA3" id="_x0000_s1185" type="#_x0000_t202" style="position:absolute;left:0;text-align:left;margin-left:172.05pt;margin-top:755.1pt;width:37.7pt;height:9.9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amL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p6v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A5amL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7AE6BE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BD7036C" wp14:editId="62AB2637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8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D204AD" id="Gerade Verbindung 33" o:spid="_x0000_s1026" style="position:absolute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5AE5FFF8" wp14:editId="4499ADD4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59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E5ADC" id="Gerade Verbindung 34" o:spid="_x0000_s1026" style="position:absolute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6AE6499" wp14:editId="7B561F7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0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1E9609" id="Gerade Verbindung 35" o:spid="_x0000_s1026" style="position:absolute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20208EC" wp14:editId="131D26C5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561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913DF" id="Gerade Verbindung 36" o:spid="_x0000_s1026" style="position:absolute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0650FA8" wp14:editId="201693CC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562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C19C58" id="Gerade Verbindung 37" o:spid="_x0000_s1026" style="position:absolute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4224" behindDoc="0" locked="1" layoutInCell="0" allowOverlap="1" wp14:anchorId="1D30C4F0" wp14:editId="72FFFE21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563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7C8BB" id="Gerade Verbindung 38" o:spid="_x0000_s1026" style="position:absolute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5248" behindDoc="0" locked="1" layoutInCell="1" allowOverlap="1" wp14:anchorId="61C53B1C" wp14:editId="66799C9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564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E9F42C" id="Gerade Verbindung 39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278B9D2" wp14:editId="4C7DA83F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565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C15FEC" id="Gerade Verbindung 40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BAC5580" wp14:editId="6D58D67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6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C4EECB" id="Gerade Verbindung 41" o:spid="_x0000_s1026" style="position:absolute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42820DF" wp14:editId="1281C0E3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567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112C3" id="Gerade Verbindung 42" o:spid="_x0000_s1026" style="position:absolute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6D18EF2" wp14:editId="0065A28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68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00A94C" id="Gerade Verbindung 45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618A287" wp14:editId="0A2009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69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085E7" id="Gerade Verbindung 46" o:spid="_x0000_s1026" style="position:absolute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A1B8620" wp14:editId="5CF51E9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570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349630" id="Gerade Verbindung 47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082176" behindDoc="0" locked="1" layoutInCell="1" allowOverlap="1" wp14:anchorId="42A26935" wp14:editId="6BAAE97F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571" name="Rechteck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521DC" id="Rechteck 571" o:spid="_x0000_s1026" style="position:absolute;margin-left:0;margin-top:-785.3pt;width:510.25pt;height:785.2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EB64AD1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261087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F8DD30E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19530E03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224D4E40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ABFB9D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848C5EA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ADDA24A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3A7A329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12B312B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109E6DC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3EA4E2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210176" behindDoc="1" locked="1" layoutInCell="1" allowOverlap="1" wp14:anchorId="5B6E3E2F" wp14:editId="2F546585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635" name="Grafik 635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3C76DFD" wp14:editId="24D3787A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3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A21396" id="Gerade Verbindung 44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FC19392" wp14:editId="20472B2C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4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22338" id="Gerade Verbindung 31" o:spid="_x0000_s1026" style="position:absolute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654FF65F" wp14:editId="47AB8DFA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75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49AC04" id="Gerade Verbindung 29" o:spid="_x0000_s1026" style="position:absolute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3552" behindDoc="0" locked="1" layoutInCell="1" allowOverlap="1" wp14:anchorId="1B728624" wp14:editId="1390D026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5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BB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8624" id="_x0000_s1186" type="#_x0000_t202" style="position:absolute;left:0;text-align:left;margin-left:241pt;margin-top:725.25pt;width:28.15pt;height:9.9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wi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UtOX+XZSYQ3t&#10;nnRAmKxHT4WCHvA3ZwPZruHh11ag4sx8dqRl8ugxwGOwPgbCSbracBmRs2lzF7ObJ5q3pHKnswLn&#10;2oc2yUBZmIPZk0Nf7v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AWGwi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E5BB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4576" behindDoc="0" locked="1" layoutInCell="1" allowOverlap="1" wp14:anchorId="358DF6B4" wp14:editId="223E3A5F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5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EC66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DF6B4" id="_x0000_s1187" type="#_x0000_t202" style="position:absolute;left:0;text-align:left;margin-left:274.65pt;margin-top:725.55pt;width:27.85pt;height:9.9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2R+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9T0KmuSVNhC&#10;fSQdEAbr0VOhoAX8w1lHtqt4+L0XqDgznx1pmTx6CvAUbE+BcJKuVlxG5GzY3MXs5oHmLanc6KzA&#10;pfbYJhkoCzOaPTn0+T7/dXmSm7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0u9kf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38EC66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5600" behindDoc="0" locked="1" layoutInCell="1" allowOverlap="1" wp14:anchorId="48522654" wp14:editId="129539D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5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79A6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2654" id="_x0000_s1188" type="#_x0000_t202" style="position:absolute;left:0;text-align:left;margin-left:308pt;margin-top:725.25pt;width:29.45pt;height:9.9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kd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NNXy7S7aTC&#10;BpoD6YAwWo+eCgUd4G/OerJdzcOvnUDFmfnkSMvk0SnAKdhMgXCSrtZcRuRs3NzF7OaR5i2p3Oqs&#10;wLn2sU0yUBbmaPbk0Jf7/Nf5Sa6fAQ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hdckd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679A6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9936" behindDoc="0" locked="1" layoutInCell="1" allowOverlap="1" wp14:anchorId="01D9827E" wp14:editId="106FDFE3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5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E0F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9827E" id="_x0000_s1189" type="#_x0000_t202" style="position:absolute;left:0;text-align:left;margin-left:240.45pt;margin-top:735pt;width:29.85pt;height:12.9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nr+w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FFE0F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0960" behindDoc="0" locked="1" layoutInCell="1" allowOverlap="1" wp14:anchorId="2EECBF37" wp14:editId="4B7070DB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5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2805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BF37" id="_x0000_s1190" type="#_x0000_t202" style="position:absolute;left:0;text-align:left;margin-left:273.25pt;margin-top:733.6pt;width:29.85pt;height:12.9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uZ/A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22805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1984" behindDoc="0" locked="1" layoutInCell="1" allowOverlap="1" wp14:anchorId="33A64D2A" wp14:editId="0DEB024D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5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2F6D8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64D2A" id="_x0000_s1191" type="#_x0000_t202" style="position:absolute;left:0;text-align:left;margin-left:308pt;margin-top:734.15pt;width:31.45pt;height:12.9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sEX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dWp6mW4nFXZQ&#10;n0gHhMF69FQoaAF/cdaR7Soefh4EKs7MR0daJo+eAzwHu3MgnKSrFZcRORs29zG7eaB5Ryo3Oitw&#10;rT22SQbKwoxmTw59uc9/XZ/k9jc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v+bBF/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E2F6D8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BC406BD" wp14:editId="7A432E10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58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142118" id="Gerade Verbindung 32" o:spid="_x0000_s1026" style="position:absolute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2288" behindDoc="0" locked="1" layoutInCell="1" allowOverlap="1" wp14:anchorId="7E4B1EDC" wp14:editId="22EBD24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1AF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1EDC" id="_x0000_s1192" type="#_x0000_t202" style="position:absolute;left:0;text-align:left;margin-left:414pt;margin-top:695.9pt;width:37.7pt;height:9.9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8Q4p/P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1DE1AF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3312" behindDoc="0" locked="1" layoutInCell="1" allowOverlap="1" wp14:anchorId="4BEF17CE" wp14:editId="2E711925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912E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F17CE" id="_x0000_s1193" type="#_x0000_t202" style="position:absolute;left:0;text-align:left;margin-left:342.6pt;margin-top:696.2pt;width:37.7pt;height:9.9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9m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2r6apluJxW2&#10;UB9JB4TBevRUKGgBf3PWke0qHn7tBSrOzCdHWiaPngI8BdtTIJykqxWXETkbNncxu3mgeUsqNzor&#10;cKk9tkkGysKMZk8OfbnPf12e5OYZ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ytHPZ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C0912E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3792" behindDoc="0" locked="1" layoutInCell="1" allowOverlap="1" wp14:anchorId="43DE7C14" wp14:editId="494AEAB9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5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E0A5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E7C14" id="_x0000_s1194" type="#_x0000_t202" style="position:absolute;left:0;text-align:left;margin-left:414.45pt;margin-top:704.8pt;width:93.3pt;height:14.3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EOi+k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F3E0A5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4816" behindDoc="0" locked="1" layoutInCell="1" allowOverlap="1" wp14:anchorId="5A1BA4C8" wp14:editId="718D63DF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5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AAA5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BA4C8" id="_x0000_s1195" type="#_x0000_t202" style="position:absolute;left:0;text-align:left;margin-left:342.45pt;margin-top:705.35pt;width:65.9pt;height:13.7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3xu+Q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DTU9X6TbSYU1NHvS&#10;AWG0Hj0VCjrAv5z1ZLuahz9bgYoz88WRlsmjxwCPwfoYCCfpas1lRM7GzW3Mbh7J3JDKrc4KnGsf&#10;2iQDZWEOZk8Ofb7Pf52f5OoJ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ek98bv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709AAA5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9696" behindDoc="0" locked="1" layoutInCell="1" allowOverlap="1" wp14:anchorId="583D4C55" wp14:editId="42A64F7E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5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DDE03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4C55" id="_x0000_s1196" type="#_x0000_t202" style="position:absolute;left:0;text-align:left;margin-left:342.75pt;margin-top:765.8pt;width:48.35pt;height:12.9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+nsTa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AFDDE03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0720" behindDoc="0" locked="1" layoutInCell="1" allowOverlap="1" wp14:anchorId="01445CDC" wp14:editId="36AB0D5C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5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DE17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5CDC" id="_x0000_s1197" type="#_x0000_t202" style="position:absolute;left:0;text-align:left;margin-left:433.65pt;margin-top:766.05pt;width:73.8pt;height:15.1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07tB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68EDE17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1504" behindDoc="0" locked="1" layoutInCell="1" allowOverlap="1" wp14:anchorId="5B2C470E" wp14:editId="4CAED81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5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331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470E" id="_x0000_s1198" type="#_x0000_t202" style="position:absolute;left:0;text-align:left;margin-left:342.7pt;margin-top:755.8pt;width:37.7pt;height:9.9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BL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OLWbqdVNhA&#10;cyAdEEbr0VOhoAP8zVlPtqt5+LUTqDgznx1pmTx6CvAUbE6BcJKu1lxG5Gzc3Mbs5pHmDanc6qzA&#10;pfaxTTJQFuZo9uTQ5/v81+VJrv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JXewS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60331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2528" behindDoc="0" locked="1" layoutInCell="1" allowOverlap="1" wp14:anchorId="6AA431A2" wp14:editId="381100CC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5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B0C0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431A2" id="_x0000_s1199" type="#_x0000_t202" style="position:absolute;left:0;text-align:left;margin-left:433.4pt;margin-top:756.3pt;width:51.55pt;height:9.9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MtLeMj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07B0C0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8672" behindDoc="0" locked="1" layoutInCell="1" allowOverlap="1" wp14:anchorId="7F586FFE" wp14:editId="7ECD53F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5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B27E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86FFE" id="_x0000_s1200" type="#_x0000_t202" style="position:absolute;left:0;text-align:left;margin-left:399.7pt;margin-top:756.3pt;width:29.3pt;height:9.9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MT/AEAANoDAAAOAAAAZHJzL2Uyb0RvYy54bWysU9uO0zAQfUfiHyy/0zRdSp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q9Wi7KkjKRUuViurvKcClGdLnsM8YMCy1JQc6TuMrg4PIaYmhHV6ZdUy8GDNiaP&#10;2jjW1/ztcrHMF55lrI7kRKNtza/n6Ru9kTi+d02+HIU2Y0wFjJtIJ54j4zhsB6Ybanr1Ot1OKmyh&#10;OZIOCKP16KlQ0AH+4qwn29U8/NwLVJyZj460TB49BXgKtqdAOElXay4jcjZu7mJ280jzllRudVbg&#10;UntqkwyUhZnMnhz6fJ//ujzJzW8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JMhUx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93B27E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61B0BC4" wp14:editId="769F1A5E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592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CA84B" id="Gerade Verbindung 28" o:spid="_x0000_s1026" style="position:absolute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0C382E1" wp14:editId="7780DFF4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593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A13C02" id="Gerade Verbindung 294" o:spid="_x0000_s1026" style="position:absolute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1744" behindDoc="0" locked="1" layoutInCell="1" allowOverlap="1" wp14:anchorId="261C9B43" wp14:editId="327D2A7D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5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42B9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C9B43" id="_x0000_s1201" type="#_x0000_t202" style="position:absolute;left:0;text-align:left;margin-left:399.75pt;margin-top:766.05pt;width:28.15pt;height:15.1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Whc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o6YvccVJhA82B&#10;dEAYrUe/CgUd4G/OerJdzcOvnUDFmfnsSMvk0WOAx2BzDIST9LTmMiJn4+Y2ZjePNG9I5VZnBc61&#10;pzbJQFnDyezJoc/3+db5l1z/A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HiFaF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B42B9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9456" behindDoc="0" locked="1" layoutInCell="1" allowOverlap="1" wp14:anchorId="06D3CC63" wp14:editId="0654B6A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5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82C5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3CC63" id="_x0000_s1202" type="#_x0000_t202" style="position:absolute;left:0;text-align:left;margin-left:342.15pt;margin-top:726.05pt;width:43.45pt;height:9.9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Tui8n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F82C5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6624" behindDoc="0" locked="1" layoutInCell="1" allowOverlap="1" wp14:anchorId="7AF0D3F9" wp14:editId="04010274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5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1BD8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0D3F9" id="_x0000_s1203" type="#_x0000_t202" style="position:absolute;left:0;text-align:left;margin-left:466.4pt;margin-top:725.5pt;width:29.8pt;height:9.9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ToN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9T0cpluJxW2&#10;UB9JB4TBevRUKGgBf3PWke0qHn7tBSrOzCdHWiaPngI8BdtTIJykqxWXETkbNncxu3mgeUsqNzor&#10;cKk9tkkGysKMZk8OfbnPf12e5OYZ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xXk6Df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1BD8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5C7CD85" wp14:editId="4D2435B1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97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E898F" id="Gerade Verbindung 30" o:spid="_x0000_s1026" style="position:absolute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7888" behindDoc="0" locked="1" layoutInCell="1" allowOverlap="1" wp14:anchorId="012CA0FE" wp14:editId="2828F403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C7196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CA0FE" id="_x0000_s1204" type="#_x0000_t202" style="position:absolute;left:0;text-align:left;margin-left:342.7pt;margin-top:735.5pt;width:118.45pt;height:15.3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DQiONP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8C7196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3008" behindDoc="0" locked="1" layoutInCell="1" allowOverlap="1" wp14:anchorId="4625D25C" wp14:editId="3403EC66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5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EC13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5D25C" id="_x0000_s1205" type="#_x0000_t202" style="position:absolute;left:0;text-align:left;margin-left:467.2pt;margin-top:735.4pt;width:40.7pt;height:12.9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LS5RZ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FEC13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80480" behindDoc="0" locked="1" layoutInCell="1" allowOverlap="1" wp14:anchorId="1590E677" wp14:editId="72E61BCC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79A7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E677" id="_x0000_s1206" type="#_x0000_t202" style="position:absolute;left:0;text-align:left;margin-left:172.35pt;margin-top:726.3pt;width:53.9pt;height:9.9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Jtd4D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1BC79A7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8912" behindDoc="0" locked="1" layoutInCell="1" allowOverlap="1" wp14:anchorId="00C566A3" wp14:editId="2FFF22B4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6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16536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66A3" id="_x0000_s1207" type="#_x0000_t202" style="position:absolute;left:0;text-align:left;margin-left:172.9pt;margin-top:735.55pt;width:62.95pt;height:12.9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AHZBeP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416536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69E322AA" wp14:editId="49B5BFD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602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10AD0" id="Gerade Verbindung 4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8128" behindDoc="0" locked="1" layoutInCell="1" allowOverlap="1" wp14:anchorId="5C8D88CD" wp14:editId="3CC5F75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6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6E3B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D88CD" id="_x0000_s1208" type="#_x0000_t202" style="position:absolute;left:0;text-align:left;margin-left:399.75pt;margin-top:795.3pt;width:62.05pt;height:12.9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L7u3Q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1ED6E3B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4032" behindDoc="0" locked="1" layoutInCell="1" allowOverlap="1" wp14:anchorId="11ADA5E9" wp14:editId="4DC29A0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6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65393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DA5E9" id="_x0000_s1209" type="#_x0000_t202" style="position:absolute;left:0;text-align:left;margin-left:342.2pt;margin-top:794.2pt;width:29.45pt;height:12.9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9DL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2p6OU+3kwob&#10;aA6kA8JoPXoqFHSAvznryXY1D792AhVn5rMjLZNHTwGegs0pEE7S1ZrLiJyNm9uY3TzSvCGVW50V&#10;uNQ+tkkGysIczZ4c+nyf/7o8yfUf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339DL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465393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7104" behindDoc="0" locked="1" layoutInCell="1" allowOverlap="1" wp14:anchorId="3D9D170D" wp14:editId="4E8A3340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C6955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170D" id="_x0000_s1210" type="#_x0000_t202" style="position:absolute;left:0;text-align:left;margin-left:490.35pt;margin-top:794.2pt;width:18.2pt;height:12.9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NCM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qOnVVbqdVNhC&#10;cyQdEEbr0VOhoAP8xVlPtqt5+LkXqDgzHx1pmTx6CvAUbE+BcJKu1lxG5Gzc3Mfs5pHmHanc6qzA&#10;pfbUJhkoCzOZPTn05T7/dXmSm9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Cc0I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8DC6955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6080" behindDoc="0" locked="1" layoutInCell="1" allowOverlap="1" wp14:anchorId="26DCFCD0" wp14:editId="06DB73E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6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FAEAE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CFCD0" id="_x0000_s1211" type="#_x0000_t202" style="position:absolute;left:0;text-align:left;margin-left:467.35pt;margin-top:793.3pt;width:18.2pt;height:12.9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tDNhb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2EFAEAE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5056" behindDoc="0" locked="1" layoutInCell="1" allowOverlap="1" wp14:anchorId="2BF9610C" wp14:editId="190CC8D4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DB9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610C" id="_x0000_s1212" type="#_x0000_t202" style="position:absolute;left:0;text-align:left;margin-left:375.85pt;margin-top:794.2pt;width:18.2pt;height:12.9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Gxi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1PRykW4nFTbQ&#10;HEgHhNF69FQo6AD/cNaT7Woefu8EKs7MF0daJo+eAjwFm1MgnKSrNZcRORs3tzG7eaR5Qyq3Oitw&#10;qX1skwyUhTmaPTn0+T7/dXmS67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ZyRsY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AABDB9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6864" behindDoc="0" locked="1" layoutInCell="1" allowOverlap="1" wp14:anchorId="1A811AB9" wp14:editId="65EAFD67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6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1744B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4F473936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11AB9" id="_x0000_s1213" type="#_x0000_t202" style="position:absolute;left:0;text-align:left;margin-left:175.4pt;margin-top:770.55pt;width:159.55pt;height:36.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YKa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kmT1Jt1OMmyh&#10;PZIQCJP36K1Q0AP+4mwg3zU8/NwLVJyZj47ETCY9B3gOtudAOElXGy4jcjZt7mK280TzlmTudFbg&#10;WvvUJjkoC3Nye7Lo833+6/omN78B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/Vgp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731744B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4F473936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5840" behindDoc="0" locked="1" layoutInCell="1" allowOverlap="1" wp14:anchorId="03083C3A" wp14:editId="6DFB2E72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6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AD7E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3C3A" id="_x0000_s1214" type="#_x0000_t202" style="position:absolute;left:0;text-align:left;margin-left:173.4pt;margin-top:703.3pt;width:164pt;height:16.8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+j2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SZLVKt1OMmyh&#10;PZIQCJP36K1Q0AP+4mwg3zU8/NwLVJyZj47ETCY9BXgKtqdAOElXGy4jcjZt7mO280TzjmTudFbg&#10;UntukxyUhZndniz6cp//urzJzW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fD+j2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9EAD7E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1264" behindDoc="0" locked="1" layoutInCell="1" allowOverlap="1" wp14:anchorId="5831C027" wp14:editId="07A588F0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6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C5D6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1C027" id="_x0000_s1215" type="#_x0000_t202" style="position:absolute;left:0;text-align:left;margin-left:2.1pt;margin-top:695.65pt;width:76.65pt;height:9.9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ojS6VP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5A4C5D6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0240" behindDoc="0" locked="1" layoutInCell="1" allowOverlap="1" wp14:anchorId="748320D2" wp14:editId="658F1CFC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6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6A9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20D2" id="_x0000_s1216" type="#_x0000_t202" style="position:absolute;left:0;text-align:left;margin-left:172.25pt;margin-top:695.95pt;width:37.7pt;height:9.9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1c6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UNPUPd1IKmyg&#10;OZAOCKP16KlQ0AH+5qwn29U8/NoJVJyZz460TB49BXgKNqdAOElXay4jcjZubmN280jzhlRudVbg&#10;UvvYJhkoC3M0e3Lo833+6/Ik138A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WPVzr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F36A9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8432" behindDoc="0" locked="1" layoutInCell="1" allowOverlap="1" wp14:anchorId="3E57E3C3" wp14:editId="4CC97F1D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6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DDACC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E3C3" id="_x0000_s1217" type="#_x0000_t202" style="position:absolute;left:0;text-align:left;margin-left:342.2pt;margin-top:785.3pt;width:29.45pt;height:9.9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lH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2r6OmuSVFhD&#10;uycdECbr0VOhoAf8zdlAtmt4+LUVqDgznxxpmTx6DPAYrI+BcJKuNlxG5Gza3MXs5onmLanc6azA&#10;ufahTTJQFuZg9uTQl/v81/lJrp4B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EV1ZR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DDDACC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7408" behindDoc="0" locked="1" layoutInCell="1" allowOverlap="1" wp14:anchorId="691E5C1E" wp14:editId="4CC0C9E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6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2874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5C1E" id="_x0000_s1218" type="#_x0000_t202" style="position:absolute;left:0;text-align:left;margin-left:375.85pt;margin-top:785.85pt;width:18.2pt;height:9.9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aFEG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812874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6384" behindDoc="0" locked="1" layoutInCell="1" allowOverlap="1" wp14:anchorId="1B0EAF69" wp14:editId="1D6C18B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6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C48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EAF69" id="_x0000_s1219" type="#_x0000_t202" style="position:absolute;left:0;text-align:left;margin-left:399.75pt;margin-top:785.85pt;width:26.5pt;height:9.9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PZ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1PTNMt1OKjTQ&#10;HkgHhMl69FQo6AF/cTaQ7Woefu4EKs7MR0daJo+eAjwFzSkQTtLVmsuInE2b+5jdPNG8I5U7nRW4&#10;1D62SQbKwhzNnhz6cp//ujzJz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UX9T2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14C48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5360" behindDoc="0" locked="1" layoutInCell="1" allowOverlap="1" wp14:anchorId="56FD5948" wp14:editId="50570475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6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1181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D5948" id="_x0000_s1220" type="#_x0000_t202" style="position:absolute;left:0;text-align:left;margin-left:488.7pt;margin-top:785.25pt;width:20.4pt;height:9.9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StCzD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D1181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74336" behindDoc="0" locked="1" layoutInCell="1" allowOverlap="1" wp14:anchorId="3552EC86" wp14:editId="4948995C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6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77A2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2EC86" id="_x0000_s1221" type="#_x0000_t202" style="position:absolute;left:0;text-align:left;margin-left:466.85pt;margin-top:785.6pt;width:18.2pt;height:9.9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enkDd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777A2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1200" behindDoc="0" locked="1" layoutInCell="1" allowOverlap="1" wp14:anchorId="01303F9C" wp14:editId="3304E757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6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0328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03F9C" id="_x0000_s1222" type="#_x0000_t202" style="position:absolute;left:0;text-align:left;margin-left:6.2pt;margin-top:792.25pt;width:159.4pt;height:14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ZJbrz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20328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09152" behindDoc="0" locked="1" layoutInCell="1" allowOverlap="1" wp14:anchorId="5E2BB9C4" wp14:editId="4E826C48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6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8DBDF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BB9C4" id="_x0000_s1223" type="#_x0000_t202" style="position:absolute;left:0;text-align:left;margin-left:5.1pt;margin-top:774.75pt;width:159.4pt;height:17.5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5fj/AEAANsDAAAOAAAAZHJzL2Uyb0RvYy54bWysU9uO0zAQfUfiHyy/06SBQjd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jVolrkC88yVkeyotG24csyfZM5EskPrs2Xo9BmiqmAcUfWiehEOY6bkemWJLl6l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ey5fj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0B8DBDF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92768" behindDoc="0" locked="1" layoutInCell="1" allowOverlap="1" wp14:anchorId="7C80E0AB" wp14:editId="7737EA2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6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CD762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0E0AB" id="_x0000_s1224" type="#_x0000_t202" style="position:absolute;left:0;text-align:left;margin-left:2.75pt;margin-top:706pt;width:164.3pt;height:15.7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CY/QI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3F8CD762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9216" behindDoc="0" locked="1" layoutInCell="1" allowOverlap="1" wp14:anchorId="371E682E" wp14:editId="248F855A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6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70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E682E" id="_x0000_s1225" type="#_x0000_t202" style="position:absolute;left:0;text-align:left;margin-left:172.05pt;margin-top:755.1pt;width:37.7pt;height:9.9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Gs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ml6t0u2kwhaa&#10;I+mAMFqPngoFHeAvznqyXc3Dz71AxZn56EjL5NFzgOdgew6Ek3S15jIiZ+PmLmY3jzRvSeVWZwWu&#10;tU9tkoGyMCezJ4c+3+e/rk9y8xs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DwvKGs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15770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0FBA2F7" wp14:editId="40A7AC55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1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72772B" id="Gerade Verbindung 33" o:spid="_x0000_s1026" style="position:absolute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B8B011B" wp14:editId="1EB66CE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2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C68BB" id="Gerade Verbindung 34" o:spid="_x0000_s1026" style="position:absolute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77CE31C" wp14:editId="6D219969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3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2C110" id="Gerade Verbindung 35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D075518" wp14:editId="5D584E9C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24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3544EC" id="Gerade Verbindung 36" o:spid="_x0000_s1026" style="position:absolute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FCCAF29" wp14:editId="0A686E5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625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8CA7E" id="Gerade Verbindung 37" o:spid="_x0000_s1026" style="position:absolute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9760" behindDoc="0" locked="1" layoutInCell="0" allowOverlap="1" wp14:anchorId="635EE802" wp14:editId="4AF78917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626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37EC6" id="Gerade Verbindung 38" o:spid="_x0000_s1026" style="position:absolute;z-index:25214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0784" behindDoc="0" locked="1" layoutInCell="1" allowOverlap="1" wp14:anchorId="15531492" wp14:editId="2F48D705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627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F25ECC" id="Gerade Verbindung 39" o:spid="_x0000_s1026" style="position:absolute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186D9437" wp14:editId="3EDBBAB4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628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E4C7E6" id="Gerade Verbindung 40" o:spid="_x0000_s1026" style="position:absolute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E965220" wp14:editId="37D95B16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29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37990" id="Gerade Verbindung 41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28881D15" wp14:editId="08D06A0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30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14C7D8" id="Gerade Verbindung 42" o:spid="_x0000_s1026" style="position:absolute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E8129C6" wp14:editId="7C2C5B7B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1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7045A" id="Gerade Verbindung 45" o:spid="_x0000_s1026" style="position:absolute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CBE739F" wp14:editId="41667101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32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06C8D" id="Gerade Verbindung 46" o:spid="_x0000_s1026" style="position:absolute;z-index:25215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20A0FD4" wp14:editId="270DF10A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33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150995" id="Gerade Verbindung 47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147712" behindDoc="0" locked="1" layoutInCell="1" allowOverlap="1" wp14:anchorId="5CE4C8E0" wp14:editId="4FFB14B6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634" name="Rechteck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9D515" id="Rechteck 634" o:spid="_x0000_s1026" style="position:absolute;margin-left:0;margin-top:-785.3pt;width:510.25pt;height:785.2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3EC50BE7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8667FAD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F3CD2C1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63C37F09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5DED6E4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8ADC388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D333BC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18844FC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3CB6AA4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DC6C90D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E1BEFC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0C9BF05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275712" behindDoc="1" locked="1" layoutInCell="1" allowOverlap="1" wp14:anchorId="21229939" wp14:editId="475CED4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698" name="Grafik 698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5306D6BD" wp14:editId="486901BA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36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B19EB" id="Gerade Verbindung 44" o:spid="_x0000_s1026" style="position:absolute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F741A14" wp14:editId="2419657B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37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89BFF" id="Gerade Verbindung 31" o:spid="_x0000_s1026" style="position:absolute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D56EF07" wp14:editId="0B1CED76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38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BD451" id="Gerade Verbindung 29" o:spid="_x0000_s1026" style="position:absolute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9088" behindDoc="0" locked="1" layoutInCell="1" allowOverlap="1" wp14:anchorId="6FCE7C8A" wp14:editId="5F8CAE92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6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97D4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E7C8A" id="_x0000_s1226" type="#_x0000_t202" style="position:absolute;left:0;text-align:left;margin-left:241pt;margin-top:725.25pt;width:28.15pt;height:9.9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NbuLT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C097D4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0112" behindDoc="0" locked="1" layoutInCell="1" allowOverlap="1" wp14:anchorId="3311FB5F" wp14:editId="53E5274E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6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4C74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1FB5F" id="_x0000_s1227" type="#_x0000_t202" style="position:absolute;left:0;text-align:left;margin-left:274.65pt;margin-top:725.55pt;width:27.85pt;height:9.9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MS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ZxmmW9nFTbQ&#10;HEgHhNF69FQo6AB/cdaT7QSPP3cSNWf2oycts0dPAZ6CzSmQXtFVwVVCzsbNfSpuHmnekcqtKQpc&#10;ah/bJAMVYY5mzw59uS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wyDE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D24C74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1136" behindDoc="0" locked="1" layoutInCell="1" allowOverlap="1" wp14:anchorId="1921B33B" wp14:editId="3CE59462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6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4E10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1B33B" id="_x0000_s1228" type="#_x0000_t202" style="position:absolute;left:0;text-align:left;margin-left:308pt;margin-top:725.25pt;width:29.45pt;height:9.9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Uli5x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FA4E10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5472" behindDoc="0" locked="1" layoutInCell="1" allowOverlap="1" wp14:anchorId="4E7A450C" wp14:editId="43B7C835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6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74BF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A450C" id="_x0000_s1229" type="#_x0000_t202" style="position:absolute;left:0;text-align:left;margin-left:240.45pt;margin-top:735pt;width:29.85pt;height:12.9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z6H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cp5uJxW2&#10;UB9JB4TRevRUKGgBf3HWk+0EDz/3EjVn9qMjLZNHzwGeg+05kE7RVcFVRM7GzX3Mbh5p3pHKjckK&#10;XGuf2iQDZWFOZk8OfbnPf12f5OY3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NqvPof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6274BF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6496" behindDoc="0" locked="1" layoutInCell="1" allowOverlap="1" wp14:anchorId="7C8873D7" wp14:editId="19D0F01A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6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AAA2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873D7" id="_x0000_s1230" type="#_x0000_t202" style="position:absolute;left:0;text-align:left;margin-left:273.25pt;margin-top:733.6pt;width:29.85pt;height:12.9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mz1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K9+m20mF&#10;LdRPpAPCaD16KhS0gL8568l2godfe4maM/vJkZbJo6cAT8H2FEin6KrgKiJn4+Y2ZjePNG9I5cZk&#10;BS61j22SgbIwR7Mnh77c578uT3LzD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m+bPX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A2AAA2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7520" behindDoc="0" locked="1" layoutInCell="1" allowOverlap="1" wp14:anchorId="7F97C59F" wp14:editId="7C855D18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6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06C4E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7C59F" id="_x0000_s1231" type="#_x0000_t202" style="position:absolute;left:0;text-align:left;margin-left:308pt;margin-top:734.15pt;width:31.45pt;height:12.9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SZ7/QEAANoDAAAOAAAAZHJzL2Uyb0RvYy54bWysU9uO2yAQfa/Uf0C8N3aSZpV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lq9Xa64ExSanozX87znApRnS97DPGDAstSUHOk7jK4ODyFmJoR1fmXVMvBozYm&#10;j9o41td8tZgt8oUXGasjOdFoW/Nlmb7RG4nje9fky1FoM8ZUwLgT6cRzZByH7cB0U/NZuUi3kwpb&#10;aI6kA8JoPXoqFHSAvzjryXY1Dz/3AhVn5qMjLZNHzwGeg+05EE7S1ZrLiJyNm/uY3TzSvCOVW50V&#10;uNY+tUkGysKczJ4c+nKf/7o+yc1v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IoFJnv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BA06C4E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23515722" wp14:editId="02887F1C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645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EEECF" id="Gerade Verbindung 32" o:spid="_x0000_s1026" style="position:absolute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7824" behindDoc="0" locked="1" layoutInCell="1" allowOverlap="1" wp14:anchorId="4980FAC9" wp14:editId="7421D1E7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6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9DA8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0FAC9" id="_x0000_s1232" type="#_x0000_t202" style="position:absolute;left:0;text-align:left;margin-left:414pt;margin-top:695.9pt;width:37.7pt;height:9.9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TtzpD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209DA8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8848" behindDoc="0" locked="1" layoutInCell="1" allowOverlap="1" wp14:anchorId="507E7670" wp14:editId="1E9299B4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6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2F05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E7670" id="_x0000_s1233" type="#_x0000_t202" style="position:absolute;left:0;text-align:left;margin-left:342.6pt;margin-top:696.2pt;width:37.7pt;height:9.9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gK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1HxWLtLtpMIG&#10;mgPpgDBaj54KBR3gb856sl3Nw6+dQMWZ+exIy+TRU4CnYHMKhJN0teYyImfj5jZmN480b0jlVmcF&#10;LrWPbZKBsjBHsyeHPt/nvy5Pcv0H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/zIoC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B92F05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9328" behindDoc="0" locked="1" layoutInCell="1" allowOverlap="1" wp14:anchorId="791F6142" wp14:editId="43E31D22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6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CB758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F6142" id="_x0000_s1234" type="#_x0000_t202" style="position:absolute;left:0;text-align:left;margin-left:414.45pt;margin-top:704.8pt;width:93.3pt;height:14.3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ZBHSf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CBCB758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0352" behindDoc="0" locked="1" layoutInCell="1" allowOverlap="1" wp14:anchorId="7AE17A70" wp14:editId="372319C4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6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76964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17A70" id="_x0000_s1235" type="#_x0000_t202" style="position:absolute;left:0;text-align:left;margin-left:342.45pt;margin-top:705.35pt;width:65.9pt;height:13.7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E+smwL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A976964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5232" behindDoc="0" locked="1" layoutInCell="1" allowOverlap="1" wp14:anchorId="58A05070" wp14:editId="193AC988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6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E9BC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05070" id="_x0000_s1236" type="#_x0000_t202" style="position:absolute;left:0;text-align:left;margin-left:342.75pt;margin-top:765.8pt;width:48.35pt;height:12.9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z5j0B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84E9BC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6256" behindDoc="0" locked="1" layoutInCell="1" allowOverlap="1" wp14:anchorId="7F522F02" wp14:editId="0EE2604F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6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53EB8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22F02" id="_x0000_s1237" type="#_x0000_t202" style="position:absolute;left:0;text-align:left;margin-left:433.65pt;margin-top:766.05pt;width:73.8pt;height:15.15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Fwt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Jpn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jBcLf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5353EB8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7040" behindDoc="0" locked="1" layoutInCell="1" allowOverlap="1" wp14:anchorId="1D955E7D" wp14:editId="0656A633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6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D898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5E7D" id="_x0000_s1238" type="#_x0000_t202" style="position:absolute;left:0;text-align:left;margin-left:342.7pt;margin-top:755.8pt;width:37.7pt;height:9.9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EJRXJ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43D898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8064" behindDoc="0" locked="1" layoutInCell="1" allowOverlap="1" wp14:anchorId="45329C43" wp14:editId="41A196D9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6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8958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29C43" id="_x0000_s1239" type="#_x0000_t202" style="position:absolute;left:0;text-align:left;margin-left:433.4pt;margin-top:756.3pt;width:51.55pt;height:9.9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6on6T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248958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4208" behindDoc="0" locked="1" layoutInCell="1" allowOverlap="1" wp14:anchorId="6F24DADF" wp14:editId="73ED8742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6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27B6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DADF" id="_x0000_s1240" type="#_x0000_t202" style="position:absolute;left:0;text-align:left;margin-left:399.7pt;margin-top:756.3pt;width:29.3pt;height:9.9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rR/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/Kt+l2UmEN&#10;zZ50QJisR0+Fgg7wN2cD2U7w8GsrUXNmPzvSMnn0GOAxWB8D6RRdFVxF5Gza3Mbs5onmDancmqzA&#10;ufahTTJQFuZg9uTQ5/v81/lJrv4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KbCtH/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1227B6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A6ADEB1" wp14:editId="70EE25E8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655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5A975" id="Gerade Verbindung 28" o:spid="_x0000_s1026" style="position:absolute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7B312DFD" wp14:editId="28BE34BA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656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BF7D2B" id="Gerade Verbindung 294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7280" behindDoc="0" locked="1" layoutInCell="1" allowOverlap="1" wp14:anchorId="23F99A1D" wp14:editId="399A1C82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6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966D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9A1D" id="_x0000_s1241" type="#_x0000_t202" style="position:absolute;left:0;text-align:left;margin-left:399.75pt;margin-top:766.05pt;width:28.15pt;height:15.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1mjzD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7C966D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4992" behindDoc="0" locked="1" layoutInCell="1" allowOverlap="1" wp14:anchorId="68447620" wp14:editId="25748DBB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6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31EB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47620" id="_x0000_s1242" type="#_x0000_t202" style="position:absolute;left:0;text-align:left;margin-left:342.15pt;margin-top:726.05pt;width:43.45pt;height:9.9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1vx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q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ewtb8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A531EB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2160" behindDoc="0" locked="1" layoutInCell="1" allowOverlap="1" wp14:anchorId="036E0C30" wp14:editId="2FD64B54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6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0881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E0C30" id="_x0000_s1243" type="#_x0000_t202" style="position:absolute;left:0;text-align:left;margin-left:466.4pt;margin-top:725.5pt;width:29.8pt;height:9.9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PCa3WH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E30881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4B14B0B4" wp14:editId="73CBC566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6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994137" id="Gerade Verbindung 30" o:spid="_x0000_s1026" style="position:absolute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3424" behindDoc="0" locked="1" layoutInCell="1" allowOverlap="1" wp14:anchorId="6B60DC5A" wp14:editId="7DF26419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6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6344C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0DC5A" id="_x0000_s1244" type="#_x0000_t202" style="position:absolute;left:0;text-align:left;margin-left:342.7pt;margin-top:735.5pt;width:118.45pt;height:15.3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d+/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Dqv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AHB37/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836344C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8544" behindDoc="0" locked="1" layoutInCell="1" allowOverlap="1" wp14:anchorId="56F71994" wp14:editId="609D1E67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6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09C9D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71994" id="_x0000_s1245" type="#_x0000_t202" style="position:absolute;left:0;text-align:left;margin-left:467.2pt;margin-top:735.4pt;width:40.7pt;height:12.9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M22C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0209C9D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6016" behindDoc="0" locked="1" layoutInCell="1" allowOverlap="1" wp14:anchorId="06A434E1" wp14:editId="648D5EF2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340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434E1" id="_x0000_s1246" type="#_x0000_t202" style="position:absolute;left:0;text-align:left;margin-left:172.35pt;margin-top:726.3pt;width:53.9pt;height:9.9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I22XRv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0B8340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4448" behindDoc="0" locked="1" layoutInCell="1" allowOverlap="1" wp14:anchorId="1E80677F" wp14:editId="3F0F3719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6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05776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0677F" id="_x0000_s1247" type="#_x0000_t202" style="position:absolute;left:0;text-align:left;margin-left:172.9pt;margin-top:735.55pt;width:62.95pt;height:12.9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K4z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2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AXMrjP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5605776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5C18A41" wp14:editId="2CE1C717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665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942FCC" id="Gerade Verbindung 43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73664" behindDoc="0" locked="1" layoutInCell="1" allowOverlap="1" wp14:anchorId="6C9F9146" wp14:editId="4095150E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6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7AF9C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9146" id="_x0000_s1248" type="#_x0000_t202" style="position:absolute;left:0;text-align:left;margin-left:399.75pt;margin-top:795.3pt;width:62.05pt;height:12.9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7VDJG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BE7AF9C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9568" behindDoc="0" locked="1" layoutInCell="1" allowOverlap="1" wp14:anchorId="32557FD8" wp14:editId="15165F6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6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A489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57FD8" id="_x0000_s1249" type="#_x0000_t202" style="position:absolute;left:0;text-align:left;margin-left:342.2pt;margin-top:794.2pt;width:29.45pt;height:12.9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T+A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s+m83T7aTC&#10;BuoD6YAwWo+eCgUt4G/OerKd4OHXTqLmzH52pGXy6CnAU7A5BdIpuiq4isjZuLmN2c0jzRtSuTFZ&#10;gUvtY5tkoCzM0ezJoc/3+a/Lk1z/A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yZT+A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11A489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72640" behindDoc="0" locked="1" layoutInCell="1" allowOverlap="1" wp14:anchorId="1657D043" wp14:editId="41DD50E3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70F20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7D043" id="_x0000_s1250" type="#_x0000_t202" style="position:absolute;left:0;text-align:left;margin-left:490.35pt;margin-top:794.2pt;width:18.2pt;height:12.9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UmP8f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7670F20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71616" behindDoc="0" locked="1" layoutInCell="1" allowOverlap="1" wp14:anchorId="6274F74B" wp14:editId="3C3FE87D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6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88D75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4F74B" id="_x0000_s1251" type="#_x0000_t202" style="position:absolute;left:0;text-align:left;margin-left:467.35pt;margin-top:793.3pt;width:18.2pt;height:12.9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bvnZXf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F88D75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70592" behindDoc="0" locked="1" layoutInCell="1" allowOverlap="1" wp14:anchorId="7AC6E0FE" wp14:editId="3AB26B75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6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AE4E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E0FE" id="_x0000_s1252" type="#_x0000_t202" style="position:absolute;left:0;text-align:left;margin-left:375.85pt;margin-top:794.2pt;width:18.2pt;height:12.9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Mp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2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p6DKf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ABAE4E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2400" behindDoc="0" locked="1" layoutInCell="1" allowOverlap="1" wp14:anchorId="69D132A8" wp14:editId="199137FE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6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9E8DB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35B6E443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132A8" id="_x0000_s1253" type="#_x0000_t202" style="position:absolute;left:0;text-align:left;margin-left:175.4pt;margin-top:770.55pt;width:159.55pt;height:36.4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23R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lC9SbeTDFto&#10;jyQEwuQ9eisU9IC/OBvIdw0PP/cCFWfmoyMxk0nPAZ6D7TkQTtLVhsuInE2bu5jtPNG8JZk7nRW4&#10;1j61SQ7Kwpzcniz6fJ//ur7JzW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PpvbdH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089E8DB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35B6E443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61376" behindDoc="0" locked="1" layoutInCell="1" allowOverlap="1" wp14:anchorId="731DC065" wp14:editId="576ADA93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6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6680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DC065" id="_x0000_s1254" type="#_x0000_t202" style="position:absolute;left:0;text-align:left;margin-left:173.4pt;margin-top:703.3pt;width:164pt;height:16.8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atQe9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7B6680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6800" behindDoc="0" locked="1" layoutInCell="1" allowOverlap="1" wp14:anchorId="39502B38" wp14:editId="5396D9CF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6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51E7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02B38" id="_x0000_s1255" type="#_x0000_t202" style="position:absolute;left:0;text-align:left;margin-left:2.1pt;margin-top:695.65pt;width:76.65pt;height:9.9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45VH/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0B751E7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5776" behindDoc="0" locked="1" layoutInCell="1" allowOverlap="1" wp14:anchorId="5D2ECB90" wp14:editId="67444CB2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6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20E0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ECB90" id="_x0000_s1256" type="#_x0000_t202" style="position:absolute;left:0;text-align:left;margin-left:172.25pt;margin-top:695.95pt;width:37.7pt;height:9.9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hx+wEAANo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J+PHWcVNtAc&#10;SAeE0Xr0VCjoAH9x1pPtBI8/dxI1Z/ajJy2zR08BnoLNKZBe0VXBVULOxs1dKm4ead6Syq0pClxq&#10;H9skAxVhjmbPDn2+L39dnuT6NwA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kDW4c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2E120E0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3968" behindDoc="0" locked="1" layoutInCell="1" allowOverlap="1" wp14:anchorId="423F2C65" wp14:editId="0C96EF78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6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0946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F2C65" id="_x0000_s1257" type="#_x0000_t202" style="position:absolute;left:0;text-align:left;margin-left:342.2pt;margin-top:785.3pt;width:29.45pt;height:9.9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Oe2D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2A0946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2944" behindDoc="0" locked="1" layoutInCell="1" allowOverlap="1" wp14:anchorId="156D7ABB" wp14:editId="240A0AE3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6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2B66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7ABB" id="_x0000_s1258" type="#_x0000_t202" style="position:absolute;left:0;text-align:left;margin-left:375.85pt;margin-top:785.85pt;width:18.2pt;height:9.9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" filled="f" stroked="f">
                <o:lock v:ext="edit" aspectratio="t"/>
                <v:textbox inset="0,0,0,0">
                  <w:txbxContent>
                    <w:p w14:paraId="0DC2B66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1920" behindDoc="0" locked="1" layoutInCell="1" allowOverlap="1" wp14:anchorId="30506DB9" wp14:editId="188E2215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6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0AC6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06DB9" id="_x0000_s1259" type="#_x0000_t202" style="position:absolute;left:0;text-align:left;margin-left:399.75pt;margin-top:785.85pt;width:26.5pt;height:9.9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UxbyS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AE0AC6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40896" behindDoc="0" locked="1" layoutInCell="1" allowOverlap="1" wp14:anchorId="1FBE4B3C" wp14:editId="6258FAD6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6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8B73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E4B3C" id="_x0000_s1260" type="#_x0000_t202" style="position:absolute;left:0;text-align:left;margin-left:488.7pt;margin-top:785.25pt;width:20.4pt;height:9.9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2pcR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898B73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9872" behindDoc="0" locked="1" layoutInCell="1" allowOverlap="1" wp14:anchorId="0A9BCCDF" wp14:editId="160F346C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6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3EBA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BCCDF" id="_x0000_s1261" type="#_x0000_t202" style="position:absolute;left:0;text-align:left;margin-left:466.85pt;margin-top:785.6pt;width:18.2pt;height:9.9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AA3EBA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76736" behindDoc="0" locked="1" layoutInCell="1" allowOverlap="1" wp14:anchorId="605AC98E" wp14:editId="15F340E1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6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D0CAA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AC98E" id="_x0000_s1262" type="#_x0000_t202" style="position:absolute;left:0;text-align:left;margin-left:6.2pt;margin-top:792.25pt;width:159.4pt;height:14.8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Q/OB9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B9D0CAA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74688" behindDoc="0" locked="1" layoutInCell="1" allowOverlap="1" wp14:anchorId="300CA79E" wp14:editId="708734DB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6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9DE35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CA79E" id="_x0000_s1263" type="#_x0000_t202" style="position:absolute;left:0;text-align:left;margin-left:5.1pt;margin-top:774.75pt;width:159.4pt;height:17.5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bcXio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E49DE35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58304" behindDoc="0" locked="1" layoutInCell="1" allowOverlap="1" wp14:anchorId="0E03BB4F" wp14:editId="4035820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6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6C104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3BB4F" id="_x0000_s1264" type="#_x0000_t202" style="position:absolute;left:0;text-align:left;margin-left:2.75pt;margin-top:706pt;width:164.3pt;height:15.7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T9o+AEAANsDAAAOAAAAZHJzL2Uyb0RvYy54bWysU8FuEzEQvSPxD5bvZDdBjc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DU/aP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4C96C104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34752" behindDoc="0" locked="1" layoutInCell="1" allowOverlap="1" wp14:anchorId="5FC9B5C2" wp14:editId="584EB94E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6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A642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9B5C2" id="_x0000_s1265" type="#_x0000_t202" style="position:absolute;left:0;text-align:left;margin-left:172.05pt;margin-top:755.1pt;width:37.7pt;height:9.9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k7n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nV8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UGTuf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E3A642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5F27B967" wp14:editId="12009CFB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84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22579" id="Gerade Verbindung 33" o:spid="_x0000_s1026" style="position:absolute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3C9306A0" wp14:editId="6F71FFDD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85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1CDB71" id="Gerade Verbindung 34" o:spid="_x0000_s1026" style="position:absolute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371B607" wp14:editId="3C60DE05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86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CFC139" id="Gerade Verbindung 35" o:spid="_x0000_s1026" style="position:absolute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6B32377C" wp14:editId="00878FCE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687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F8048C" id="Gerade Verbindung 36" o:spid="_x0000_s1026" style="position:absolute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6BA479C5" wp14:editId="1FE073A7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688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2415EE" id="Gerade Verbindung 37" o:spid="_x0000_s1026" style="position:absolute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5296" behindDoc="0" locked="1" layoutInCell="0" allowOverlap="1" wp14:anchorId="00C1A111" wp14:editId="1F4CC306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689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AE0962" id="Gerade Verbindung 38" o:spid="_x0000_s1026" style="position:absolute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6320" behindDoc="0" locked="1" layoutInCell="1" allowOverlap="1" wp14:anchorId="5EE27959" wp14:editId="31562B34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690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E97D0" id="Gerade Verbindung 39" o:spid="_x0000_s1026" style="position:absolute;z-index:25221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1C44035" wp14:editId="70E014AE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691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93F03" id="Gerade Verbindung 40" o:spid="_x0000_s1026" style="position:absolute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F8658D6" wp14:editId="400AECDF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92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A3E0B" id="Gerade Verbindung 41" o:spid="_x0000_s1026" style="position:absolute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7E2E0CC3" wp14:editId="47AC884E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693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886A2" id="Gerade Verbindung 42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0F5EEBB" wp14:editId="35D43FF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94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319BB" id="Gerade Verbindung 45" o:spid="_x0000_s1026" style="position:absolute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2AA6E43D" wp14:editId="5F8EB526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95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8EA247" id="Gerade Verbindung 46" o:spid="_x0000_s1026" style="position:absolute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00C86D77" wp14:editId="241C2EF8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696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234009" id="Gerade Verbindung 47" o:spid="_x0000_s1026" style="position:absolute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13248" behindDoc="0" locked="1" layoutInCell="1" allowOverlap="1" wp14:anchorId="6842B789" wp14:editId="6287E722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697" name="Rechteck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A72B3" id="Rechteck 697" o:spid="_x0000_s1026" style="position:absolute;margin-left:0;margin-top:-785.3pt;width:510.25pt;height:785.2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76B1D89D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FCFE8E9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626FF73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21B68F81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73AC1017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AF2467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B85B2F9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32FC456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A8BF4D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63C3DD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01D05E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04780327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341248" behindDoc="1" locked="1" layoutInCell="1" allowOverlap="1" wp14:anchorId="47603549" wp14:editId="50E8FCAC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761" name="Grafik 761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5323372" wp14:editId="41EC518A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99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F42B2" id="Gerade Verbindung 44" o:spid="_x0000_s1026" style="position:absolute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200ECA8" wp14:editId="1883B47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700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84B825" id="Gerade Verbindung 31" o:spid="_x0000_s1026" style="position:absolute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0FAFCF84" wp14:editId="66B8C5F4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701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7D4E2" id="Gerade Verbindung 29" o:spid="_x0000_s1026" style="position:absolute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4624" behindDoc="0" locked="1" layoutInCell="1" allowOverlap="1" wp14:anchorId="598F1B06" wp14:editId="620C98E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7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F8F2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1B06" id="_x0000_s1266" type="#_x0000_t202" style="position:absolute;left:0;text-align:left;margin-left:241pt;margin-top:725.25pt;width:28.15pt;height:9.9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Go5c5f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8BF8F2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5648" behindDoc="0" locked="1" layoutInCell="1" allowOverlap="1" wp14:anchorId="1852F36C" wp14:editId="4151225E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7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2DD9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2F36C" id="_x0000_s1267" type="#_x0000_t202" style="position:absolute;left:0;text-align:left;margin-left:274.65pt;margin-top:725.55pt;width:27.85pt;height:9.9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S5/AEAANoDAAAOAAAAZHJzL2Uyb0RvYy54bWysU9tu3CAQfa/Uf0C8d72XbppYy0Zp0lSV&#10;0ouU9gNYjNeowNCBXTv9+gx4L1H7VtUPaGDMmTlnDqvrwVm21xgNeMFnkyln2itojN8K/uP7/ZtL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VycXG15ExRajZfvluUOVWyPl4OGNNHDY7lQHCk7gq43D/ElJuR9fGXXMvDvbG2&#10;jNp61gt+tZwvy4UXGWcSOdEaJ/jlNH+jNzLHD74pl5M0doypgPUH0pnnyDgNm4GZRvD526JJVmED&#10;zRPpgDBaj54KBR3gb856sp3g8ddOoubMfvKkZfboMcBjsDkG0iu6KrhKyNm4uU3FzSPNG1K5NUWB&#10;c+1Dm2SgIszB7NmhL/flr/OTXD8D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DlUuf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BB2DD9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6672" behindDoc="0" locked="1" layoutInCell="1" allowOverlap="1" wp14:anchorId="60A04976" wp14:editId="002F217E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7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8A2F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04976" id="_x0000_s1268" type="#_x0000_t202" style="position:absolute;left:0;text-align:left;margin-left:308pt;margin-top:725.25pt;width:29.45pt;height:9.9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7o/na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16C8A2F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1008" behindDoc="0" locked="1" layoutInCell="1" allowOverlap="1" wp14:anchorId="2B248849" wp14:editId="338D2420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7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68680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48849" id="_x0000_s1269" type="#_x0000_t202" style="position:absolute;left:0;text-align:left;margin-left:240.45pt;margin-top:735pt;width:29.85pt;height:12.9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ks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eztPt5MK&#10;W6ifSAeE0Xr0VChoAX9z1pPtBA+/9hI1Z/aTIy2TR08BnoLtKZBO0VXBVUTOxs1tzG4ead6Qyo3J&#10;ClxqH9skA2VhjmZPDn25z39dnuTmGQ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PWa6Sz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6268680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2032" behindDoc="0" locked="1" layoutInCell="1" allowOverlap="1" wp14:anchorId="48AFAC0D" wp14:editId="1668530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7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096D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AC0D" id="_x0000_s1270" type="#_x0000_t202" style="position:absolute;left:0;text-align:left;margin-left:273.25pt;margin-top:733.6pt;width:29.85pt;height:12.9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7te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565096D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3056" behindDoc="0" locked="1" layoutInCell="1" allowOverlap="1" wp14:anchorId="3B46FBE1" wp14:editId="2D39BEA1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7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09706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6FBE1" id="_x0000_s1271" type="#_x0000_t202" style="position:absolute;left:0;text-align:left;margin-left:308pt;margin-top:734.15pt;width:31.45pt;height:12.9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HQ/QEAANo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k+vZqn20mF&#10;DVQH0gFhsB49FQoawN+cdWQ7wcOvnUTNmf3iSMvk0VOAp2BzCqRTdFVwFZGzYXMXs5sHmrekcm2y&#10;ApfaxzbJQFmYo9mTQ1/v81+XJ7n+A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KUw8dD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C109706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1B5302CD" wp14:editId="5A9F43EB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708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8B639" id="Gerade Verbindung 32" o:spid="_x0000_s1026" style="position:absolute;z-index:25229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3360" behindDoc="0" locked="1" layoutInCell="1" allowOverlap="1" wp14:anchorId="2AFD7938" wp14:editId="592033EE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7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BEEF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7938" id="_x0000_s1272" type="#_x0000_t202" style="position:absolute;left:0;text-align:left;margin-left:414pt;margin-top:695.9pt;width:37.7pt;height:9.9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k7/QEAANoDAAAOAAAAZHJzL2Uyb0RvYy54bWysU8tu2zAQvBfoPxC815LdOH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C5uKKMoNZ3NF2/znApZnS57DPGDho6lQHCk7jK43D+FmJqR1emXVMvBo7E2&#10;j9o61gt+M5/N84UXmc5EcqI1neDLMn2jNxLH967Ol6M0doypgHVH0onnyDgOm4GZWvDZ1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vYGTv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9CBEEF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4384" behindDoc="0" locked="1" layoutInCell="1" allowOverlap="1" wp14:anchorId="43752274" wp14:editId="7FB792AE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7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E13F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52274" id="_x0000_s1273" type="#_x0000_t202" style="position:absolute;left:0;text-align:left;margin-left:342.6pt;margin-top:696.2pt;width:37.7pt;height:9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/+h/QEAANoDAAAOAAAAZHJzL2Uyb0RvYy54bWysU8tu2zAQvBfoPxC817LduH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6vlqvlNWUUpWbzxfJtnlMhy9NljyF+1NCyFAiO1F0Gl4fHEFMzsjz9kmo5eDDW&#10;5lFbxzrBrxfzRb7wItOaSE60phV8NU3f4I3E8YOr8uUojR1iKmDdSDrxHBjHftszUwk+v1q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AH/6H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07E13F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4864" behindDoc="0" locked="1" layoutInCell="1" allowOverlap="1" wp14:anchorId="4083158C" wp14:editId="7FDE6AE8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7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1DF1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158C" id="_x0000_s1274" type="#_x0000_t202" style="position:absolute;left:0;text-align:left;margin-left:414.45pt;margin-top:704.8pt;width:93.3pt;height:14.3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l0yoz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911DF1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5888" behindDoc="0" locked="1" layoutInCell="1" allowOverlap="1" wp14:anchorId="12B83853" wp14:editId="40558D50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7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DC86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83853" id="_x0000_s1275" type="#_x0000_t202" style="position:absolute;left:0;text-align:left;margin-left:342.45pt;margin-top:705.35pt;width:65.9pt;height:13.75pt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Uyp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Z5SLdTiqsodmT&#10;Dgij9eipUNAB/uasJ9vVPPzaClScmc+OtEwePQZ4DNbHQDhJV2suI3I2bu5idvNI5pZUbnVW4Fz7&#10;0CYZKAtzMHty6N/7/Nf5Sa7+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CZTKn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DCDC86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0768" behindDoc="0" locked="1" layoutInCell="1" allowOverlap="1" wp14:anchorId="2D1B02A4" wp14:editId="0041197C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7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888D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B02A4" id="_x0000_s1276" type="#_x0000_t202" style="position:absolute;left:0;text-align:left;margin-left:342.75pt;margin-top:765.8pt;width:48.35pt;height:12.9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4K0jr/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8C888D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1792" behindDoc="0" locked="1" layoutInCell="1" allowOverlap="1" wp14:anchorId="5C7B5D99" wp14:editId="03C28F3A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7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2B68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5D99" id="_x0000_s1277" type="#_x0000_t202" style="position:absolute;left:0;text-align:left;margin-left:433.65pt;margin-top:766.05pt;width:73.8pt;height:15.1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QWLhv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322B68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2576" behindDoc="0" locked="1" layoutInCell="1" allowOverlap="1" wp14:anchorId="59FD615C" wp14:editId="688CF696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7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8F8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D615C" id="_x0000_s1278" type="#_x0000_t202" style="position:absolute;left:0;text-align:left;margin-left:342.7pt;margin-top:755.8pt;width:37.7pt;height:9.9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P6GAjP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1598F8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3600" behindDoc="0" locked="1" layoutInCell="1" allowOverlap="1" wp14:anchorId="02DCD57A" wp14:editId="6CF65BE5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7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63F6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CD57A" id="_x0000_s1279" type="#_x0000_t202" style="position:absolute;left:0;text-align:left;margin-left:433.4pt;margin-top:756.3pt;width:51.55pt;height:9.9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GdSA/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A63F6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9744" behindDoc="0" locked="1" layoutInCell="1" allowOverlap="1" wp14:anchorId="42305156" wp14:editId="52AD256F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7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9D81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05156" id="_x0000_s1280" type="#_x0000_t202" style="position:absolute;left:0;text-align:left;margin-left:399.7pt;margin-top:756.3pt;width:29.3pt;height:9.9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n3Y9T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F79D81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57820151" wp14:editId="31797324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71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33A80" id="Gerade Verbindung 28" o:spid="_x0000_s1026" style="position:absolute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1B430971" wp14:editId="75CDF3F6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719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3A9D41" id="Gerade Verbindung 294" o:spid="_x0000_s1026" style="position:absolute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2816" behindDoc="0" locked="1" layoutInCell="1" allowOverlap="1" wp14:anchorId="7915223E" wp14:editId="3ACFAAB8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7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6820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5223E" id="_x0000_s1281" type="#_x0000_t202" style="position:absolute;left:0;text-align:left;margin-left:399.75pt;margin-top:766.05pt;width:28.15pt;height:15.1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JTWJv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C76820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0528" behindDoc="0" locked="1" layoutInCell="1" allowOverlap="1" wp14:anchorId="4BD53AF8" wp14:editId="4E442C09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7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BEE1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53AF8" id="_x0000_s1282" type="#_x0000_t202" style="position:absolute;left:0;text-align:left;margin-left:342.15pt;margin-top:726.05pt;width:43.45pt;height:9.9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VD6MWv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8BEE1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7696" behindDoc="0" locked="1" layoutInCell="1" allowOverlap="1" wp14:anchorId="285A3D59" wp14:editId="28F03E46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7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E937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A3D59" id="_x0000_s1283" type="#_x0000_t202" style="position:absolute;left:0;text-align:left;margin-left:466.4pt;margin-top:725.5pt;width:29.8pt;height:9.9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08CE937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391CD16" wp14:editId="2B758DAD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723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FCA42" id="Gerade Verbindung 30" o:spid="_x0000_s1026" style="position:absolute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8960" behindDoc="0" locked="1" layoutInCell="1" allowOverlap="1" wp14:anchorId="57C8E0AA" wp14:editId="505FCA26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7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AFD38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8E0AA" id="_x0000_s1284" type="#_x0000_t202" style="position:absolute;left:0;text-align:left;margin-left:342.7pt;margin-top:735.5pt;width:118.45pt;height:15.3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AgU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70CBT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CAAFD38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4080" behindDoc="0" locked="1" layoutInCell="1" allowOverlap="1" wp14:anchorId="05DAFF55" wp14:editId="3D820618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7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0B4C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AFF55" id="_x0000_s1285" type="#_x0000_t202" style="position:absolute;left:0;text-align:left;margin-left:467.2pt;margin-top:735.4pt;width:40.7pt;height:12.9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/hho/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720B4C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11552" behindDoc="0" locked="1" layoutInCell="1" allowOverlap="1" wp14:anchorId="4030929F" wp14:editId="2275B7A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7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FB0F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0929F" id="_x0000_s1286" type="#_x0000_t202" style="position:absolute;left:0;text-align:left;margin-left:172.35pt;margin-top:726.3pt;width:53.9pt;height:9.9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DFhA7f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328FB0F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9984" behindDoc="0" locked="1" layoutInCell="1" allowOverlap="1" wp14:anchorId="1914407E" wp14:editId="38FAD0AE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7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2CC13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4407E" id="_x0000_s1287" type="#_x0000_t202" style="position:absolute;left:0;text-align:left;margin-left:172.9pt;margin-top:735.55pt;width:62.95pt;height:12.9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Cr5eZj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CE2CC13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92471D0" wp14:editId="562F00CB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728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486E3" id="Gerade Verbindung 43" o:spid="_x0000_s1026" style="position:absolute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9200" behindDoc="0" locked="1" layoutInCell="1" allowOverlap="1" wp14:anchorId="643E497B" wp14:editId="4495D670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7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0D41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E497B" id="_x0000_s1288" type="#_x0000_t202" style="position:absolute;left:0;text-align:left;margin-left:399.75pt;margin-top:795.3pt;width:62.05pt;height:12.9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810D41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5104" behindDoc="0" locked="1" layoutInCell="1" allowOverlap="1" wp14:anchorId="43506FF6" wp14:editId="7FE41212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7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3D313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06FF6" id="_x0000_s1289" type="#_x0000_t202" style="position:absolute;left:0;text-align:left;margin-left:342.2pt;margin-top:794.2pt;width:29.45pt;height:12.9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dUOgr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273D313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8176" behindDoc="0" locked="1" layoutInCell="1" allowOverlap="1" wp14:anchorId="6B963758" wp14:editId="7CD62014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7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F8571A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3758" id="_x0000_s1290" type="#_x0000_t202" style="position:absolute;left:0;text-align:left;margin-left:490.35pt;margin-top:794.2pt;width:18.2pt;height:12.9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oT6Gz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EF8571A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7152" behindDoc="0" locked="1" layoutInCell="1" allowOverlap="1" wp14:anchorId="3D999BDF" wp14:editId="48FD968C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7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9B79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99BDF" id="_x0000_s1291" type="#_x0000_t202" style="position:absolute;left:0;text-align:left;margin-left:467.35pt;margin-top:793.3pt;width:18.2pt;height:12.9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139B79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36128" behindDoc="0" locked="1" layoutInCell="1" allowOverlap="1" wp14:anchorId="43855F36" wp14:editId="6EA27919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7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E43D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55F36" id="_x0000_s1292" type="#_x0000_t202" style="position:absolute;left:0;text-align:left;margin-left:375.85pt;margin-top:794.2pt;width:18.2pt;height:12.9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atUgv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BE43D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7936" behindDoc="0" locked="1" layoutInCell="1" allowOverlap="1" wp14:anchorId="6A0CB628" wp14:editId="04B502F6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7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CE8E8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56F00B82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CB628" id="_x0000_s1293" type="#_x0000_t202" style="position:absolute;left:0;text-align:left;margin-left:175.4pt;margin-top:770.55pt;width:159.55pt;height:36.4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rp6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YrB8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NVaunr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52CE8E8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56F00B82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6912" behindDoc="0" locked="1" layoutInCell="1" allowOverlap="1" wp14:anchorId="2F3F5675" wp14:editId="2BE49E19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7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C456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5675" id="_x0000_s1294" type="#_x0000_t202" style="position:absolute;left:0;text-align:left;margin-left:173.4pt;margin-top:703.3pt;width:164pt;height:16.8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1gNAW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47C456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2336" behindDoc="0" locked="1" layoutInCell="1" allowOverlap="1" wp14:anchorId="7C91E584" wp14:editId="041F0140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7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2149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1E584" id="_x0000_s1295" type="#_x0000_t202" style="position:absolute;left:0;text-align:left;margin-left:2.1pt;margin-top:695.65pt;width:76.65pt;height:9.9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CIu4K0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D42149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1312" behindDoc="0" locked="1" layoutInCell="1" allowOverlap="1" wp14:anchorId="347FB750" wp14:editId="22A84158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7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A2E0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FB750" id="_x0000_s1296" type="#_x0000_t202" style="position:absolute;left:0;text-align:left;margin-left:172.25pt;margin-top:695.95pt;width:37.7pt;height:9.9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/a+w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+X5XZWYQvN&#10;E+mAMFqPngoFHeAvznqyneDx516i5sx+9KRl9ugpwFOwPQXSK7oquErI2bi5TcXNI80bUrk1RYFL&#10;7WObZKAizNHs2aHP9+Wvy5Pc/AY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vwBv2v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EDA2E0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9504" behindDoc="0" locked="1" layoutInCell="1" allowOverlap="1" wp14:anchorId="2BDF992C" wp14:editId="3C03FC69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7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2A41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F992C" id="_x0000_s1297" type="#_x0000_t202" style="position:absolute;left:0;text-align:left;margin-left:342.2pt;margin-top:785.3pt;width:29.45pt;height:9.9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9Jhp/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0B2A41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8480" behindDoc="0" locked="1" layoutInCell="1" allowOverlap="1" wp14:anchorId="7FF7104C" wp14:editId="443930BD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7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F41E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7104C" id="_x0000_s1298" type="#_x0000_t202" style="position:absolute;left:0;text-align:left;margin-left:375.85pt;margin-top:785.85pt;width:18.2pt;height:9.9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z52nm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70F41E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7456" behindDoc="0" locked="1" layoutInCell="1" allowOverlap="1" wp14:anchorId="610FA9AF" wp14:editId="30ED9569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7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F375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FA9AF" id="_x0000_s1299" type="#_x0000_t202" style="position:absolute;left:0;text-align:left;margin-left:399.75pt;margin-top:785.85pt;width:26.5pt;height:9.9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Gs5/AEAANoDAAAOAAAAZHJzL2Uyb0RvYy54bWysU9tuGyEQfa/Uf0C81+uLnKQr4yhNmqpS&#10;epHSfgBmWS8qMHTA3nW/vgPrS9S+Vd0HNDDLmTlnDqvbwVm21xgNeMFnkyln2itojN8K/v3b45sb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G4Wi4poyg1my+vF2VOlaxPlwPG9EGDYzkQHKm7Ai73TzHlZmR9+iXX8vBorC2j&#10;tp71gr9dzpflwouMM4mcaI0T/Gaav9EbmeN735TLSRo7xlTA+iPpzHNknIbNwEwj+Px6kW9nFTbQ&#10;HEgHhNF69FQo6AB/cdaT7QSPP3cSNWf2oycts0dPAZ6CzSmQXtFVwVVCzsbNfSpuHmnekcqtKQpc&#10;ah/bJAMVYY5mzw59uS9/XZ7k+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e/BrOf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40F375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6432" behindDoc="0" locked="1" layoutInCell="1" allowOverlap="1" wp14:anchorId="2589BA22" wp14:editId="2FB66DCA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7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8B5A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9BA22" id="_x0000_s1300" type="#_x0000_t202" style="position:absolute;left:0;text-align:left;margin-left:488.7pt;margin-top:785.25pt;width:20.4pt;height:9.9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F+L7/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558B5A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5408" behindDoc="0" locked="1" layoutInCell="1" allowOverlap="1" wp14:anchorId="049EA425" wp14:editId="550BD70A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7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B05C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EA425" id="_x0000_s1301" type="#_x0000_t202" style="position:absolute;left:0;text-align:left;margin-left:466.85pt;margin-top:785.6pt;width:18.2pt;height:9.9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uU/A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S4uyvItZSSlysXy8iLPqRDV8bLHED8psCwFNUfqLoOL/UOIqRlRHX9JtRzca2Py&#10;qI1jfc3fLxfLfOFZxupITjTa1vxqnr7RG4njR9fky1FoM8ZUwLiJdOI5Mo7DZmC6IQKXy3Q7qbCB&#10;5kA6IIzWo6dCQQf4m7OebFfz8GsnUHFmPjvSMnn0GOAx2BwD4SRdrbmMyNm4uY3ZzSPNG1K51VmB&#10;c+2pTTJQFmYye3Lo833+6/wk138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PY7lP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AB05C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42272" behindDoc="0" locked="1" layoutInCell="1" allowOverlap="1" wp14:anchorId="42456BEE" wp14:editId="7C4A665E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7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C3804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56BEE" id="_x0000_s1302" type="#_x0000_t202" style="position:absolute;left:0;text-align:left;margin-left:6.2pt;margin-top:792.25pt;width:159.4pt;height:14.85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bMZWXP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0DC3804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40224" behindDoc="0" locked="1" layoutInCell="1" allowOverlap="1" wp14:anchorId="4D462D57" wp14:editId="184652ED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74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3A346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62D57" id="_x0000_s1303" type="#_x0000_t202" style="position:absolute;left:0;text-align:left;margin-left:5.1pt;margin-top:774.75pt;width:159.4pt;height:17.55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0RK8D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0E3A346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23840" behindDoc="0" locked="1" layoutInCell="1" allowOverlap="1" wp14:anchorId="5CE80C49" wp14:editId="4D2C4395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74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0428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0C49" id="_x0000_s1304" type="#_x0000_t202" style="position:absolute;left:0;text-align:left;margin-left:2.75pt;margin-top:706pt;width:164.3pt;height:15.7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IwDow/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39A0428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00288" behindDoc="0" locked="1" layoutInCell="1" allowOverlap="1" wp14:anchorId="362976A8" wp14:editId="6FB9E877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7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D752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976A8" id="_x0000_s1305" type="#_x0000_t202" style="position:absolute;left:0;text-align:left;margin-left:172.05pt;margin-top:755.1pt;width:37.7pt;height:9.9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5lM/A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rPFKt1OKmyh&#10;OZIOCKP16KlQ0AH+4qwn29U8/NwLVJyZj460TB49B3gOtudAOElXay4jcjZu7mJ280jzllRudVbg&#10;WvvUJhkoC3Mye3Lo833+6/okN7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2jOZTP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47D752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A180A7A" wp14:editId="1756BDDE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747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8547C" id="Gerade Verbindung 33" o:spid="_x0000_s1026" style="position:absolute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5BEB56D" wp14:editId="30431740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748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A7D1A4" id="Gerade Verbindung 34" o:spid="_x0000_s1026" style="position:absolute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18DFC772" wp14:editId="5BF3280B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749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F2B1DD" id="Gerade Verbindung 35" o:spid="_x0000_s1026" style="position:absolute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A5420B7" wp14:editId="2877C37B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750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F5A4D" id="Gerade Verbindung 36" o:spid="_x0000_s1026" style="position:absolute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1593059A" wp14:editId="444A9619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751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E4A98" id="Gerade Verbindung 37" o:spid="_x0000_s1026" style="position:absolute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0832" behindDoc="0" locked="1" layoutInCell="0" allowOverlap="1" wp14:anchorId="7C6D1CE9" wp14:editId="00FB231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752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9CE5E" id="Gerade Verbindung 38" o:spid="_x0000_s1026" style="position:absolute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1856" behindDoc="0" locked="1" layoutInCell="1" allowOverlap="1" wp14:anchorId="3D7CDF93" wp14:editId="7A99DE2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753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3788A" id="Gerade Verbindung 39" o:spid="_x0000_s1026" style="position:absolute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7BED2622" wp14:editId="53DCD2C6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754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A388D" id="Gerade Verbindung 40" o:spid="_x0000_s1026" style="position:absolute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98EC979" wp14:editId="55D4151A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755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75B932" id="Gerade Verbindung 41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43A60BC" wp14:editId="0E9DE16B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756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FC1E6" id="Gerade Verbindung 42" o:spid="_x0000_s1026" style="position:absolute;z-index:25228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59DD8688" wp14:editId="227F063F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757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73DBBA" id="Gerade Verbindung 45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7E1F5582" wp14:editId="13204607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758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5CE98F" id="Gerade Verbindung 46" o:spid="_x0000_s1026" style="position:absolute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82B404D" wp14:editId="0E4EA7F0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759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D4F2C2" id="Gerade Verbindung 47" o:spid="_x0000_s1026" style="position:absolute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278784" behindDoc="0" locked="1" layoutInCell="1" allowOverlap="1" wp14:anchorId="7A8D4D1E" wp14:editId="19D47B2D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760" name="Rechteck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1CDF1" id="Rechteck 760" o:spid="_x0000_s1026" style="position:absolute;margin-left:0;margin-top:-785.3pt;width:510.25pt;height:785.2pt;z-index:25227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0B1DA44C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B34A2C6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D552B04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6638F839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32977D4C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8AE973C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CECD5B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4CF2C71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AE89A8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87E1991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8A7C3AA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670A317D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406784" behindDoc="1" locked="1" layoutInCell="1" allowOverlap="1" wp14:anchorId="30320A8F" wp14:editId="0ACBCC0C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824" name="Grafik 824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475F8F66" wp14:editId="380D07E2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762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37183" id="Gerade Verbindung 44" o:spid="_x0000_s1026" style="position:absolute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6F43C0C" wp14:editId="42B0751F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763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17C8D" id="Gerade Verbindung 31" o:spid="_x0000_s1026" style="position:absolute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689FB29" wp14:editId="7674FFA6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764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930FE" id="Gerade Verbindung 29" o:spid="_x0000_s1026" style="position:absolute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0160" behindDoc="0" locked="1" layoutInCell="1" allowOverlap="1" wp14:anchorId="01808682" wp14:editId="3AB4DECD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7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1AEB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08682" id="_x0000_s1306" type="#_x0000_t202" style="position:absolute;left:0;text-align:left;margin-left:241pt;margin-top:725.25pt;width:28.15pt;height:9.9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KtdUwv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B31AEB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1184" behindDoc="0" locked="1" layoutInCell="1" allowOverlap="1" wp14:anchorId="47D43371" wp14:editId="32C65A9B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7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6456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43371" id="_x0000_s1307" type="#_x0000_t202" style="position:absolute;left:0;text-align:left;margin-left:274.65pt;margin-top:725.55pt;width:27.85pt;height:9.9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+GBcnv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2A6456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2208" behindDoc="0" locked="1" layoutInCell="1" allowOverlap="1" wp14:anchorId="7E8EBD01" wp14:editId="44F5C141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7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1BF1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EBD01" id="_x0000_s1308" type="#_x0000_t202" style="position:absolute;left:0;text-align:left;margin-left:308pt;margin-top:725.25pt;width:29.45pt;height:9.9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vH9/QEAANoDAAAOAAAAZHJzL2Uyb0RvYy54bWysU9uO0zAQfUfiHyy/06RZypa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fXr8v5gjNFqXm1uL7KcypkfbrsMcQPGnqWAsGRusvgcv8YYmpG1qdfUi0HD8ba&#10;PGrr2CD420W1yBeeZXoTyYnW9IIvy/RN3kgc37smX47S2CmmAtYdSSeeE+M4bkZmGsGrZZVuJxU2&#10;0BxIB4TJevRUKOgAf3E2kO0EDz93EjVn9qMjLZNHTwGegs0pkE7RVcFVRM6mzV3Mbp5o3pLKrckK&#10;XGof2yQDZWGOZk8Ofb7Pf12e5Po3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L+vH9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451BF1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6544" behindDoc="0" locked="1" layoutInCell="1" allowOverlap="1" wp14:anchorId="2303B80D" wp14:editId="60B8919A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7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3F9EF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3B80D" id="_x0000_s1309" type="#_x0000_t202" style="position:absolute;left:0;text-align:left;margin-left:240.45pt;margin-top:735pt;width:29.85pt;height:12.9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MXD4Qv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923F9EF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7568" behindDoc="0" locked="1" layoutInCell="1" allowOverlap="1" wp14:anchorId="23B6BAB5" wp14:editId="34256B99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7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2E064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6BAB5" id="_x0000_s1310" type="#_x0000_t202" style="position:absolute;left:0;text-align:left;margin-left:273.25pt;margin-top:733.6pt;width:29.85pt;height:12.9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N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s+W75Nt5MK&#10;W6ifSAeE0Xr0VChoAX9z1pPtBA+/9hI1Z/aTIy2TR08BnoLtKZBO0VXBVUTOxs1tzG4ead6Qyo3J&#10;ClxqH9skA2VhjmZPDn25z39dnuTmG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ObSs3n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C22E064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8592" behindDoc="0" locked="1" layoutInCell="1" allowOverlap="1" wp14:anchorId="1A9DAF1E" wp14:editId="2E53BFE8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7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0321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F1E" id="_x0000_s1311" type="#_x0000_t202" style="position:absolute;left:0;text-align:left;margin-left:308pt;margin-top:734.15pt;width:31.45pt;height:12.9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JVp+ff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B40321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5DF5EEFC" wp14:editId="3EDE333B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771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95C49F" id="Gerade Verbindung 32" o:spid="_x0000_s1026" style="position:absolute;z-index:25236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8896" behindDoc="0" locked="1" layoutInCell="1" allowOverlap="1" wp14:anchorId="6D6037AC" wp14:editId="1F44A823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7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3339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037AC" id="_x0000_s1312" type="#_x0000_t202" style="position:absolute;left:0;text-align:left;margin-left:414pt;margin-top:695.9pt;width:37.7pt;height:9.9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NuBERz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A53339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9920" behindDoc="0" locked="1" layoutInCell="1" allowOverlap="1" wp14:anchorId="27F31ADC" wp14:editId="345A4316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7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3C34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1ADC" id="_x0000_s1313" type="#_x0000_t202" style="position:absolute;left:0;text-align:left;margin-left:342.6pt;margin-top:696.2pt;width:37.7pt;height:9.9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4F73hv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453C34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0400" behindDoc="0" locked="1" layoutInCell="1" allowOverlap="1" wp14:anchorId="05CC82AE" wp14:editId="11BDFEF7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7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40EF8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82AE" id="_x0000_s1314" type="#_x0000_t202" style="position:absolute;left:0;text-align:left;margin-left:414.45pt;margin-top:704.8pt;width:93.3pt;height:14.3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Gktwqv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3B940EF8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1424" behindDoc="0" locked="1" layoutInCell="1" allowOverlap="1" wp14:anchorId="40EB1496" wp14:editId="15818394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7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6901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B1496" id="_x0000_s1315" type="#_x0000_t202" style="position:absolute;left:0;text-align:left;margin-left:342.45pt;margin-top:705.35pt;width:65.9pt;height:13.7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FDARI7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106901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6304" behindDoc="0" locked="1" layoutInCell="1" allowOverlap="1" wp14:anchorId="24A18A60" wp14:editId="644654E6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7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650F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18A60" id="_x0000_s1316" type="#_x0000_t202" style="position:absolute;left:0;text-align:left;margin-left:342.75pt;margin-top:765.8pt;width:48.35pt;height:12.9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0PQriP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4B650F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7328" behindDoc="0" locked="1" layoutInCell="1" allowOverlap="1" wp14:anchorId="7933D517" wp14:editId="5482D5E1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7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634B6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3D517" id="_x0000_s1317" type="#_x0000_t202" style="position:absolute;left:0;text-align:left;margin-left:433.65pt;margin-top:766.05pt;width:73.8pt;height:15.1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7F2634B6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8112" behindDoc="0" locked="1" layoutInCell="1" allowOverlap="1" wp14:anchorId="3A5402C3" wp14:editId="43FACD81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7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D3E5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02C3" id="_x0000_s1318" type="#_x0000_t202" style="position:absolute;left:0;text-align:left;margin-left:342.7pt;margin-top:755.8pt;width:37.7pt;height:9.9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D/iIq/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86D3E5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9136" behindDoc="0" locked="1" layoutInCell="1" allowOverlap="1" wp14:anchorId="07AA9F77" wp14:editId="37B4444A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7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5CDA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A9F77" id="_x0000_s1319" type="#_x0000_t202" style="position:absolute;left:0;text-align:left;margin-left:433.4pt;margin-top:756.3pt;width:51.55pt;height:9.9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EAo/gEAANoDAAAOAAAAZHJzL2Uyb0RvYy54bWysU8tu2zAQvBfoPxC817Kd2nUE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u1yteBMUWo2X7y7ynMqZHm67DHEjxpalgLBkbrL4PLwGGJqRpanX1ItBw/G&#10;2jxq61gn+PVivsgXXmRaE8mJ1rSCr6bpG7yROH5wVb4cpbFDTAWsG0knngPj2G97ZirB59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DhxEAo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3885CDA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5280" behindDoc="0" locked="1" layoutInCell="1" allowOverlap="1" wp14:anchorId="19AC9D3B" wp14:editId="0E18ABD1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78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0D6C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C9D3B" id="_x0000_s1320" type="#_x0000_t202" style="position:absolute;left:0;text-align:left;margin-left:399.7pt;margin-top:756.3pt;width:29.3pt;height:9.9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Lmua/P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480D6C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3841A0F" wp14:editId="5DE8A6EF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781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34161" id="Gerade Verbindung 28" o:spid="_x0000_s1026" style="position:absolute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415917D5" wp14:editId="11F42DA2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782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6AB50B" id="Gerade Verbindung 294" o:spid="_x0000_s1026" style="position:absolute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8352" behindDoc="0" locked="1" layoutInCell="1" allowOverlap="1" wp14:anchorId="5F875EDD" wp14:editId="674F3B45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7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08AF6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75EDD" id="_x0000_s1321" type="#_x0000_t202" style="position:absolute;left:0;text-align:left;margin-left:399.75pt;margin-top:766.05pt;width:28.15pt;height:15.1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FIKULz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ED08AF6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6064" behindDoc="0" locked="1" layoutInCell="1" allowOverlap="1" wp14:anchorId="65A1B0FD" wp14:editId="070FBB78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7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32F5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1B0FD" id="_x0000_s1322" type="#_x0000_t202" style="position:absolute;left:0;text-align:left;margin-left:342.15pt;margin-top:726.05pt;width:43.45pt;height:9.9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ZGeEff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732F5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3232" behindDoc="0" locked="1" layoutInCell="1" allowOverlap="1" wp14:anchorId="0197B11B" wp14:editId="3372095D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7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7414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7B11B" id="_x0000_s1323" type="#_x0000_t202" style="position:absolute;left:0;text-align:left;margin-left:466.4pt;margin-top:725.5pt;width:29.8pt;height:9.9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Lt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Hi1WL69poyi1HQ2X1zlORWyOl32GOIHDR1LgeBI3WVwuX8KMTUjq9MvqZaDR2Nt&#10;HrV1rBf8Zj6b5wsvMp2J5ERrOsGXZfpGbySO712dL0dp7BhTAeuOpBPPkXEcNgMzteCzm0W6nVTY&#10;QH0gHRBG69FToaAF/MVZT7YTPPzcSdSc2Y+OtEwePQV4CjanQDpFVwVXETkbN/cxu3mkeUcqNyYr&#10;cKl9bJMMlIU5mj059OU+/3V5kuvfAA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O/2Au3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D57414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38DE033D" wp14:editId="382F00F5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786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143251" id="Gerade Verbindung 30" o:spid="_x0000_s1026" style="position:absolute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4496" behindDoc="0" locked="1" layoutInCell="1" allowOverlap="1" wp14:anchorId="7E44853A" wp14:editId="25B7F430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7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F07B2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4853A" id="_x0000_s1324" type="#_x0000_t202" style="position:absolute;left:0;text-align:left;margin-left:342.7pt;margin-top:735.5pt;width:118.45pt;height:15.3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9DF07B2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9616" behindDoc="0" locked="1" layoutInCell="1" allowOverlap="1" wp14:anchorId="1D1FA17E" wp14:editId="61832042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7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E739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A17E" id="_x0000_s1325" type="#_x0000_t202" style="position:absolute;left:0;text-align:left;margin-left:467.2pt;margin-top:735.4pt;width:40.7pt;height:12.9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6FphP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4DE739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7088" behindDoc="0" locked="1" layoutInCell="1" allowOverlap="1" wp14:anchorId="7E797ABC" wp14:editId="15667AAE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7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8689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97ABC" id="_x0000_s1326" type="#_x0000_t202" style="position:absolute;left:0;text-align:left;margin-left:172.35pt;margin-top:726.3pt;width:53.9pt;height:9.9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hrU+A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GquzChtoDqQD&#10;wmg9+lUo6AB/cdaT7QSPP3cSNWf2oycts0dPAZ6CzSmQXlGp4CohZ+PmLhU3jzRvSeXWFAUuvY9j&#10;koGKhkezZ4c+35dbl19y/Rs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APzhrU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4058689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5520" behindDoc="0" locked="1" layoutInCell="1" allowOverlap="1" wp14:anchorId="177D2CC5" wp14:editId="382B46F3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7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7B50B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D2CC5" id="_x0000_s1327" type="#_x0000_t202" style="position:absolute;left:0;text-align:left;margin-left:172.9pt;margin-top:735.55pt;width:62.95pt;height:12.9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KW8jo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767B50B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6F4DB9C2" wp14:editId="13DC2D6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791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C19F7" id="Gerade Verbindung 43" o:spid="_x0000_s1026" style="position:absolute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4736" behindDoc="0" locked="1" layoutInCell="1" allowOverlap="1" wp14:anchorId="00C5BD48" wp14:editId="3CFB1ADE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7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86CDE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5BD48" id="_x0000_s1328" type="#_x0000_t202" style="position:absolute;left:0;text-align:left;margin-left:399.75pt;margin-top:795.3pt;width:62.05pt;height:12.9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7/U/QEAANo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Wfl7N0O6mw&#10;gfpAOiCM1qOnQkEL+IeznmwnePi9k6g5s18caZk8egrwFGxOgXSKrgquInI2bm5jdvNI84ZUbkxW&#10;4FL72CYZKAtzNHty6PN9/uvyJNd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X97/U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BF86CDE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0640" behindDoc="0" locked="1" layoutInCell="1" allowOverlap="1" wp14:anchorId="08429AD5" wp14:editId="7E3A96B2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7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2BCA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9AD5" id="_x0000_s1329" type="#_x0000_t202" style="position:absolute;left:0;text-align:left;margin-left:342.2pt;margin-top:794.2pt;width:29.45pt;height:12.9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IS/A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AE2BCA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3712" behindDoc="0" locked="1" layoutInCell="1" allowOverlap="1" wp14:anchorId="28B42925" wp14:editId="229B3B4C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7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1A2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42925" id="_x0000_s1330" type="#_x0000_t202" style="position:absolute;left:0;text-align:left;margin-left:490.35pt;margin-top:794.2pt;width:18.2pt;height:12.9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HmFslX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9B01A2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2688" behindDoc="0" locked="1" layoutInCell="1" allowOverlap="1" wp14:anchorId="383E97B2" wp14:editId="544E4D46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7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DB40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97B2" id="_x0000_s1331" type="#_x0000_t202" style="position:absolute;left:0;text-align:left;margin-left:467.35pt;margin-top:793.3pt;width:18.2pt;height:12.9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EJaVM/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E5DB40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1664" behindDoc="0" locked="1" layoutInCell="1" allowOverlap="1" wp14:anchorId="5AF74674" wp14:editId="5B56A9AE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7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B1F4A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4674" id="_x0000_s1332" type="#_x0000_t202" style="position:absolute;left:0;text-align:left;margin-left:375.85pt;margin-top:794.2pt;width:18.2pt;height:12.9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Tj0Ou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28B1F4A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3472" behindDoc="0" locked="1" layoutInCell="1" allowOverlap="1" wp14:anchorId="26B85460" wp14:editId="0889AA64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7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50DBE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721CFAA0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85460" id="_x0000_s1333" type="#_x0000_t202" style="position:absolute;left:0;text-align:left;margin-left:175.4pt;margin-top:770.55pt;width:159.55pt;height:36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BD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2/T7STD&#10;BpoDCYEweY/eCgUd4G/OBvKd4OHXTqLmzH5yJGYy6SnAU7A5BdIpuiq4isjZtLmN2c4TzRuSuTVZ&#10;gUvtY5vkoCzM0e3Jos/3+a/Lm1w/A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WzOBD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6F50DBE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721CFAA0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92448" behindDoc="0" locked="1" layoutInCell="1" allowOverlap="1" wp14:anchorId="245A64B2" wp14:editId="3AD5B424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7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4E38A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A64B2" id="_x0000_s1334" type="#_x0000_t202" style="position:absolute;left:0;text-align:left;margin-left:173.4pt;margin-top:703.3pt;width:164pt;height:16.8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oov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+Uy3Q7ybCB&#10;5kBCIEzeo7dCQQf4m7OBfCd4+LWTqDmznx2JmUx6CvAUbE6BdIquCq4icjZt7mK280TzlmRuTVbg&#10;UvvYJjkoC3N0e7Loy33+6/Im13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2Foov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804E38A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7872" behindDoc="0" locked="1" layoutInCell="1" allowOverlap="1" wp14:anchorId="336C9AC0" wp14:editId="68799123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7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F6A6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C9AC0" id="_x0000_s1335" type="#_x0000_t202" style="position:absolute;left:0;text-align:left;margin-left:2.1pt;margin-top:695.65pt;width:76.65pt;height:9.9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iy3Yj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276F6A6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6848" behindDoc="0" locked="1" layoutInCell="1" allowOverlap="1" wp14:anchorId="1AC1E04E" wp14:editId="1AC6DC17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8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8D0F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1E04E" id="_x0000_s1336" type="#_x0000_t202" style="position:absolute;left:0;text-align:left;margin-left:172.25pt;margin-top:695.95pt;width:37.7pt;height:9.9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jXj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cu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LyWNeP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808D0F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5040" behindDoc="0" locked="1" layoutInCell="1" allowOverlap="1" wp14:anchorId="59F62A55" wp14:editId="53C2DFC3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8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3FBA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62A55" id="_x0000_s1337" type="#_x0000_t202" style="position:absolute;left:0;text-align:left;margin-left:342.2pt;margin-top:785.3pt;width:29.45pt;height:9.9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OEQ7n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443FBA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4016" behindDoc="0" locked="1" layoutInCell="1" allowOverlap="1" wp14:anchorId="760F105B" wp14:editId="3AF36F1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8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C59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F105B" id="_x0000_s1338" type="#_x0000_t202" style="position:absolute;left:0;text-align:left;margin-left:375.85pt;margin-top:785.85pt;width:18.2pt;height:9.9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Pf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/KKt1OKmyg&#10;OZAOCJP16KlQ0AH+5mwg2wkefu0kas7sJ0daJo+eAjwFm1MgnaKrgquInE2b25jdPNG8IZVbkxW4&#10;1D62SQbKwhzNnhz6fJ//ujzJ9RM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wcTPf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E54C59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2992" behindDoc="0" locked="1" layoutInCell="1" allowOverlap="1" wp14:anchorId="27F8AA55" wp14:editId="09AB397A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8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5E3A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8AA55" id="_x0000_s1339" type="#_x0000_t202" style="position:absolute;left:0;text-align:left;margin-left:399.75pt;margin-top:785.85pt;width:26.5pt;height:9.9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4ZjEA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DB5E3A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1968" behindDoc="0" locked="1" layoutInCell="1" allowOverlap="1" wp14:anchorId="08C8B273" wp14:editId="167290F0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8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CA15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8B273" id="_x0000_s1340" type="#_x0000_t202" style="position:absolute;left:0;text-align:left;margin-left:488.7pt;margin-top:785.25pt;width:20.4pt;height:9.9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HW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+av0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Y8nR1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B8CA15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70944" behindDoc="0" locked="1" layoutInCell="1" allowOverlap="1" wp14:anchorId="442F12A4" wp14:editId="5CEAF40B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8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E671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F12A4" id="_x0000_s1341" type="#_x0000_t202" style="position:absolute;left:0;text-align:left;margin-left:466.85pt;margin-top:785.6pt;width:18.2pt;height:9.9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GGt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iyXKXbSYUt&#10;1EfSAWG0Hj0VClrA35z1ZDvBw6+9RM2Z/eRIy+TRU4CnYHsKpFN0VXAVkbNxcxuzm0eaN6RyY7IC&#10;l9pTm2SgLMxk9uTQ5/v81+VJbp4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U2Bhr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FEE671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7808" behindDoc="0" locked="1" layoutInCell="1" allowOverlap="1" wp14:anchorId="3CA13B5D" wp14:editId="106F31CF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8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7F65E6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13B5D" id="_x0000_s1342" type="#_x0000_t202" style="position:absolute;left:0;text-align:left;margin-left:6.2pt;margin-top:792.25pt;width:159.4pt;height:14.8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xl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ml+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G9QDGX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77F65E6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5760" behindDoc="0" locked="1" layoutInCell="1" allowOverlap="1" wp14:anchorId="14D68F92" wp14:editId="064E7E74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8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F8F36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68F92" id="_x0000_s1343" type="#_x0000_t202" style="position:absolute;left:0;text-align:left;margin-left:5.1pt;margin-top:774.75pt;width:159.4pt;height:17.5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vU6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/N36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30vU6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A0F8F36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89376" behindDoc="0" locked="1" layoutInCell="1" allowOverlap="1" wp14:anchorId="0C55D447" wp14:editId="53BD5ABE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8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C9C1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5D447" id="_x0000_s1344" type="#_x0000_t202" style="position:absolute;left:0;text-align:left;margin-left:2.75pt;margin-top:706pt;width:164.3pt;height:15.7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CCWsvr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62DC9C1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65824" behindDoc="0" locked="1" layoutInCell="1" allowOverlap="1" wp14:anchorId="224F18A5" wp14:editId="4F7141D0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8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0F64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F18A5" id="_x0000_s1345" type="#_x0000_t202" style="position:absolute;left:0;text-align:left;margin-left:172.05pt;margin-top:755.1pt;width:37.7pt;height:9.9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cN1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J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Nmlw3X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0A0F64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46F6BA87" wp14:editId="025EB173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810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7F70BF" id="Gerade Verbindung 33" o:spid="_x0000_s1026" style="position:absolute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05CA4B8B" wp14:editId="3CC0C0E8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811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EC70C" id="Gerade Verbindung 34" o:spid="_x0000_s1026" style="position:absolute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49B55199" wp14:editId="4C083685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812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89F092" id="Gerade Verbindung 35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72206148" wp14:editId="5F41069C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813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D82D80" id="Gerade Verbindung 36" o:spid="_x0000_s1026" style="position:absolute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CA76776" wp14:editId="1D38FD1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814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018E3" id="Gerade Verbindung 37" o:spid="_x0000_s1026" style="position:absolute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46368" behindDoc="0" locked="1" layoutInCell="0" allowOverlap="1" wp14:anchorId="2E518843" wp14:editId="08E53B53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815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52CF6" id="Gerade Verbindung 38" o:spid="_x0000_s1026" style="position:absolute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47392" behindDoc="0" locked="1" layoutInCell="1" allowOverlap="1" wp14:anchorId="5D218F7B" wp14:editId="6B8A4197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816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F1C1D" id="Gerade Verbindung 39" o:spid="_x0000_s1026" style="position:absolute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2032AE1" wp14:editId="3E90B84E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817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92612" id="Gerade Verbindung 40" o:spid="_x0000_s1026" style="position:absolute;z-index:25234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0FB5583" wp14:editId="550C5FE0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818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279F33" id="Gerade Verbindung 41" o:spid="_x0000_s1026" style="position:absolute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6C6F3AF" wp14:editId="297F5C37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819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BA3CA" id="Gerade Verbindung 42" o:spid="_x0000_s1026" style="position:absolute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16016314" wp14:editId="4E42B97A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820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6DDDBB" id="Gerade Verbindung 45" o:spid="_x0000_s1026" style="position:absolute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70D25489" wp14:editId="5001F618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21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F094F2" id="Gerade Verbindung 46" o:spid="_x0000_s1026" style="position:absolute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64AC6F7" wp14:editId="2DBFE02D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822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1C2481" id="Gerade Verbindung 47" o:spid="_x0000_s1026" style="position:absolute;z-index:25234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344320" behindDoc="0" locked="1" layoutInCell="1" allowOverlap="1" wp14:anchorId="3507EE4C" wp14:editId="0C4DAC2F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823" name="Rechteck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8D93" id="Rechteck 823" o:spid="_x0000_s1026" style="position:absolute;margin-left:0;margin-top:-785.3pt;width:510.25pt;height:785.2pt;z-index:25234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0D19755C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4B801F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22F6B3E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216DC832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0BA5DE70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55331F8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13B0FBA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7B2A8DC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C04B11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B0A05BD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A8AE36D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D43962D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537856" behindDoc="1" locked="1" layoutInCell="1" allowOverlap="1" wp14:anchorId="642FB110" wp14:editId="14A893FF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950" name="Grafik 950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224267AB" wp14:editId="688FD047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88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5C51B" id="Gerade Verbindung 44" o:spid="_x0000_s1026" style="position:absolute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703626BB" wp14:editId="6878C632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89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D7157" id="Gerade Verbindung 31" o:spid="_x0000_s1026" style="position:absolute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7C586C83" wp14:editId="6747E38F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90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99726" id="Gerade Verbindung 29" o:spid="_x0000_s1026" style="position:absolute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1232" behindDoc="0" locked="1" layoutInCell="1" allowOverlap="1" wp14:anchorId="4BF1DC76" wp14:editId="18A369D8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8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54C0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1DC76" id="_x0000_s1346" type="#_x0000_t202" style="position:absolute;left:0;text-align:left;margin-left:241pt;margin-top:725.25pt;width:28.15pt;height:9.9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ZGAbc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3B854C0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2256" behindDoc="0" locked="1" layoutInCell="1" allowOverlap="1" wp14:anchorId="5020482D" wp14:editId="017DD5D8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8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DCAD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0482D" id="_x0000_s1347" type="#_x0000_t202" style="position:absolute;left:0;text-align:left;margin-left:274.65pt;margin-top:725.55pt;width:27.85pt;height:9.9pt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y68OgP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97DCAD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3280" behindDoc="0" locked="1" layoutInCell="1" allowOverlap="1" wp14:anchorId="53817DBC" wp14:editId="29C16CF7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8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8214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17DBC" id="_x0000_s1348" type="#_x0000_t202" style="position:absolute;left:0;text-align:left;margin-left:308pt;margin-top:725.25pt;width:29.45pt;height:9.9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078214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7616" behindDoc="0" locked="1" layoutInCell="1" allowOverlap="1" wp14:anchorId="7C7E1299" wp14:editId="0B9C73BE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8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5D2DA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E1299" id="_x0000_s1349" type="#_x0000_t202" style="position:absolute;left:0;text-align:left;margin-left:240.45pt;margin-top:735pt;width:29.85pt;height:12.9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9gyzFf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B85D2DA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8640" behindDoc="0" locked="1" layoutInCell="1" allowOverlap="1" wp14:anchorId="0C10F2C1" wp14:editId="013D8878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8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AC68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0F2C1" id="_x0000_s1350" type="#_x0000_t202" style="position:absolute;left:0;text-align:left;margin-left:273.25pt;margin-top:733.6pt;width:29.85pt;height:12.9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NUd4Wf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EEAC68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9664" behindDoc="0" locked="1" layoutInCell="1" allowOverlap="1" wp14:anchorId="30A91978" wp14:editId="6242DB12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8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EF1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1978" id="_x0000_s1351" type="#_x0000_t202" style="position:absolute;left:0;text-align:left;margin-left:308pt;margin-top:734.15pt;width:31.45pt;height:12.9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pqar6f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48EEF1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9DB3C03" wp14:editId="2A9A01A1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897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A51A3" id="Gerade Verbindung 32" o:spid="_x0000_s1026" style="position:absolute;z-index:25249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9968" behindDoc="0" locked="1" layoutInCell="1" allowOverlap="1" wp14:anchorId="713D3C5A" wp14:editId="554131BE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8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42BB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D3C5A" id="_x0000_s1352" type="#_x0000_t202" style="position:absolute;left:0;text-align:left;margin-left:414pt;margin-top:695.9pt;width:37.7pt;height:9.9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MC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2XW6nVTY&#10;QH0gHRBG69FToaAF/MVZT7YTPPzcSdSc2Y+OtEwePQV4CjanQDpFVwVXETkbN/cxu3mkeUcqNyYr&#10;cKl9bJMMlIU5mj059OU+/3V5kuv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OhOQwL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0942BB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0992" behindDoc="0" locked="1" layoutInCell="1" allowOverlap="1" wp14:anchorId="411E3957" wp14:editId="3F8A86FD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8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8D64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E3957" id="_x0000_s1353" type="#_x0000_t202" style="position:absolute;left:0;text-align:left;margin-left:342.6pt;margin-top:696.2pt;width:37.7pt;height:9.9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WY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NV+m20mF&#10;LVRH0gFhsB49FQoawN+cdWQ7wcOvvUTNmf3kSMvk0VOAp2B7CqRTdFVwFZGzYXMXs5sHmrekcm2y&#10;ApfaY5tkoCzMaPbk0Jf7/NflSW6eAQ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NORpZj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F58D64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1472" behindDoc="0" locked="1" layoutInCell="1" allowOverlap="1" wp14:anchorId="40695D38" wp14:editId="252A07DC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9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8F6C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D38" id="_x0000_s1354" type="#_x0000_t202" style="position:absolute;left:0;text-align:left;margin-left:414.45pt;margin-top:704.8pt;width:93.3pt;height:14.3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FrikLX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E18F6C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2496" behindDoc="0" locked="1" layoutInCell="1" allowOverlap="1" wp14:anchorId="587C4695" wp14:editId="32AC9CCB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9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19D1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C4695" id="_x0000_s1355" type="#_x0000_t202" style="position:absolute;left:0;text-align:left;margin-left:342.45pt;margin-top:705.35pt;width:65.9pt;height:13.7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GMPFpD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D119D1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7376" behindDoc="0" locked="1" layoutInCell="1" allowOverlap="1" wp14:anchorId="2307E958" wp14:editId="018FA765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9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075EDE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7E958" id="_x0000_s1356" type="#_x0000_t202" style="position:absolute;left:0;text-align:left;margin-left:342.75pt;margin-top:765.8pt;width:48.35pt;height:12.9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3mW+wEAANoDAAAOAAAAZHJzL2Uyb0RvYy54bWysU9uO2yAQfa/Uf0C8N3aST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7075EDE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8400" behindDoc="0" locked="1" layoutInCell="1" allowOverlap="1" wp14:anchorId="7F1579AC" wp14:editId="75E9AD39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9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620F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579AC" id="_x0000_s1357" type="#_x0000_t202" style="position:absolute;left:0;text-align:left;margin-left:433.65pt;margin-top:766.05pt;width:73.8pt;height:15.1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6pPRv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0A8620F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9184" behindDoc="0" locked="1" layoutInCell="1" allowOverlap="1" wp14:anchorId="20A7651C" wp14:editId="50DEB152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9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E8A3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7651C" id="_x0000_s1358" type="#_x0000_t202" style="position:absolute;left:0;text-align:left;margin-left:342.7pt;margin-top:755.8pt;width:37.7pt;height:9.9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Dw32rX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A0E8A3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0208" behindDoc="0" locked="1" layoutInCell="1" allowOverlap="1" wp14:anchorId="0A4581F1" wp14:editId="2796A44A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9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66BA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581F1" id="_x0000_s1359" type="#_x0000_t202" style="position:absolute;left:0;text-align:left;margin-left:433.4pt;margin-top:756.3pt;width:51.55pt;height:9.9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NILEjb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5E66BA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6352" behindDoc="0" locked="1" layoutInCell="1" allowOverlap="1" wp14:anchorId="59296507" wp14:editId="24159596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9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0B9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96507" id="_x0000_s1360" type="#_x0000_t202" style="position:absolute;left:0;text-align:left;margin-left:399.7pt;margin-top:756.3pt;width:29.3pt;height:9.9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FA30B9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6B185F60" wp14:editId="210FD572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907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685BE" id="Gerade Verbindung 28" o:spid="_x0000_s1026" style="position:absolute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777C3BB8" wp14:editId="740C02B8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908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6F9A7E" id="Gerade Verbindung 294" o:spid="_x0000_s1026" style="position:absolute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9424" behindDoc="0" locked="1" layoutInCell="1" allowOverlap="1" wp14:anchorId="0BD136DF" wp14:editId="7432BD62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9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7CA30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36DF" id="_x0000_s1361" type="#_x0000_t202" style="position:absolute;left:0;text-align:left;margin-left:399.75pt;margin-top:766.05pt;width:28.15pt;height:15.1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GHFAqL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BF7CA30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7136" behindDoc="0" locked="1" layoutInCell="1" allowOverlap="1" wp14:anchorId="59985787" wp14:editId="4462CADB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9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4C1B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85787" id="_x0000_s1362" type="#_x0000_t202" style="position:absolute;left:0;text-align:left;margin-left:342.15pt;margin-top:726.05pt;width:43.45pt;height:9.9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Feo1mP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504C1B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14304" behindDoc="0" locked="1" layoutInCell="1" allowOverlap="1" wp14:anchorId="1D0D1438" wp14:editId="19CD67F6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9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007A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D1438" id="_x0000_s1363" type="#_x0000_t202" style="position:absolute;left:0;text-align:left;margin-left:466.4pt;margin-top:725.5pt;width:29.8pt;height:9.9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3DlQ8/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21007A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81A0402" wp14:editId="1918B10C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912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18C7D" id="Gerade Verbindung 30" o:spid="_x0000_s1026" style="position:absolute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5568" behindDoc="0" locked="1" layoutInCell="1" allowOverlap="1" wp14:anchorId="634CD79F" wp14:editId="15F8ECCB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9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EA2E0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CD79F" id="_x0000_s1364" type="#_x0000_t202" style="position:absolute;left:0;text-align:left;margin-left:342.7pt;margin-top:735.5pt;width:118.45pt;height:15.3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C1iUi3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98EA2E0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0688" behindDoc="0" locked="1" layoutInCell="1" allowOverlap="1" wp14:anchorId="09A0EF28" wp14:editId="7E0388FA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9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CAA9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0EF28" id="_x0000_s1365" type="#_x0000_t202" style="position:absolute;left:0;text-align:left;margin-left:467.2pt;margin-top:735.4pt;width:40.7pt;height:12.9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NG47m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01CAA9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8160" behindDoc="0" locked="1" layoutInCell="1" allowOverlap="1" wp14:anchorId="68AAC88B" wp14:editId="7ADC61B9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9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8828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AC88B" id="_x0000_s1366" type="#_x0000_t202" style="position:absolute;left:0;text-align:left;margin-left:172.35pt;margin-top:726.3pt;width:53.9pt;height:9.9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4768828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6592" behindDoc="0" locked="1" layoutInCell="1" allowOverlap="1" wp14:anchorId="739DDF41" wp14:editId="0A8AB3EE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9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115B4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DDF41" id="_x0000_s1367" type="#_x0000_t202" style="position:absolute;left:0;text-align:left;margin-left:172.9pt;margin-top:735.55pt;width:62.95pt;height:12.9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Blr0Cv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64115B4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062579EC" wp14:editId="66C2F8A5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917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ABEEB" id="Gerade Verbindung 43" o:spid="_x0000_s1026" style="position:absolute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5808" behindDoc="0" locked="1" layoutInCell="1" allowOverlap="1" wp14:anchorId="60C9CEB2" wp14:editId="390B6D10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9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20524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9CEB2" id="_x0000_s1368" type="#_x0000_t202" style="position:absolute;left:0;text-align:left;margin-left:399.75pt;margin-top:795.3pt;width:62.05pt;height:12.9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h/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b5bLsv5gjNFqenVfDnPcypkdbrsMcRPGjqWAsGRusvgcv8QYmpGVqdfUi0H98ba&#10;PGrrWC/4+8VskS88y3QmkhOt6QRflukbvZE4fnR1vhylsWNMBaw7kk48R8Zx2AzM1ILP387S7aTC&#10;BuoD6YAwWo+eCgUt4G/OerKd4OHXTqLmzH52pGXy6CnAU7A5BdIpuiq4isjZuLmN2c0jzRtSuTF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4wmh/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5F20524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1712" behindDoc="0" locked="1" layoutInCell="1" allowOverlap="1" wp14:anchorId="0663D5F5" wp14:editId="3F13D4FF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9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D678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3D5F5" id="_x0000_s1369" type="#_x0000_t202" style="position:absolute;left:0;text-align:left;margin-left:342.2pt;margin-top:794.2pt;width:29.45pt;height:12.9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x82W5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E4D678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4784" behindDoc="0" locked="1" layoutInCell="1" allowOverlap="1" wp14:anchorId="76DF0EEE" wp14:editId="664CA78F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9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A797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F0EEE" id="_x0000_s1370" type="#_x0000_t202" style="position:absolute;left:0;text-align:left;margin-left:490.35pt;margin-top:794.2pt;width:18.2pt;height:12.9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X+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z5fLN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FawZf7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3DA797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3760" behindDoc="0" locked="1" layoutInCell="1" allowOverlap="1" wp14:anchorId="25C516C1" wp14:editId="1506C2F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9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7533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516C1" id="_x0000_s1371" type="#_x0000_t202" style="position:absolute;left:0;text-align:left;margin-left:467.35pt;margin-top:793.3pt;width:18.2pt;height:12.9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Nk/AEAANoDAAAOAAAAZHJzL2Uyb0RvYy54bWysU8tu2zAQvBfoPxC817LsOH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/KKMopS5fV8Oc9zKmR1uuwxxE8aOpYCwZG6y+By/xhiakZWp19SLQcPxto8&#10;autYL/j7xWyRL7zIdCaSE63pBF9O0zd6I3H86Op8OUpjx5gKWHcknXiOjOOwGZipBZ9fLdLtpMIG&#10;6gPpgDBaj54KBS3gb856sp3g4ddOoubMfnakZfLoKcBTsDkF0im6KriKyNm4uYvZzSPNW1K5MVmB&#10;S+1jm2SgLMzR7MmhL/f5r8uTXP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G1vg2T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2BB7533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2736" behindDoc="0" locked="1" layoutInCell="1" allowOverlap="1" wp14:anchorId="3F72DAFE" wp14:editId="34482AE0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9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DC6CB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2DAFE" id="_x0000_s1372" type="#_x0000_t202" style="position:absolute;left:0;text-align:left;margin-left:375.85pt;margin-top:794.2pt;width:18.2pt;height:12.9pt;z-index:2525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NkQ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Z9f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YQjZE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6DC6CB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4544" behindDoc="0" locked="1" layoutInCell="1" allowOverlap="1" wp14:anchorId="4FA19CBB" wp14:editId="0606851C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92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A8383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17C3FDAD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19CBB" id="_x0000_s1373" type="#_x0000_t202" style="position:absolute;left:0;text-align:left;margin-left:175.4pt;margin-top:770.55pt;width:159.55pt;height:36.4pt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5+Tfo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8EA8383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17C3FDAD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3520" behindDoc="0" locked="1" layoutInCell="1" allowOverlap="1" wp14:anchorId="432D281D" wp14:editId="3668A91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92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3A78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D281D" id="_x0000_s1374" type="#_x0000_t202" style="position:absolute;left:0;text-align:left;margin-left:173.4pt;margin-top:703.3pt;width:164pt;height:16.8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ZI12E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443A78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8944" behindDoc="0" locked="1" layoutInCell="1" allowOverlap="1" wp14:anchorId="682AC46B" wp14:editId="4BBE3581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9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8934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AC46B" id="_x0000_s1375" type="#_x0000_t202" style="position:absolute;left:0;text-align:left;margin-left:2.1pt;margin-top:695.65pt;width:76.65pt;height:9.9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pBgPJ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388934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7920" behindDoc="0" locked="1" layoutInCell="1" allowOverlap="1" wp14:anchorId="5B1780A3" wp14:editId="2FAEC0D6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9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44A3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80A3" id="_x0000_s1376" type="#_x0000_t202" style="position:absolute;left:0;text-align:left;margin-left:172.25pt;margin-top:695.95pt;width:37.7pt;height:9.9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+JI/A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5AA44A3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6112" behindDoc="0" locked="1" layoutInCell="1" allowOverlap="1" wp14:anchorId="5E28A07E" wp14:editId="57A1D7F1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9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0859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8A07E" id="_x0000_s1377" type="#_x0000_t202" style="position:absolute;left:0;text-align:left;margin-left:342.2pt;margin-top:785.3pt;width:29.45pt;height:9.9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F3HsNf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DA0859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5088" behindDoc="0" locked="1" layoutInCell="1" allowOverlap="1" wp14:anchorId="76E60E0A" wp14:editId="72B59F80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9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3B4F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60E0A" id="_x0000_s1378" type="#_x0000_t202" style="position:absolute;left:0;text-align:left;margin-left:375.85pt;margin-top:785.85pt;width:18.2pt;height:9.9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fROR0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253B4F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4064" behindDoc="0" locked="1" layoutInCell="1" allowOverlap="1" wp14:anchorId="3CB4D3BB" wp14:editId="002B8BDF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9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FBB8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D3BB" id="_x0000_s1379" type="#_x0000_t202" style="position:absolute;left:0;text-align:left;margin-left:399.75pt;margin-top:785.85pt;width:26.5pt;height:9.9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594FBB8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3040" behindDoc="0" locked="1" layoutInCell="1" allowOverlap="1" wp14:anchorId="21A1A2CF" wp14:editId="50EFACE7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9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771F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1A2CF" id="_x0000_s1380" type="#_x0000_t202" style="position:absolute;left:0;text-align:left;margin-left:488.7pt;margin-top:785.25pt;width:20.4pt;height:9.9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TPwGff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AF771F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02016" behindDoc="0" locked="1" layoutInCell="1" allowOverlap="1" wp14:anchorId="15C8E9A5" wp14:editId="57B81C9B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9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CC61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8E9A5" id="_x0000_s1381" type="#_x0000_t202" style="position:absolute;left:0;text-align:left;margin-left:466.85pt;margin-top:785.6pt;width:18.2pt;height:9.9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fFW2Bv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4ECC61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8880" behindDoc="0" locked="1" layoutInCell="1" allowOverlap="1" wp14:anchorId="4D2E52F4" wp14:editId="05314305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9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85BF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52F4" id="_x0000_s1382" type="#_x0000_t202" style="position:absolute;left:0;text-align:left;margin-left:6.2pt;margin-top:792.25pt;width:159.4pt;height:14.85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EBl287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25D85BF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36832" behindDoc="0" locked="1" layoutInCell="1" allowOverlap="1" wp14:anchorId="4DE4CB44" wp14:editId="5D56CF3C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9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03282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4CB44" id="_x0000_s1383" type="#_x0000_t202" style="position:absolute;left:0;text-align:left;margin-left:5.1pt;margin-top:774.75pt;width:159.4pt;height:17.55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Y5yKR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4503282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20448" behindDoc="0" locked="1" layoutInCell="1" allowOverlap="1" wp14:anchorId="66592156" wp14:editId="0460D9B4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93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4AB53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92156" id="_x0000_s1384" type="#_x0000_t202" style="position:absolute;left:0;text-align:left;margin-left:2.75pt;margin-top:706pt;width:164.3pt;height:15.7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" filled="f" stroked="f">
                <o:lock v:ext="edit" aspectratio="t"/>
                <v:textbox inset="0,0,0,0">
                  <w:txbxContent>
                    <w:p w14:paraId="4764AB53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6896" behindDoc="0" locked="1" layoutInCell="1" allowOverlap="1" wp14:anchorId="128C92BA" wp14:editId="35E5B639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9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89E8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C92BA" id="_x0000_s1385" type="#_x0000_t202" style="position:absolute;left:0;text-align:left;margin-left:172.05pt;margin-top:755.1pt;width:37.7pt;height:9.9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Te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Z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PaQFN7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7B89E8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488C7B94" wp14:editId="506DB28F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936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3DFC1" id="Gerade Verbindung 33" o:spid="_x0000_s1026" style="position:absolute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1B67F0F7" wp14:editId="7D94057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937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D5C65" id="Gerade Verbindung 34" o:spid="_x0000_s1026" style="position:absolute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2A2F9AE" wp14:editId="31515277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938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2B008" id="Gerade Verbindung 35" o:spid="_x0000_s1026" style="position:absolute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17D5794C" wp14:editId="739B18D2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939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E33D06" id="Gerade Verbindung 36" o:spid="_x0000_s1026" style="position:absolute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201423AE" wp14:editId="3FA9998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940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FBE7F1" id="Gerade Verbindung 37" o:spid="_x0000_s1026" style="position:absolute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7440" behindDoc="0" locked="1" layoutInCell="0" allowOverlap="1" wp14:anchorId="6874EA7F" wp14:editId="68550B63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941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F48CF" id="Gerade Verbindung 38" o:spid="_x0000_s1026" style="position:absolute;z-index:25247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8464" behindDoc="0" locked="1" layoutInCell="1" allowOverlap="1" wp14:anchorId="21A2BB78" wp14:editId="7AFEB0A6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942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1876B" id="Gerade Verbindung 39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7CBCA24" wp14:editId="0016880C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943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3C57E1" id="Gerade Verbindung 40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B6DD3FA" wp14:editId="3F6A10B0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944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86D507" id="Gerade Verbindung 41" o:spid="_x0000_s1026" style="position:absolute;z-index:25248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30F0295" wp14:editId="51E2F56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945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A26F3" id="Gerade Verbindung 42" o:spid="_x0000_s1026" style="position:absolute;z-index:25248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0AEC6F9F" wp14:editId="2B82D106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946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937D5A" id="Gerade Verbindung 45" o:spid="_x0000_s1026" style="position:absolute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549997BD" wp14:editId="235F0F38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947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7FBFEF" id="Gerade Verbindung 46" o:spid="_x0000_s1026" style="position:absolute;z-index:25248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10D79DDB" wp14:editId="3ACF8B1D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948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52AA2" id="Gerade Verbindung 47" o:spid="_x0000_s1026" style="position:absolute;z-index:25248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5392" behindDoc="0" locked="1" layoutInCell="1" allowOverlap="1" wp14:anchorId="4718A5FC" wp14:editId="17A49535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949" name="Rechteck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BC6AC" id="Rechteck 949" o:spid="_x0000_s1026" style="position:absolute;margin-left:0;margin-top:-785.3pt;width:510.25pt;height:785.2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04E5246D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5B32889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526FFCA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008D0DC5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</w:p>
    <w:p w14:paraId="3E55F62A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2D17A8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395781F6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D21952E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B527E4B" w14:textId="62DE5AFB" w:rsidR="00694624" w:rsidRDefault="00694624" w:rsidP="0069462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603392" behindDoc="1" locked="1" layoutInCell="1" allowOverlap="1" wp14:anchorId="0D503CFC" wp14:editId="5A403A41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013" name="Grafik 1013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6D07BDFB" wp14:editId="5D103560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951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B67D8E" id="Gerade Verbindung 44" o:spid="_x0000_s1026" style="position:absolute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51DC92FE" wp14:editId="1600026D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952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ED9E7" id="Gerade Verbindung 31" o:spid="_x0000_s1026" style="position:absolute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1969D582" wp14:editId="0C30A1C3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953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E7FF2F" id="Gerade Verbindung 29" o:spid="_x0000_s1026" style="position:absolute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6768" behindDoc="0" locked="1" layoutInCell="1" allowOverlap="1" wp14:anchorId="40BA7EE5" wp14:editId="4DA2F4DA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9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50F9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7EE5" id="_x0000_s1386" type="#_x0000_t202" style="position:absolute;margin-left:241pt;margin-top:725.25pt;width:28.15pt;height:9.9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A2LdF3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EB50F9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7792" behindDoc="0" locked="1" layoutInCell="1" allowOverlap="1" wp14:anchorId="7F982AFB" wp14:editId="0BB5CC95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9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7382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82AFB" id="_x0000_s1387" type="#_x0000_t202" style="position:absolute;margin-left:274.65pt;margin-top:725.55pt;width:27.85pt;height:9.9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5JrZK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817382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8816" behindDoc="0" locked="1" layoutInCell="1" allowOverlap="1" wp14:anchorId="58762B19" wp14:editId="4860360C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9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1D13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62B19" id="_x0000_s1388" type="#_x0000_t202" style="position:absolute;margin-left:308pt;margin-top:725.25pt;width:29.45pt;height:9.9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BXAHRI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8E1D13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3152" behindDoc="0" locked="1" layoutInCell="1" allowOverlap="1" wp14:anchorId="2E064DA4" wp14:editId="42DD59E7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9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0520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64DA4" id="_x0000_s1389" type="#_x0000_t202" style="position:absolute;margin-left:240.45pt;margin-top:735pt;width:29.85pt;height:12.9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D90520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4176" behindDoc="0" locked="1" layoutInCell="1" allowOverlap="1" wp14:anchorId="40CEDE24" wp14:editId="5B2CE225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9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32707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EDE24" id="_x0000_s1390" type="#_x0000_t202" style="position:absolute;margin-left:273.25pt;margin-top:733.6pt;width:29.85pt;height:12.9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PooNsz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FB32707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5200" behindDoc="0" locked="1" layoutInCell="1" allowOverlap="1" wp14:anchorId="63EC81D3" wp14:editId="033D7A6F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9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4D385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C81D3" id="_x0000_s1391" type="#_x0000_t202" style="position:absolute;margin-left:308pt;margin-top:734.15pt;width:31.45pt;height:12.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iZN8Q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C84D385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688EB4AF" wp14:editId="45B69EE7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960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97CA1" id="Gerade Verbindung 32" o:spid="_x0000_s1026" style="position:absolute;z-index:25255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5504" behindDoc="0" locked="1" layoutInCell="1" allowOverlap="1" wp14:anchorId="09FAE208" wp14:editId="78BE05C6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9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EE81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AE208" id="_x0000_s1392" type="#_x0000_t202" style="position:absolute;margin-left:414pt;margin-top:695.9pt;width:37.7pt;height:9.9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44EE81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6528" behindDoc="0" locked="1" layoutInCell="1" allowOverlap="1" wp14:anchorId="2CF077F7" wp14:editId="2036FC19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9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9BFC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077F7" id="_x0000_s1393" type="#_x0000_t202" style="position:absolute;margin-left:342.6pt;margin-top:696.2pt;width:37.7pt;height:9.9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F29BFC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7008" behindDoc="0" locked="1" layoutInCell="1" allowOverlap="1" wp14:anchorId="78721BDA" wp14:editId="4CA3730E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9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3B87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21BDA" id="_x0000_s1394" type="#_x0000_t202" style="position:absolute;margin-left:414.45pt;margin-top:704.8pt;width:93.3pt;height:14.3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HXXRx7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363B87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8032" behindDoc="0" locked="1" layoutInCell="1" allowOverlap="1" wp14:anchorId="3581B97A" wp14:editId="4CB54B8C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9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5AFD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B97A" id="_x0000_s1395" type="#_x0000_t202" style="position:absolute;margin-left:342.45pt;margin-top:705.35pt;width:65.9pt;height:13.75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2C45AFD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2912" behindDoc="0" locked="1" layoutInCell="1" allowOverlap="1" wp14:anchorId="6220059C" wp14:editId="01842404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9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34117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0059C" id="_x0000_s1396" type="#_x0000_t202" style="position:absolute;margin-left:342.75pt;margin-top:765.8pt;width:48.35pt;height:12.9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q49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E34117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3936" behindDoc="0" locked="1" layoutInCell="1" allowOverlap="1" wp14:anchorId="456667F9" wp14:editId="04AF8FFB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9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6F2DA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667F9" id="_x0000_s1397" type="#_x0000_t202" style="position:absolute;margin-left:433.65pt;margin-top:766.05pt;width:73.8pt;height:15.1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xaYGF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6B66F2DA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4720" behindDoc="0" locked="1" layoutInCell="1" allowOverlap="1" wp14:anchorId="5E334AED" wp14:editId="70CE4F85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9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724E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4AED" id="_x0000_s1398" type="#_x0000_t202" style="position:absolute;margin-left:342.7pt;margin-top:755.8pt;width:37.7pt;height:9.9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0e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3C724E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5744" behindDoc="0" locked="1" layoutInCell="1" allowOverlap="1" wp14:anchorId="35CD90F6" wp14:editId="2A3EF9B9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9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A983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D90F6" id="_x0000_s1399" type="#_x0000_t202" style="position:absolute;margin-left:433.4pt;margin-top:756.3pt;width:51.55pt;height:9.9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P0+xZ3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94A983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1888" behindDoc="0" locked="1" layoutInCell="1" allowOverlap="1" wp14:anchorId="4CFEE534" wp14:editId="69ABE22A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9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79E1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EE534" id="_x0000_s1400" type="#_x0000_t202" style="position:absolute;margin-left:399.7pt;margin-top:756.3pt;width:29.3pt;height:9.9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3D279E1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02106324" wp14:editId="49B8158C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970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19BE2B" id="Gerade Verbindung 28" o:spid="_x0000_s1026" style="position:absolute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361F81EA" wp14:editId="71C7C79F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971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84C646" id="Gerade Verbindung 294" o:spid="_x0000_s1026" style="position:absolute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4960" behindDoc="0" locked="1" layoutInCell="1" allowOverlap="1" wp14:anchorId="184201E5" wp14:editId="374F6DA8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9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8F33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201E5" id="_x0000_s1401" type="#_x0000_t202" style="position:absolute;margin-left:399.75pt;margin-top:766.05pt;width:28.15pt;height:15.1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E7w1Qn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6E28F33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2672" behindDoc="0" locked="1" layoutInCell="1" allowOverlap="1" wp14:anchorId="7D2E9A19" wp14:editId="7FDAA9A3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9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B21B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E9A19" id="_x0000_s1402" type="#_x0000_t202" style="position:absolute;margin-left:342.15pt;margin-top:726.05pt;width:43.45pt;height:9.9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HidAcj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40B21B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9840" behindDoc="0" locked="1" layoutInCell="1" allowOverlap="1" wp14:anchorId="02AADC76" wp14:editId="6FD85349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9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44F9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DC76" id="_x0000_s1403" type="#_x0000_t202" style="position:absolute;margin-left:466.4pt;margin-top:725.5pt;width:29.8pt;height:9.9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7244F9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59000F1B" wp14:editId="72506BD4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975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A78148" id="Gerade Verbindung 30" o:spid="_x0000_s1026" style="position:absolute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1104" behindDoc="0" locked="1" layoutInCell="1" allowOverlap="1" wp14:anchorId="124588DF" wp14:editId="10A0995F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97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5BDC6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88DF" id="_x0000_s1404" type="#_x0000_t202" style="position:absolute;margin-left:342.7pt;margin-top:735.5pt;width:118.45pt;height:15.3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" filled="f" stroked="f">
                <o:lock v:ext="edit" aspectratio="t"/>
                <v:textbox inset="0,0,0,0">
                  <w:txbxContent>
                    <w:p w14:paraId="2415BDC6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6224" behindDoc="0" locked="1" layoutInCell="1" allowOverlap="1" wp14:anchorId="7C289A7D" wp14:editId="3CBBAA77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97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75BED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89A7D" id="_x0000_s1405" type="#_x0000_t202" style="position:absolute;margin-left:467.2pt;margin-top:735.4pt;width:40.7pt;height:12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G1vsM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9E75BED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3696" behindDoc="0" locked="1" layoutInCell="1" allowOverlap="1" wp14:anchorId="06877738" wp14:editId="15F5469C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97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2D41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77738" id="_x0000_s1406" type="#_x0000_t202" style="position:absolute;margin-left:172.35pt;margin-top:726.3pt;width:53.9pt;height:9.9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VY+QEAANoDAAAOAAAAZHJzL2Uyb0RvYy54bWysU9uO0zAQfUfiHyy/07Rdup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rxdXlFGUms0XbyjOHWR9Kg4Y0wcNjuVAcKTpCrjcP8Y0Xj1dyb08PBhry1Nb&#10;z3rB3y7mi1LwLONMIida4wRfTvM3eiNzfO+bUpyksWNMs1h/JJ15jozTsBmYaQS/Wpb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KLFW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212D41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2128" behindDoc="0" locked="1" layoutInCell="1" allowOverlap="1" wp14:anchorId="7DA2890A" wp14:editId="5F703194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97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3E45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890A" id="_x0000_s1407" type="#_x0000_t202" style="position:absolute;margin-left:172.9pt;margin-top:735.55pt;width:62.95pt;height:12.9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AA3E45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6E2AD8CC" wp14:editId="7CCC08BC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980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F75E7" id="Gerade Verbindung 43" o:spid="_x0000_s1026" style="position:absolute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601344" behindDoc="0" locked="1" layoutInCell="1" allowOverlap="1" wp14:anchorId="3A78139A" wp14:editId="2B94C5CD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98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4384E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8139A" id="_x0000_s1408" type="#_x0000_t202" style="position:absolute;margin-left:399.75pt;margin-top:795.3pt;width:62.05pt;height:12.9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CIm2BY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0A4384E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7248" behindDoc="0" locked="1" layoutInCell="1" allowOverlap="1" wp14:anchorId="05750E8F" wp14:editId="76BC498E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98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CC1E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50E8F" id="_x0000_s1409" type="#_x0000_t202" style="position:absolute;margin-left:342.2pt;margin-top:794.2pt;width:29.45pt;height:12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m2e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/m7t+V0wZmk1PRqvpznORWiOl32GOInBZaloOZI3WVwsX8IMTUjqtMvqZaDe21M&#10;HrVxrK/5+8VskS88y1gdyYlG25ovy/SN3kgcP7omX45CmzGmAsYdSSeeI+M4bAamGyKwnKfbSYUN&#10;NAfSAWG0Hj0VCjrA35z1ZLuah187gYoz89mRlsmjpwBPweYUCCfpas1lRM7GzW3Mbh5p3pDKrc4K&#10;XGof2yQDZWGOZk8Ofb7Pf12e5PoP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ABqm2e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13CC1E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600320" behindDoc="0" locked="1" layoutInCell="1" allowOverlap="1" wp14:anchorId="305EC2F9" wp14:editId="3E6AA3FF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98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4ED6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EC2F9" id="_x0000_s1410" type="#_x0000_t202" style="position:absolute;margin-left:490.35pt;margin-top:794.2pt;width:18.2pt;height:12.9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W3Z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hydZVuJxW2&#10;UB9JB4TRevRUKGgBf3HWk+0EDz/3EjVn9qMjLZNHTwGegu0pkE7RVcFVRM7GzX3Mbh5p3pHKjckK&#10;XGpPbZKBsjCT2ZNDX+7zX5cnufkN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Gbpb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FB4ED6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9296" behindDoc="0" locked="1" layoutInCell="1" allowOverlap="1" wp14:anchorId="1C2249CD" wp14:editId="6A7600FB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98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7D3B4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249CD" id="_x0000_s1411" type="#_x0000_t202" style="position:absolute;margin-left:467.35pt;margin-top:793.3pt;width:18.2pt;height:12.9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F02i0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4FC7D3B4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8272" behindDoc="0" locked="1" layoutInCell="1" allowOverlap="1" wp14:anchorId="4C109046" wp14:editId="327BA745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98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7AF68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09046" id="_x0000_s1412" type="#_x0000_t202" style="position:absolute;margin-left:375.85pt;margin-top:794.2pt;width:18.2pt;height:12.9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UVHRN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7C7AF68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90080" behindDoc="0" locked="1" layoutInCell="1" allowOverlap="1" wp14:anchorId="4CCCD3BD" wp14:editId="68E3D30C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98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86EB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5302C0EF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D3BD" id="_x0000_s1413" type="#_x0000_t202" style="position:absolute;margin-left:175.4pt;margin-top:770.55pt;width:159.55pt;height:36.4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3AD686EB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5302C0EF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9056" behindDoc="0" locked="1" layoutInCell="1" allowOverlap="1" wp14:anchorId="072467F4" wp14:editId="1AB4A108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98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50FC2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467F4" id="_x0000_s1414" type="#_x0000_t202" style="position:absolute;margin-left:173.4pt;margin-top:703.3pt;width:164pt;height:16.8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BpelWj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9C50FC2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4480" behindDoc="0" locked="1" layoutInCell="1" allowOverlap="1" wp14:anchorId="1E927BE3" wp14:editId="74A76DFB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9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47D4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27BE3" id="_x0000_s1415" type="#_x0000_t202" style="position:absolute;margin-left:2.1pt;margin-top:695.65pt;width:76.65pt;height:9.9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lEEHA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2AB47D4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3456" behindDoc="0" locked="1" layoutInCell="1" allowOverlap="1" wp14:anchorId="56333111" wp14:editId="04EE2ED3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9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ED81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3111" id="_x0000_s1416" type="#_x0000_t202" style="position:absolute;margin-left:172.25pt;margin-top:695.95pt;width:37.7pt;height:9.9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05ED81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1648" behindDoc="0" locked="1" layoutInCell="1" allowOverlap="1" wp14:anchorId="4086F95E" wp14:editId="15196524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9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AD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F95E" id="_x0000_s1417" type="#_x0000_t202" style="position:absolute;margin-left:342.2pt;margin-top:785.3pt;width:29.45pt;height:9.9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JyjkEv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8393AD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70624" behindDoc="0" locked="1" layoutInCell="1" allowOverlap="1" wp14:anchorId="0A49CF54" wp14:editId="4CA3744D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9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76E8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9CF54" id="_x0000_s1418" type="#_x0000_t202" style="position:absolute;margin-left:375.85pt;margin-top:785.85pt;width:18.2pt;height:9.9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BvHexT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1A376E8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9600" behindDoc="0" locked="1" layoutInCell="1" allowOverlap="1" wp14:anchorId="35B17CF3" wp14:editId="75133AFC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9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4C9B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17CF3" id="_x0000_s1419" type="#_x0000_t202" style="position:absolute;margin-left:399.75pt;margin-top:785.85pt;width:26.5pt;height:9.9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Zwruj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5B4C9B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8576" behindDoc="0" locked="1" layoutInCell="1" allowOverlap="1" wp14:anchorId="7DCAC509" wp14:editId="66F5F542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9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7E3C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AC509" id="_x0000_s1420" type="#_x0000_t202" style="position:absolute;margin-left:488.7pt;margin-top:785.25pt;width:20.4pt;height:9.9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fKUOWv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5A7E3C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7552" behindDoc="0" locked="1" layoutInCell="1" allowOverlap="1" wp14:anchorId="04CEE316" wp14:editId="0FEA6B02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99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AE92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EE316" id="_x0000_s1421" type="#_x0000_t202" style="position:absolute;margin-left:466.85pt;margin-top:785.6pt;width:18.2pt;height:9.9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TAy+I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B5AE92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604416" behindDoc="0" locked="1" layoutInCell="1" allowOverlap="1" wp14:anchorId="2F17DF0E" wp14:editId="41D4DFD2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9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21F4C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DF0E" id="_x0000_s1422" type="#_x0000_t202" style="position:absolute;margin-left:6.2pt;margin-top:792.25pt;width:159.4pt;height:14.8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HA80+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6D21F4C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602368" behindDoc="0" locked="1" layoutInCell="1" allowOverlap="1" wp14:anchorId="1E9B5CEC" wp14:editId="49489736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9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3324B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B5CEC" id="_x0000_s1423" type="#_x0000_t202" style="position:absolute;margin-left:5.1pt;margin-top:774.75pt;width:159.4pt;height:17.55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Doviq2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B33324B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85984" behindDoc="0" locked="1" layoutInCell="1" allowOverlap="1" wp14:anchorId="00DDC56B" wp14:editId="56EB4255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9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F606D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DC56B" id="_x0000_s1424" type="#_x0000_t202" style="position:absolute;margin-left:2.75pt;margin-top:706pt;width:164.3pt;height:15.75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D/6bXb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680F606D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62432" behindDoc="0" locked="1" layoutInCell="1" allowOverlap="1" wp14:anchorId="1A5C9405" wp14:editId="6CA73A49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9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F35D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C9405" id="_x0000_s1425" type="#_x0000_t202" style="position:absolute;margin-left:172.05pt;margin-top:755.1pt;width:37.7pt;height:9.9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9AF35D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667404BE" wp14:editId="0BE6E18A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999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F8206" id="Gerade Verbindung 33" o:spid="_x0000_s1026" style="position:absolute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3672FEB" wp14:editId="18A61A79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00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FF8FE" id="Gerade Verbindung 34" o:spid="_x0000_s1026" style="position:absolute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7524E1A" wp14:editId="6B8B137C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01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348AA" id="Gerade Verbindung 35" o:spid="_x0000_s1026" style="position:absolute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5177664B" wp14:editId="6C9C3AF6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1002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4C98E5" id="Gerade Verbindung 36" o:spid="_x0000_s1026" style="position:absolute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408EE8E7" wp14:editId="4589B15F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1003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07E25E" id="Gerade Verbindung 37" o:spid="_x0000_s1026" style="position:absolute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2976" behindDoc="0" locked="1" layoutInCell="0" allowOverlap="1" wp14:anchorId="4E665FFA" wp14:editId="487CEB3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1004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FE020" id="Gerade Verbindung 38" o:spid="_x0000_s1026" style="position:absolute;z-index:25254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4000" behindDoc="0" locked="1" layoutInCell="1" allowOverlap="1" wp14:anchorId="7B576374" wp14:editId="628F633B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1005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47EC6" id="Gerade Verbindung 39" o:spid="_x0000_s1026" style="position:absolute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31DEC5A5" wp14:editId="4A512468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1006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33E22" id="Gerade Verbindung 40" o:spid="_x0000_s1026" style="position:absolute;z-index:25254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25EE7EFA" wp14:editId="498A047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07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E4282" id="Gerade Verbindung 41" o:spid="_x0000_s1026" style="position:absolute;z-index:25255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4ED9A27E" wp14:editId="0E3B9923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1008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21F932" id="Gerade Verbindung 42" o:spid="_x0000_s1026" style="position:absolute;z-index:25255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1F6E93A2" wp14:editId="70225F00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09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970AE" id="Gerade Verbindung 45" o:spid="_x0000_s1026" style="position:absolute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71A38932" wp14:editId="29D3294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1010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990A5D" id="Gerade Verbindung 46" o:spid="_x0000_s1026" style="position:absolute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24E3EBE7" wp14:editId="56DDC599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1011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73E5F2" id="Gerade Verbindung 47" o:spid="_x0000_s1026" style="position:absolute;z-index:25254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540928" behindDoc="0" locked="1" layoutInCell="1" allowOverlap="1" wp14:anchorId="14F25FC4" wp14:editId="3150AC3C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1012" name="Rechteck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F8B04" id="Rechteck 1012" o:spid="_x0000_s1026" style="position:absolute;margin-left:0;margin-top:-785.3pt;width:510.25pt;height:785.2pt;z-index:25254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6C3C48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F569115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708B502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414FA99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3DE9680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D407AF3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DB99CEF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4C662CE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2472320" behindDoc="1" locked="1" layoutInCell="1" allowOverlap="1" wp14:anchorId="22E15F3C" wp14:editId="3B0F37DF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887" name="Grafik 887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51DF2CE5" wp14:editId="79CA2095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25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49687" id="Gerade Verbindung 44" o:spid="_x0000_s1026" style="position:absolute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5A50FAB3" wp14:editId="6FAE878E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26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DBE44" id="Gerade Verbindung 31" o:spid="_x0000_s1026" style="position:absolute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5934D52" wp14:editId="4F0A0AA5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27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8D4A1" id="Gerade Verbindung 29" o:spid="_x0000_s1026" style="position:absolute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5696" behindDoc="0" locked="1" layoutInCell="1" allowOverlap="1" wp14:anchorId="4F473D33" wp14:editId="7B039E86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82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02D3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73D33" id="_x0000_s1426" type="#_x0000_t202" style="position:absolute;left:0;text-align:left;margin-left:241pt;margin-top:725.25pt;width:28.15pt;height:9.9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43802D3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6720" behindDoc="0" locked="1" layoutInCell="1" allowOverlap="1" wp14:anchorId="54E56214" wp14:editId="7EF08C94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82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73B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56214" id="_x0000_s1427" type="#_x0000_t202" style="position:absolute;left:0;text-align:left;margin-left:274.65pt;margin-top:725.55pt;width:27.85pt;height:9.9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DE173B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7744" behindDoc="0" locked="1" layoutInCell="1" allowOverlap="1" wp14:anchorId="6D4DF882" wp14:editId="63437F0C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83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3DAEA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F882" id="_x0000_s1428" type="#_x0000_t202" style="position:absolute;left:0;text-align:left;margin-left:308pt;margin-top:725.25pt;width:29.45pt;height:9.9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OCemP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093DAEA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2080" behindDoc="0" locked="1" layoutInCell="1" allowOverlap="1" wp14:anchorId="2F6DD7E3" wp14:editId="23FFE1DA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83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BA5AF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DD7E3" id="_x0000_s1429" type="#_x0000_t202" style="position:absolute;left:0;text-align:left;margin-left:240.45pt;margin-top:735pt;width:29.85pt;height:12.9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l5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tpyn20mF&#10;LdRPpAPCaD16KhS0gL8568l2godfe4maM/vJkZbJo6cAT8H2FEin6KrgKiJn4+Y2ZjePNG9I5cZk&#10;BS61j22SgbIwR7Mnh77c578uT3LzDA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IAw+Xn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74BA5AF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3104" behindDoc="0" locked="1" layoutInCell="1" allowOverlap="1" wp14:anchorId="2A883F7D" wp14:editId="47F86957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83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733AF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83F7D" id="_x0000_s1430" type="#_x0000_t202" style="position:absolute;left:0;text-align:left;margin-left:273.25pt;margin-top:733.6pt;width:29.85pt;height:12.9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asL/Q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VV6l20mF&#10;LdTPpAPCaD16KhS0gL8468l2goefe4maM/vRkZbJo6cAT8H2FEin6KrgKiJn4+YuZjePNG9J5cZk&#10;BS61j22SgbIwR7Mnh77c578uT3LzGw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KMhqwv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EC733AF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4128" behindDoc="0" locked="1" layoutInCell="1" allowOverlap="1" wp14:anchorId="1FEDFAA9" wp14:editId="07B5E6E3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83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7EBEE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DFAA9" id="_x0000_s1431" type="#_x0000_t202" style="position:absolute;left:0;text-align:left;margin-left:308pt;margin-top:734.15pt;width:31.45pt;height:12.9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NCa4YX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507EBEE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8673C7F" wp14:editId="5B88D084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834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3CA66" id="Gerade Verbindung 32" o:spid="_x0000_s1026" style="position:absolute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4432" behindDoc="0" locked="1" layoutInCell="1" allowOverlap="1" wp14:anchorId="2AB445E0" wp14:editId="60E967C2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83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AE15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445E0" id="_x0000_s1432" type="#_x0000_t202" style="position:absolute;left:0;text-align:left;margin-left:414pt;margin-top:695.9pt;width:37.7pt;height:9.9pt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nnIJbv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18AE15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5456" behindDoc="0" locked="1" layoutInCell="1" allowOverlap="1" wp14:anchorId="753E5EF5" wp14:editId="74CDC2E7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83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1F343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E5EF5" id="_x0000_s1433" type="#_x0000_t202" style="position:absolute;left:0;text-align:left;margin-left:342.6pt;margin-top:696.2pt;width:37.7pt;height:9.9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e/0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FykW4nFTbQ&#10;HEgHhNF69FQo6AB/c9aT7Woefu0EKs7MZ0daJo+eAjwFm1MgnKSrNZcRORs3tzG7eaR5Qyq3Oitw&#10;qX1skwyUhTmaPTn0+T7/dXmS6z8A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pa3v9P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1C1F343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5936" behindDoc="0" locked="1" layoutInCell="1" allowOverlap="1" wp14:anchorId="14BB1952" wp14:editId="68C72CF0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83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9E66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B1952" id="_x0000_s1434" type="#_x0000_t202" style="position:absolute;left:0;text-align:left;margin-left:414.45pt;margin-top:704.8pt;width:93.3pt;height:14.3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Cze2tn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2A9E66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6960" behindDoc="0" locked="1" layoutInCell="1" allowOverlap="1" wp14:anchorId="3C13DE56" wp14:editId="61455957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83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F46A7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3DE56" id="_x0000_s1435" type="#_x0000_t202" style="position:absolute;left:0;text-align:left;margin-left:342.45pt;margin-top:705.35pt;width:65.9pt;height:13.7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BUzXPz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FEF46A7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1840" behindDoc="0" locked="1" layoutInCell="1" allowOverlap="1" wp14:anchorId="3C813F1D" wp14:editId="455F1393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83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EA90C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13F1D" id="_x0000_s1436" type="#_x0000_t202" style="position:absolute;left:0;text-align:left;margin-left:342.75pt;margin-top:765.8pt;width:48.35pt;height:12.9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lQcz+v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75EA90C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2864" behindDoc="0" locked="1" layoutInCell="1" allowOverlap="1" wp14:anchorId="6B7ED8A6" wp14:editId="7C4A47DF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84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7E879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ED8A6" id="_x0000_s1437" type="#_x0000_t202" style="position:absolute;left:0;text-align:left;margin-left:433.65pt;margin-top:766.05pt;width:73.8pt;height:15.15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5vT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/M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nK+b0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307E879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3648" behindDoc="0" locked="1" layoutInCell="1" allowOverlap="1" wp14:anchorId="48B421AF" wp14:editId="417D112A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84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BD5B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421AF" id="_x0000_s1438" type="#_x0000_t202" style="position:absolute;left:0;text-align:left;margin-left:342.7pt;margin-top:755.8pt;width:37.7pt;height:9.9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DZ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p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SguQ2f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E9BD5B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4672" behindDoc="0" locked="1" layoutInCell="1" allowOverlap="1" wp14:anchorId="760842E2" wp14:editId="35FAD502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84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3065D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842E2" id="_x0000_s1439" type="#_x0000_t202" style="position:absolute;left:0;text-align:left;margin-left:433.4pt;margin-top:756.3pt;width:51.55pt;height:9.9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CkN1ha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2413065D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0816" behindDoc="0" locked="1" layoutInCell="1" allowOverlap="1" wp14:anchorId="72CA7FC5" wp14:editId="5D94A4CC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84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30A6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7FC5" id="_x0000_s1440" type="#_x0000_t202" style="position:absolute;left:0;text-align:left;margin-left:399.7pt;margin-top:756.3pt;width:29.3pt;height:9.9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OB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5WW6nVTY&#10;QHMgHRBG69FToaAD/M1ZT7arefi1E6g4M58caZk8OgU4BZspEE7S1ZrLiJyNm7uY3TzSvCWVW50V&#10;ONc+tkkGysIczZ4c+nKf/zo/yfUz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8XXOB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5C30A6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A83063E" wp14:editId="7F935415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844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DCF85" id="Gerade Verbindung 28" o:spid="_x0000_s1026" style="position:absolute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520DA87B" wp14:editId="71056473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845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83443" id="Gerade Verbindung 294" o:spid="_x0000_s1026" style="position:absolute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3888" behindDoc="0" locked="1" layoutInCell="1" allowOverlap="1" wp14:anchorId="76EB93F3" wp14:editId="4697BB00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84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14C0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B93F3" id="_x0000_s1441" type="#_x0000_t202" style="position:absolute;left:0;text-align:left;margin-left:399.75pt;margin-top:766.05pt;width:28.15pt;height:15.1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Bf5SM7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78B14C0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1600" behindDoc="0" locked="1" layoutInCell="1" allowOverlap="1" wp14:anchorId="45EDD43A" wp14:editId="4FF39E1E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84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662D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DD43A" id="_x0000_s1442" type="#_x0000_t202" style="position:absolute;left:0;text-align:left;margin-left:342.15pt;margin-top:726.05pt;width:43.45pt;height:9.9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wP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vE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IZScD/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98662D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8768" behindDoc="0" locked="1" layoutInCell="1" allowOverlap="1" wp14:anchorId="5005D810" wp14:editId="0B3EBEA0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84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15DB9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5D810" id="_x0000_s1443" type="#_x0000_t202" style="position:absolute;left:0;text-align:left;margin-left:466.4pt;margin-top:725.5pt;width:29.8pt;height:9.9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KoFGp/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52F15DB9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123A751" wp14:editId="4FD681D3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49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3321F" id="Gerade Verbindung 30" o:spid="_x0000_s1026" style="position:absolute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0032" behindDoc="0" locked="1" layoutInCell="1" allowOverlap="1" wp14:anchorId="733F6CB8" wp14:editId="633AB7D1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8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C8BA4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F6CB8" id="_x0000_s1444" type="#_x0000_t202" style="position:absolute;left:0;text-align:left;margin-left:342.7pt;margin-top:735.5pt;width:118.45pt;height:15.35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FteGEH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56C8BA4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5152" behindDoc="0" locked="1" layoutInCell="1" allowOverlap="1" wp14:anchorId="5EAAB932" wp14:editId="568F9F0F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8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3077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AB932" id="_x0000_s1445" type="#_x0000_t202" style="position:absolute;left:0;text-align:left;margin-left:467.2pt;margin-top:735.4pt;width:40.7pt;height:12.9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QlJx9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E43077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2624" behindDoc="0" locked="1" layoutInCell="1" allowOverlap="1" wp14:anchorId="5ED5F1DE" wp14:editId="50ACAF4F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8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2672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5F1DE" id="_x0000_s1446" type="#_x0000_t202" style="position:absolute;left:0;text-align:left;margin-left:172.35pt;margin-top:726.3pt;width:53.9pt;height:9.9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efJQuP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4812672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1056" behindDoc="0" locked="1" layoutInCell="1" allowOverlap="1" wp14:anchorId="0BCE457D" wp14:editId="034C9372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8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F0B31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E457D" id="_x0000_s1447" type="#_x0000_t202" style="position:absolute;left:0;text-align:left;margin-left:172.9pt;margin-top:735.55pt;width:62.95pt;height:12.9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nN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2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F9Tac3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84F0B31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2BC13762" wp14:editId="2E768292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854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ED431F" id="Gerade Verbindung 43" o:spid="_x0000_s1026" style="position:absolute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0272" behindDoc="0" locked="1" layoutInCell="1" allowOverlap="1" wp14:anchorId="137BEEF6" wp14:editId="148B17A1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8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86A7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EEF6" id="_x0000_s1448" type="#_x0000_t202" style="position:absolute;left:0;text-align:left;margin-left:399.75pt;margin-top:795.3pt;width:62.05pt;height:12.9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hy/W4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15186A7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6176" behindDoc="0" locked="1" layoutInCell="1" allowOverlap="1" wp14:anchorId="3716412C" wp14:editId="6BCF0BF9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8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7ED8D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6412C" id="_x0000_s1449" type="#_x0000_t202" style="position:absolute;left:0;text-align:left;margin-left:342.2pt;margin-top:794.2pt;width:29.45pt;height:12.9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o+vh+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797ED8D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9248" behindDoc="0" locked="1" layoutInCell="1" allowOverlap="1" wp14:anchorId="010B4B3E" wp14:editId="29523FB3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8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F902E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B4B3E" id="_x0000_s1450" type="#_x0000_t202" style="position:absolute;left:0;text-align:left;margin-left:490.35pt;margin-top:794.2pt;width:18.2pt;height:12.9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A+5+Dn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31F902E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8224" behindDoc="0" locked="1" layoutInCell="1" allowOverlap="1" wp14:anchorId="53627604" wp14:editId="03566171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8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CFF7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27604" id="_x0000_s1451" type="#_x0000_t202" style="position:absolute;left:0;text-align:left;margin-left:467.35pt;margin-top:793.3pt;width:18.2pt;height:12.9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DRmHqP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BDCFF7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67200" behindDoc="0" locked="1" layoutInCell="1" allowOverlap="1" wp14:anchorId="23E4F016" wp14:editId="20DB5323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8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D76C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4F016" id="_x0000_s1452" type="#_x0000_t202" style="position:absolute;left:0;text-align:left;margin-left:375.85pt;margin-top:794.2pt;width:18.2pt;height:12.9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UTX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+aLd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OAFE1/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48D76C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9008" behindDoc="0" locked="1" layoutInCell="1" allowOverlap="1" wp14:anchorId="191122B6" wp14:editId="416D4E0C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8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EBAF06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21A642D6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22B6" id="_x0000_s1453" type="#_x0000_t202" style="position:absolute;left:0;text-align:left;margin-left:175.4pt;margin-top:770.55pt;width:159.55pt;height:36.4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ov/A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Zbarp6k24nGbbQ&#10;HkkIhMl79FYo6AF/cTaQ7xoefu4FKs7MR0diJpOeAzwH23MgnKSrDZcROZs2dzHbeaJ5SzJ3Oitw&#10;rX1qkxyUhTm5PVn0+T7/dX2Tm98A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KDwqi/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9EBAF06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21A642D6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7984" behindDoc="0" locked="1" layoutInCell="1" allowOverlap="1" wp14:anchorId="19580977" wp14:editId="616FCB4F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8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8146C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80977" id="_x0000_s1454" type="#_x0000_t202" style="position:absolute;left:0;text-align:left;margin-left:173.4pt;margin-top:703.3pt;width:164pt;height:16.8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AKsBD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0B08146C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3408" behindDoc="0" locked="1" layoutInCell="1" allowOverlap="1" wp14:anchorId="18D76E91" wp14:editId="1BB9747D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8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EF781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76E91" id="_x0000_s1455" type="#_x0000_t202" style="position:absolute;left:0;text-align:left;margin-left:2.1pt;margin-top:695.65pt;width:76.65pt;height:9.9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/RGS4f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47EF781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2384" behindDoc="0" locked="1" layoutInCell="1" allowOverlap="1" wp14:anchorId="34B6A1A6" wp14:editId="5D6426A8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8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32D9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A1A6" id="_x0000_s1456" type="#_x0000_t202" style="position:absolute;left:0;text-align:left;margin-left:172.25pt;margin-top:695.95pt;width:37.7pt;height:9.9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+P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Gx46TCBpoD&#10;6YAwWo+eCgUd4G/OerJdzcOvnUDFmfnsSMvk0VOAp2BzCoSTdLXmMiJn4+Y2ZjePNG9I5VZnBS61&#10;j22SgbIwR7Mnhz7f578uT3L9B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Kqn+P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0D432D9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40576" behindDoc="0" locked="1" layoutInCell="1" allowOverlap="1" wp14:anchorId="662BF490" wp14:editId="3F5229FB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8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DDB8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BF490" id="_x0000_s1457" type="#_x0000_t202" style="position:absolute;left:0;text-align:left;margin-left:342.2pt;margin-top:785.3pt;width:29.45pt;height:9.9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HHy/QEAANoDAAAOAAAAZHJzL2Uyb0RvYy54bWysU8tu2zAQvBfoPxC815LtuEk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HB+eVFOF5wpSk1ni8t5nlMhq+NljyF+0tCxFAiO1F0Gl7vHEFMzsjr+kmo5eDDW&#10;5lFbx3rBrxezRb7wItOZSE60phP8qkzf6I3E8aOr8+UojR1jKmDdgXTiOTKOw3pgphb8Yp4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E54cfL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7DDDB8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9552" behindDoc="0" locked="1" layoutInCell="1" allowOverlap="1" wp14:anchorId="4E214AB7" wp14:editId="6E3C21B9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8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77BF2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14AB7" id="_x0000_s1458" type="#_x0000_t202" style="position:absolute;left:0;text-align:left;margin-left:375.85pt;margin-top:785.85pt;width:18.2pt;height:9.9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GTXmz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4A77BF2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8528" behindDoc="0" locked="1" layoutInCell="1" allowOverlap="1" wp14:anchorId="13E6AED8" wp14:editId="13CE5908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8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6437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AED8" id="_x0000_s1459" type="#_x0000_t202" style="position:absolute;left:0;text-align:left;margin-left:399.75pt;margin-top:785.85pt;width:26.5pt;height:9.9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Dlp7bP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7C6437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7504" behindDoc="0" locked="1" layoutInCell="1" allowOverlap="1" wp14:anchorId="6E3A4319" wp14:editId="4C2D02F4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8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1845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A4319" id="_x0000_s1460" type="#_x0000_t202" style="position:absolute;left:0;text-align:left;margin-left:488.7pt;margin-top:785.25pt;width:20.4pt;height:9.9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BX1m7r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751845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6480" behindDoc="0" locked="1" layoutInCell="1" allowOverlap="1" wp14:anchorId="75D721A1" wp14:editId="59321945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8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BE797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721A1" id="_x0000_s1461" type="#_x0000_t202" style="position:absolute;left:0;text-align:left;margin-left:466.85pt;margin-top:785.6pt;width:18.2pt;height:9.9pt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JVwrwf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BBE797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3344" behindDoc="0" locked="1" layoutInCell="1" allowOverlap="1" wp14:anchorId="7200489A" wp14:editId="0FEE224D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8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C8DBE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489A" id="_x0000_s1462" type="#_x0000_t202" style="position:absolute;left:0;text-align:left;margin-left:6.2pt;margin-top:792.25pt;width:159.4pt;height:14.85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BlsRgn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66C8DBE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71296" behindDoc="0" locked="1" layoutInCell="1" allowOverlap="1" wp14:anchorId="3DA69C3F" wp14:editId="3BC4E02C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8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67F92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69C3F" id="_x0000_s1463" type="#_x0000_t202" style="position:absolute;left:0;text-align:left;margin-left:5.1pt;margin-top:774.75pt;width:159.4pt;height:17.55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B7r9W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F067F92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54912" behindDoc="0" locked="1" layoutInCell="1" allowOverlap="1" wp14:anchorId="0AD8D62C" wp14:editId="3B9D15D3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8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5C6E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8D62C" id="_x0000_s1464" type="#_x0000_t202" style="position:absolute;left:0;text-align:left;margin-left:2.75pt;margin-top:706pt;width:164.3pt;height:15.7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iW+gEAANsDAAAOAAAAZHJzL2Uyb0RvYy54bWysU9uO2yAQfa/Uf0C8N3bSbpR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u7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WqviW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12B5C6E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31360" behindDoc="0" locked="1" layoutInCell="1" allowOverlap="1" wp14:anchorId="145B1034" wp14:editId="0489587C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8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D26A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B1034" id="_x0000_s1465" type="#_x0000_t202" style="position:absolute;left:0;text-align:left;margin-left:172.05pt;margin-top:755.1pt;width:37.7pt;height:9.9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r5mJGf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39AD26A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24144C5D" wp14:editId="39C251EB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87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A891A" id="Gerade Verbindung 33" o:spid="_x0000_s1026" style="position:absolute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6ECD7ECF" wp14:editId="5C86AE41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87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F1F81A" id="Gerade Verbindung 34" o:spid="_x0000_s1026" style="position:absolute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5D7D28C" wp14:editId="33B52405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87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0C213C" id="Gerade Verbindung 35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733A184" wp14:editId="22C82CA8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87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E5E940" id="Gerade Verbindung 36" o:spid="_x0000_s1026" style="position:absolute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7465EB7D" wp14:editId="05081F0A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87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0982C" id="Gerade Verbindung 37" o:spid="_x0000_s1026" style="position:absolute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1904" behindDoc="0" locked="1" layoutInCell="0" allowOverlap="1" wp14:anchorId="239B633B" wp14:editId="1B3A827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87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D0D5F1" id="Gerade Verbindung 38" o:spid="_x0000_s1026" style="position:absolute;z-index:25241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2928" behindDoc="0" locked="1" layoutInCell="1" allowOverlap="1" wp14:anchorId="2EAAB86A" wp14:editId="6671770C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87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75A43" id="Gerade Verbindung 39" o:spid="_x0000_s1026" style="position:absolute;z-index:25241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9F0FE92" wp14:editId="1D630082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88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1DC22" id="Gerade Verbindung 40" o:spid="_x0000_s1026" style="position:absolute;z-index:25241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7A172A0E" wp14:editId="65B54914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88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C161C" id="Gerade Verbindung 41" o:spid="_x0000_s1026" style="position:absolute;z-index:25242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76C176FA" wp14:editId="76FE588B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88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A69DE7" id="Gerade Verbindung 42" o:spid="_x0000_s1026" style="position:absolute;z-index:25242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1697B2ED" wp14:editId="54B7ED43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883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CF4BC" id="Gerade Verbindung 45" o:spid="_x0000_s1026" style="position:absolute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2F1601E7" wp14:editId="7A53B73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884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08FC3C" id="Gerade Verbindung 46" o:spid="_x0000_s1026" style="position:absolute;z-index:25241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78A95B1A" wp14:editId="1418DA47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885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1B64B" id="Gerade Verbindung 47" o:spid="_x0000_s1026" style="position:absolute;z-index:25241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2409856" behindDoc="0" locked="1" layoutInCell="1" allowOverlap="1" wp14:anchorId="187A8394" wp14:editId="2F167792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886" name="Rechteck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6528D" id="Rechteck 886" o:spid="_x0000_s1026" style="position:absolute;margin-left:0;margin-top:-785.3pt;width:510.25pt;height:785.2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9C9347B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56EF1CA3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E2A7DC5" w14:textId="77777777" w:rsidR="00694624" w:rsidRDefault="00694624" w:rsidP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1194BC9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27D49B0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4B80E5E4" w14:textId="530A8873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2B002689" w14:textId="77777777" w:rsidR="00694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FD30CEB" w14:textId="77777777" w:rsidR="00694624" w:rsidRPr="00640624" w:rsidRDefault="00694624" w:rsidP="00694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882496" behindDoc="1" locked="1" layoutInCell="1" allowOverlap="1" wp14:anchorId="290DFBC5" wp14:editId="18806D4A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320" name="Grafik 320" descr="Ein Bild, das Logo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Grafik 320" descr="Ein Bild, das Logo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1ED769E" wp14:editId="5DEC50DB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F3F44" id="Gerade Verbindung 44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DE6CA02" wp14:editId="29E09082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8E04B" id="Gerade Verbindung 31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714A6A4" wp14:editId="5E49AC21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6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E4BF3" id="Gerade Verbindung 29" o:spid="_x0000_s1026" style="position:absolute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5872" behindDoc="0" locked="1" layoutInCell="1" allowOverlap="1" wp14:anchorId="4B5D63ED" wp14:editId="58CF5130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A238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D63ED" id="_x0000_s1466" type="#_x0000_t202" style="position:absolute;left:0;text-align:left;margin-left:241pt;margin-top:725.25pt;width:28.15pt;height:9.9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QBGbG/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0BA238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6896" behindDoc="0" locked="1" layoutInCell="1" allowOverlap="1" wp14:anchorId="246A9354" wp14:editId="27A2BEC8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8B954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A9354" id="_x0000_s1467" type="#_x0000_t202" style="position:absolute;left:0;text-align:left;margin-left:274.65pt;margin-top:725.55pt;width:27.85pt;height:9.9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028B954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7920" behindDoc="0" locked="1" layoutInCell="1" allowOverlap="1" wp14:anchorId="297DBA27" wp14:editId="575B262F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8785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DBA27" id="_x0000_s1468" type="#_x0000_t202" style="position:absolute;left:0;text-align:left;margin-left:308pt;margin-top:725.25pt;width:29.45pt;height:9.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hPD4k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FE8785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2256" behindDoc="0" locked="1" layoutInCell="1" allowOverlap="1" wp14:anchorId="5ED4C5DE" wp14:editId="23B7CBF6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5712F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4C5DE" id="_x0000_s1469" type="#_x0000_t202" style="position:absolute;left:0;text-align:left;margin-left:240.45pt;margin-top:735pt;width:29.85pt;height:12.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7S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0535712F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3280" behindDoc="0" locked="1" layoutInCell="1" allowOverlap="1" wp14:anchorId="5D186EF0" wp14:editId="0D64CD79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3BB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86EF0" id="_x0000_s1470" type="#_x0000_t202" style="position:absolute;left:0;text-align:left;margin-left:273.25pt;margin-top:733.6pt;width:29.85pt;height:12.9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90A3BB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4304" behindDoc="0" locked="1" layoutInCell="1" allowOverlap="1" wp14:anchorId="6F2B5E17" wp14:editId="6DC58EF7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B4DAF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B5E17" id="_x0000_s1471" type="#_x0000_t202" style="position:absolute;left:0;text-align:left;margin-left:308pt;margin-top:734.15pt;width:31.45pt;height:12.9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B1B4DAF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F0A8840" wp14:editId="6219D617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13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99674" id="Gerade Verbindung 32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4608" behindDoc="0" locked="1" layoutInCell="1" allowOverlap="1" wp14:anchorId="14371E34" wp14:editId="218E6F4F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DB60E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71E34" id="_x0000_s1472" type="#_x0000_t202" style="position:absolute;left:0;text-align:left;margin-left:414pt;margin-top:695.9pt;width:37.7pt;height:9.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sUfexf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AADB60E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5632" behindDoc="0" locked="1" layoutInCell="1" allowOverlap="1" wp14:anchorId="7050E8F0" wp14:editId="6B0524B7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592A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0E8F0" id="_x0000_s1473" type="#_x0000_t202" style="position:absolute;left:0;text-align:left;margin-left:342.6pt;margin-top:696.2pt;width:37.7pt;height:9.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ipg4X/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4F592A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6112" behindDoc="0" locked="1" layoutInCell="1" allowOverlap="1" wp14:anchorId="3F5E5F1E" wp14:editId="2273C543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1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21651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E5F1E" id="_x0000_s1474" type="#_x0000_t202" style="position:absolute;left:0;text-align:left;margin-left:414.45pt;margin-top:704.8pt;width:93.3pt;height:14.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APrDXL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4C21651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7136" behindDoc="0" locked="1" layoutInCell="1" allowOverlap="1" wp14:anchorId="4E635A21" wp14:editId="54858612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AC476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35A21" id="_x0000_s1475" type="#_x0000_t202" style="position:absolute;left:0;text-align:left;margin-left:342.45pt;margin-top:705.35pt;width:65.9pt;height:13.7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DoGi1f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14EAC476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2016" behindDoc="0" locked="1" layoutInCell="1" allowOverlap="1" wp14:anchorId="21753177" wp14:editId="27F75C4D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1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183D5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53177" id="_x0000_s1476" type="#_x0000_t202" style="position:absolute;left:0;text-align:left;margin-left:342.75pt;margin-top:765.8pt;width:48.35pt;height:12.9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752183D5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3040" behindDoc="0" locked="1" layoutInCell="1" allowOverlap="1" wp14:anchorId="579CC70B" wp14:editId="348CDF5E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1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BF46E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CC70B" id="_x0000_s1477" type="#_x0000_t202" style="position:absolute;left:0;text-align:left;margin-left:433.65pt;margin-top:766.05pt;width:73.8pt;height:15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s5pMeP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16BF46E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3824" behindDoc="0" locked="1" layoutInCell="1" allowOverlap="1" wp14:anchorId="1B61E1FB" wp14:editId="152722F1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2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F55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1E1FB" id="_x0000_s1478" type="#_x0000_t202" style="position:absolute;left:0;text-align:left;margin-left:342.7pt;margin-top:755.8pt;width:37.7pt;height:9.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dy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494F55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4848" behindDoc="0" locked="1" layoutInCell="1" allowOverlap="1" wp14:anchorId="19743957" wp14:editId="1AC88484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2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6E51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3957" id="_x0000_s1479" type="#_x0000_t202" style="position:absolute;left:0;text-align:left;margin-left:433.4pt;margin-top:756.3pt;width:51.55pt;height:9.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2F6E51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0992" behindDoc="0" locked="1" layoutInCell="1" allowOverlap="1" wp14:anchorId="1990817D" wp14:editId="57C46177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2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FB7DB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0817D" id="_x0000_s1480" type="#_x0000_t202" style="position:absolute;left:0;text-align:left;margin-left:399.7pt;margin-top:756.3pt;width:29.3pt;height:9.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Q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F1aIsKSMpVS6WVxd5ToWopsseQ/yowLIU1Bypuwwu9o8hpmZENf2Sajl40Mbk&#10;URvH+pq/Wy6W+cKLjNWRnGi0rfn1PH2jNxLHD67Jl6PQZoypgHFH0onnyDgOm4HppuaXy8t0O6mw&#10;geZAOiCM1qOnQkEH+JuznmxX8/BrJ1BxZj450jJ5dApwCjZTIJykqzWXETkbN3cxu3mkeUsqtzor&#10;cK59bJMMlIU5mj059OU+/3V+kutn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TaKQq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40FB7DB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3DBEFE5" wp14:editId="478ED99D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23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73F70" id="Gerade Verbindung 28" o:spid="_x0000_s1026" style="position:absolute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E3F496E" wp14:editId="6CF0E24A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2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EDA3C" id="Gerade Verbindung 294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4064" behindDoc="0" locked="1" layoutInCell="1" allowOverlap="1" wp14:anchorId="70262F36" wp14:editId="03EE0E0D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2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6813B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62F36" id="_x0000_s1481" type="#_x0000_t202" style="position:absolute;left:0;text-align:left;margin-left:399.75pt;margin-top:766.05pt;width:28.15pt;height:15.1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DjMn2X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08F6813B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1776" behindDoc="0" locked="1" layoutInCell="1" allowOverlap="1" wp14:anchorId="5E9DBDB2" wp14:editId="64833F9C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2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EF38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DBDB2" id="_x0000_s1482" type="#_x0000_t202" style="position:absolute;left:0;text-align:left;margin-left:342.15pt;margin-top:726.05pt;width:43.45pt;height:9.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BFEF38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8944" behindDoc="0" locked="1" layoutInCell="1" allowOverlap="1" wp14:anchorId="1A2C3DBC" wp14:editId="2E4904A7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2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F1A1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C3DBC" id="_x0000_s1483" type="#_x0000_t202" style="position:absolute;left:0;text-align:left;margin-left:466.4pt;margin-top:725.5pt;width:29.8pt;height:9.9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IUwzTT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3EF1A1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2444CB7" wp14:editId="513FDE59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58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0A13A" id="Gerade Verbindung 30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0208" behindDoc="0" locked="1" layoutInCell="1" allowOverlap="1" wp14:anchorId="1A41DC51" wp14:editId="6BADDD0D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1FA7E" w14:textId="77777777" w:rsidR="00694624" w:rsidRPr="002972DB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1DC51" id="_x0000_s1484" type="#_x0000_t202" style="position:absolute;left:0;text-align:left;margin-left:342.7pt;margin-top:735.5pt;width:118.45pt;height:15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3A41FA7E" w14:textId="77777777" w:rsidR="00694624" w:rsidRPr="002972DB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5328" behindDoc="0" locked="1" layoutInCell="1" allowOverlap="1" wp14:anchorId="08061C75" wp14:editId="6D7E7B29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9EDE7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61C75" id="_x0000_s1485" type="#_x0000_t202" style="position:absolute;left:0;text-align:left;margin-left:467.2pt;margin-top:735.4pt;width:40.7pt;height:12.9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bWemXf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259EDE7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2800" behindDoc="0" locked="1" layoutInCell="1" allowOverlap="1" wp14:anchorId="2847B8C0" wp14:editId="6287641B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C5B77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7B8C0" id="_x0000_s1486" type="#_x0000_t202" style="position:absolute;left:0;text-align:left;margin-left:172.35pt;margin-top:726.3pt;width:53.9pt;height:9.9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" filled="f" stroked="f">
                <o:lock v:ext="edit" aspectratio="t"/>
                <v:textbox inset="0,0,0,0">
                  <w:txbxContent>
                    <w:p w14:paraId="333C5B77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1232" behindDoc="0" locked="1" layoutInCell="1" allowOverlap="1" wp14:anchorId="7F184F26" wp14:editId="62A161DC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2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C217E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84F26" id="_x0000_s1487" type="#_x0000_t202" style="position:absolute;left:0;text-align:left;margin-left:172.9pt;margin-top:735.55pt;width:62.95pt;height:12.9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HBmvmb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FBC217E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43414E7" wp14:editId="3D12D5E8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257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05324" id="Gerade Verbindung 43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0448" behindDoc="0" locked="1" layoutInCell="1" allowOverlap="1" wp14:anchorId="16A50604" wp14:editId="53E48E09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25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D9D75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50604" id="_x0000_s1488" type="#_x0000_t202" style="position:absolute;left:0;text-align:left;margin-left:399.75pt;margin-top:795.3pt;width:62.05pt;height:12.9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O/iIT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59D9D75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6352" behindDoc="0" locked="1" layoutInCell="1" allowOverlap="1" wp14:anchorId="0229CD29" wp14:editId="18B041DD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25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F1882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9CD29" id="_x0000_s1489" type="#_x0000_t202" style="position:absolute;left:0;text-align:left;margin-left:342.2pt;margin-top:794.2pt;width:29.45pt;height:12.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Hzy/V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7B7F1882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9424" behindDoc="0" locked="1" layoutInCell="1" allowOverlap="1" wp14:anchorId="3CDB75F5" wp14:editId="4A490B19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26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2BCCC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B75F5" id="_x0000_s1490" type="#_x0000_t202" style="position:absolute;left:0;text-align:left;margin-left:490.35pt;margin-top:794.2pt;width:18.2pt;height:12.9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+S/AEAANoDAAAOAAAAZHJzL2Uyb0RvYy54bWysU9uO2yAQfa/Uf0C8N46TbJ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bmgjKJUuZyv5nlOhazOlz2G+EFDx1IgOFJ3GVwenkJMzcjq/Euq5eDRWJtH&#10;bR3rBX97M7vJF15kOhPJidZ0gq+m6Ru9kTi+d3W+HKWxY0wFrDuRTjxHxnHYDszUgi+Wi3Q7qbCF&#10;+kg6IIzWo6dCQQv4i7OebCd4+LmXqDmzHx1pmTx6DvAcbM+BdIquCq4icjZu7mN280jzjlRuTFbg&#10;WvvUJhkoC3Mye3Loy33+6/okN78B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CCML5L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832BCCC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8400" behindDoc="0" locked="1" layoutInCell="1" allowOverlap="1" wp14:anchorId="6F3BA8C7" wp14:editId="5EC6CD4E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26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F77C9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BA8C7" id="_x0000_s1491" type="#_x0000_t202" style="position:absolute;left:0;text-align:left;margin-left:467.35pt;margin-top:793.3pt;width:18.2pt;height:12.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BtTyQj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072F77C9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77376" behindDoc="0" locked="1" layoutInCell="1" allowOverlap="1" wp14:anchorId="0BBF22A6" wp14:editId="3EA0F0B4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2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C2C36" w14:textId="77777777" w:rsidR="00694624" w:rsidRPr="00DF75BF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F22A6" id="_x0000_s1492" type="#_x0000_t202" style="position:absolute;left:0;text-align:left;margin-left:375.85pt;margin-top:794.2pt;width:18.2pt;height:12.9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D8C2C36" w14:textId="77777777" w:rsidR="00694624" w:rsidRPr="00DF75BF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9184" behindDoc="0" locked="1" layoutInCell="1" allowOverlap="1" wp14:anchorId="3F3EFE49" wp14:editId="6EAE08A3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2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8B16C" w14:textId="77777777" w:rsidR="00694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36BB5433" w14:textId="77777777" w:rsidR="00694624" w:rsidRPr="00640624" w:rsidRDefault="00694624" w:rsidP="00694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FE49" id="_x0000_s1493" type="#_x0000_t202" style="position:absolute;left:0;text-align:left;margin-left:175.4pt;margin-top:770.55pt;width:159.55pt;height:36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43F8B16C" w14:textId="77777777" w:rsidR="00694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36BB5433" w14:textId="77777777" w:rsidR="00694624" w:rsidRPr="00640624" w:rsidRDefault="00694624" w:rsidP="00694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8160" behindDoc="0" locked="1" layoutInCell="1" allowOverlap="1" wp14:anchorId="258E586B" wp14:editId="60E2B671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26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3D186" w14:textId="77777777" w:rsidR="00694624" w:rsidRPr="00777F7A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E586B" id="_x0000_s1494" type="#_x0000_t202" style="position:absolute;left:0;text-align:left;margin-left:173.4pt;margin-top:703.3pt;width:164pt;height:16.8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vHxfo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FC3D186" w14:textId="77777777" w:rsidR="00694624" w:rsidRPr="00777F7A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3584" behindDoc="0" locked="1" layoutInCell="1" allowOverlap="1" wp14:anchorId="747E0861" wp14:editId="221470B2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26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2311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0861" id="_x0000_s1495" type="#_x0000_t202" style="position:absolute;left:0;text-align:left;margin-left:2.1pt;margin-top:695.65pt;width:76.65pt;height:9.9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" filled="f" stroked="f">
                <o:lock v:ext="edit" aspectratio="t"/>
                <v:textbox inset="0,0,0,0">
                  <w:txbxContent>
                    <w:p w14:paraId="1D12311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2560" behindDoc="0" locked="1" layoutInCell="1" allowOverlap="1" wp14:anchorId="05340F18" wp14:editId="3933C890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26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C8620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40F18" id="_x0000_s1496" type="#_x0000_t202" style="position:absolute;left:0;text-align:left;margin-left:172.25pt;margin-top:695.95pt;width:37.7pt;height:9.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6gk+g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" filled="f" stroked="f">
                <o:lock v:ext="edit" aspectratio="t"/>
                <v:textbox inset="0,0,0,0">
                  <w:txbxContent>
                    <w:p w14:paraId="7F2C8620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50752" behindDoc="0" locked="1" layoutInCell="1" allowOverlap="1" wp14:anchorId="12A202AC" wp14:editId="6C4D4976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26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554CC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202AC" id="_x0000_s1497" type="#_x0000_t202" style="position:absolute;left:0;text-align:left;margin-left:342.2pt;margin-top:785.3pt;width:29.45pt;height:9.9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9A554CC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9728" behindDoc="0" locked="1" layoutInCell="1" allowOverlap="1" wp14:anchorId="6C0830EC" wp14:editId="1149ADB8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26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6B0A1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830EC" id="_x0000_s1498" type="#_x0000_t202" style="position:absolute;left:0;text-align:left;margin-left:375.85pt;margin-top:785.85pt;width:18.2pt;height:9.9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peK4Y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7986B0A1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8704" behindDoc="0" locked="1" layoutInCell="1" allowOverlap="1" wp14:anchorId="529A398B" wp14:editId="019E7133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26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AB0B6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A398B" id="_x0000_s1499" type="#_x0000_t202" style="position:absolute;left:0;text-align:left;margin-left:399.75pt;margin-top:785.85pt;width:26.5pt;height:9.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IW+sx/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18AB0B6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7680" behindDoc="0" locked="1" layoutInCell="1" allowOverlap="1" wp14:anchorId="366973FD" wp14:editId="06938F2D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27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3272F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973FD" id="_x0000_s1500" type="#_x0000_t202" style="position:absolute;left:0;text-align:left;margin-left:488.7pt;margin-top:785.25pt;width:20.4pt;height:9.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7633272F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6656" behindDoc="0" locked="1" layoutInCell="1" allowOverlap="1" wp14:anchorId="65E85D41" wp14:editId="1E4E7163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27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E1158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5D41" id="_x0000_s1501" type="#_x0000_t202" style="position:absolute;left:0;text-align:left;margin-left:466.85pt;margin-top:785.6pt;width:18.2pt;height:9.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135E1158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3520" behindDoc="0" locked="1" layoutInCell="1" allowOverlap="1" wp14:anchorId="4260B696" wp14:editId="1349673F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27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D6426" w14:textId="77777777" w:rsidR="00694624" w:rsidRPr="00D00A94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0B696" id="_x0000_s1502" type="#_x0000_t202" style="position:absolute;left:0;text-align:left;margin-left:6.2pt;margin-top:792.25pt;width:159.4pt;height:14.8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07D6426" w14:textId="77777777" w:rsidR="00694624" w:rsidRPr="00D00A94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81472" behindDoc="0" locked="1" layoutInCell="1" allowOverlap="1" wp14:anchorId="020A8BB2" wp14:editId="699DDACB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27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CF958" w14:textId="77777777" w:rsidR="00694624" w:rsidRPr="00922583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A8BB2" id="_x0000_s1503" type="#_x0000_t202" style="position:absolute;left:0;text-align:left;margin-left:5.1pt;margin-top:774.75pt;width:159.4pt;height:17.5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u22j9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61DCF958" w14:textId="77777777" w:rsidR="00694624" w:rsidRPr="00922583" w:rsidRDefault="00694624" w:rsidP="0069462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65088" behindDoc="0" locked="1" layoutInCell="1" allowOverlap="1" wp14:anchorId="67DF8140" wp14:editId="046E6D7D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27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E80FF" w14:textId="77777777" w:rsidR="00694624" w:rsidRPr="00E90F85" w:rsidRDefault="00694624" w:rsidP="00694624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Beilage 1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F8140" id="_x0000_s1504" type="#_x0000_t202" style="position:absolute;left:0;text-align:left;margin-left:2.75pt;margin-top:706pt;width:164.3pt;height:15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" filled="f" stroked="f">
                <o:lock v:ext="edit" aspectratio="t"/>
                <v:textbox inset="0,0,0,0">
                  <w:txbxContent>
                    <w:p w14:paraId="177E80FF" w14:textId="77777777" w:rsidR="00694624" w:rsidRPr="00E90F85" w:rsidRDefault="00694624" w:rsidP="00694624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Beilage 1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41536" behindDoc="0" locked="1" layoutInCell="1" allowOverlap="1" wp14:anchorId="1B6B03D8" wp14:editId="737F281E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27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45B65" w14:textId="77777777" w:rsidR="00694624" w:rsidRPr="00833108" w:rsidRDefault="00694624" w:rsidP="00694624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B03D8" id="_x0000_s1505" type="#_x0000_t202" style="position:absolute;left:0;text-align:left;margin-left:172.05pt;margin-top:755.1pt;width:37.7pt;height:9.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F6y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63945B65" w14:textId="77777777" w:rsidR="00694624" w:rsidRPr="00833108" w:rsidRDefault="00694624" w:rsidP="00694624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032FF02" wp14:editId="6F6DD028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276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77821B" id="Gerade Verbindung 33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2D7860A" wp14:editId="013E230D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277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870EAF" id="Gerade Verbindung 34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D34F09" wp14:editId="108BF7A5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278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31E48" id="Gerade Verbindung 35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4A83F0B" wp14:editId="25877B7D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279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6C8F0" id="Gerade Verbindung 36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99932DD" wp14:editId="65413AEC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280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F9E3D" id="Gerade Verbindung 37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2080" behindDoc="0" locked="1" layoutInCell="0" allowOverlap="1" wp14:anchorId="127E6C7E" wp14:editId="1714E1D0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281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2F234C" id="Gerade Verbindung 38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3104" behindDoc="0" locked="1" layoutInCell="1" allowOverlap="1" wp14:anchorId="17279958" wp14:editId="653281F5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282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46C1D" id="Gerade Verbindung 39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B08EA9" wp14:editId="595DD07F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283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B2D2B7" id="Gerade Verbindung 40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F146F93" wp14:editId="4E0959A1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284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B6F572" id="Gerade Verbindung 41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7C05FCF" wp14:editId="0A287EBD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285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99D9F3" id="Gerade Verbindung 42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E92D9C6" wp14:editId="72B954D9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286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9FA6F" id="Gerade Verbindung 45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AF8F374" wp14:editId="4BA09543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287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E1D4A6" id="Gerade Verbindung 46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A8B094C" wp14:editId="72F0A044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316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B3F992" id="Gerade Verbindung 47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20032" behindDoc="0" locked="1" layoutInCell="1" allowOverlap="1" wp14:anchorId="144153FB" wp14:editId="293F80A7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318" name="Rechteck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7DA3C" id="Rechteck 318" o:spid="_x0000_s1026" style="position:absolute;margin-left:0;margin-top:-785.3pt;width:510.25pt;height:785.2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p w14:paraId="19E6D984" w14:textId="77777777" w:rsidR="00303D82" w:rsidRDefault="00303D82" w:rsidP="00640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74288535" w14:textId="77777777" w:rsidR="00303D82" w:rsidRDefault="00303D82" w:rsidP="00640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550A1F5" w14:textId="3EC71EFC" w:rsidR="00694624" w:rsidRDefault="00694624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7FC7DEA" w14:textId="77777777" w:rsidR="00303D82" w:rsidRDefault="00303D82" w:rsidP="00640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0079D6E" w14:textId="1F2F816B" w:rsidR="00303D82" w:rsidRDefault="00303D82" w:rsidP="00640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26D9FB5C" w14:textId="77777777" w:rsidR="00303D82" w:rsidRDefault="00303D82" w:rsidP="00640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CED2449" w14:textId="77777777" w:rsidR="00303D82" w:rsidRDefault="00303D82" w:rsidP="00640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0CE58A9C" w14:textId="77777777" w:rsidR="00303D82" w:rsidRDefault="00303D82" w:rsidP="00640624">
      <w:pPr>
        <w:spacing w:after="0" w:line="240" w:lineRule="auto"/>
        <w:jc w:val="center"/>
        <w:rPr>
          <w:rFonts w:ascii="Arial" w:hAnsi="Arial" w:cs="Arial"/>
          <w:noProof/>
          <w:sz w:val="24"/>
          <w:szCs w:val="24"/>
        </w:rPr>
      </w:pPr>
    </w:p>
    <w:p w14:paraId="667AD675" w14:textId="7A245D6B" w:rsidR="00640624" w:rsidRPr="00640624" w:rsidRDefault="00640624" w:rsidP="00640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1823DCB" w14:textId="77777777" w:rsidR="00640624" w:rsidRDefault="00640624" w:rsidP="00640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4C894ED1" w14:textId="77777777" w:rsidR="0075688C" w:rsidRPr="00640624" w:rsidRDefault="00527A82" w:rsidP="0064062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640624">
        <w:rPr>
          <w:rFonts w:ascii="Arial" w:hAnsi="Arial" w:cs="Arial"/>
          <w:noProof/>
          <w:sz w:val="24"/>
          <w:szCs w:val="24"/>
          <w:lang w:eastAsia="de-AT"/>
        </w:rPr>
        <w:drawing>
          <wp:anchor distT="0" distB="0" distL="114300" distR="114300" simplePos="0" relativeHeight="251815936" behindDoc="1" locked="1" layoutInCell="1" allowOverlap="1" wp14:anchorId="4AA178FF" wp14:editId="2FABBD02">
            <wp:simplePos x="0" y="0"/>
            <wp:positionH relativeFrom="column">
              <wp:posOffset>320675</wp:posOffset>
            </wp:positionH>
            <wp:positionV relativeFrom="margin">
              <wp:posOffset>8914765</wp:posOffset>
            </wp:positionV>
            <wp:extent cx="1508400" cy="511200"/>
            <wp:effectExtent l="0" t="0" r="0" b="317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L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400" cy="5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7EBE8E" wp14:editId="1B613CB5">
                <wp:simplePos x="0" y="0"/>
                <wp:positionH relativeFrom="column">
                  <wp:posOffset>3025140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4" name="Gerade Verbindung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BDFC3" id="Gerade Verbindung 44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38.2pt,-89.3pt" to="238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ABAj0OEAAAANAQAADwAAAGRycy9kb3ducmV2&#10;LnhtbEyPwU7DMAyG70i8Q2QkLmhLC1tbStMJTUKI08TgALesMW1F4lRJuhaenkwc4Ojfn35/rjaz&#10;0eyIzveWBKTLBBhSY1VPrYDXl4dFAcwHSUpqSyjgCz1s6vOzSpbKTvSMx31oWSwhX0oBXQhDyblv&#10;OjTSL+2AFHcf1hkZ4uharpycYrnR/DpJMm5kT/FCJwfcdth87kcjQKlh1z/mt/rq++lmnN5svl2/&#10;OyEuL+b7O2AB5/AHw0k/qkMdnQ52JOWZFrDKs1V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AAQI9D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62AD8A" wp14:editId="70A87367">
                <wp:simplePos x="0" y="0"/>
                <wp:positionH relativeFrom="column">
                  <wp:posOffset>3888740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1" name="Gerade Verbindun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9F3D8" id="Gerade Verbindung 31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06.2pt,-89.3pt" to="306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n+yOjuEAAAANAQAADwAAAGRycy9kb3ducmV2&#10;LnhtbEyPwU7DMAyG70i8Q2QkLmhLO1hbStMJTUKI08TgALesMW1F4lRJuhaenkwc4Ojfn35/rjaz&#10;0eyIzveWBKTLBBhSY1VPrYDXl4dFAcwHSUpqSyjgCz1s6vOzSpbKTvSMx31oWSwhX0oBXQhDyblv&#10;OjTSL+2AFHcf1hkZ4uharpycYrnRfJUkGTeyp3ihkwNuO2w+96MRoNSw6x/zW331/XQ9Tm82367f&#10;nRCXF/P9HbCAc/iD4aQf1aGOTgc7kvJMC8jS1U1EBSzSvMiAReQ3OpyitFgDryv+/4v6B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J/sjo7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602265" wp14:editId="4814266D">
                <wp:simplePos x="0" y="0"/>
                <wp:positionH relativeFrom="column">
                  <wp:posOffset>3456305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2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F0837" id="Gerade Verbindung 2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272.15pt,-89.3pt" to="272.15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xuK+UOIAAAANAQAADwAAAGRycy9kb3ducmV2&#10;LnhtbEyPwU7DMAyG70i8Q2QkLmhLy9a1lKYTmoQQJ8TgALesMW1F4lRJuhaenkwc4Ojfn35/rraz&#10;0eyIzveWBKTLBBhSY1VPrYDXl/tFAcwHSUpqSyjgCz1s6/OzSpbKTvSMx31oWSwhX0oBXQhDyblv&#10;OjTSL+2AFHcf1hkZ4uharpycYrnR/DpJNtzInuKFTg6467D53I9GgFLDU/+Q3+ir78fVOL3ZfJe9&#10;OyEuL+a7W2AB5/AHw0k/qkMdnQ52JOWZFpCt16uIClikebEBFpHf6HCK0iIDXlf8/xf1D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DG4r5Q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4813041B" wp14:editId="1C9157DA">
                <wp:simplePos x="0" y="0"/>
                <wp:positionH relativeFrom="column">
                  <wp:posOffset>3060700</wp:posOffset>
                </wp:positionH>
                <wp:positionV relativeFrom="page">
                  <wp:posOffset>9210675</wp:posOffset>
                </wp:positionV>
                <wp:extent cx="357505" cy="125730"/>
                <wp:effectExtent l="0" t="0" r="4445" b="7620"/>
                <wp:wrapNone/>
                <wp:docPr id="29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8AE1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Gez.: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3041B" id="_x0000_s1506" type="#_x0000_t202" style="position:absolute;left:0;text-align:left;margin-left:241pt;margin-top:725.25pt;width:28.15pt;height:9.9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7F28AE1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Gez.: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4736" behindDoc="0" locked="1" layoutInCell="1" allowOverlap="1" wp14:anchorId="0EE40A15" wp14:editId="5D6390D5">
                <wp:simplePos x="0" y="0"/>
                <wp:positionH relativeFrom="column">
                  <wp:posOffset>3488055</wp:posOffset>
                </wp:positionH>
                <wp:positionV relativeFrom="page">
                  <wp:posOffset>9214485</wp:posOffset>
                </wp:positionV>
                <wp:extent cx="353695" cy="125730"/>
                <wp:effectExtent l="0" t="0" r="8255" b="7620"/>
                <wp:wrapNone/>
                <wp:docPr id="29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369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684E2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Geprüft: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40A15" id="_x0000_s1507" type="#_x0000_t202" style="position:absolute;left:0;text-align:left;margin-left:274.65pt;margin-top:725.55pt;width:27.85pt;height:9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80684E2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Geprüft: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6784" behindDoc="0" locked="1" layoutInCell="1" allowOverlap="1" wp14:anchorId="4FB826FA" wp14:editId="66BC185D">
                <wp:simplePos x="0" y="0"/>
                <wp:positionH relativeFrom="column">
                  <wp:posOffset>3911600</wp:posOffset>
                </wp:positionH>
                <wp:positionV relativeFrom="page">
                  <wp:posOffset>9210675</wp:posOffset>
                </wp:positionV>
                <wp:extent cx="374015" cy="125730"/>
                <wp:effectExtent l="0" t="0" r="6985" b="7620"/>
                <wp:wrapNone/>
                <wp:docPr id="29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EA1FEC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Betreuer: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26FA" id="_x0000_s1508" type="#_x0000_t202" style="position:absolute;left:0;text-align:left;margin-left:308pt;margin-top:725.25pt;width:29.45pt;height:9.9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66EA1FEC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Betreuer: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5456" behindDoc="0" locked="1" layoutInCell="1" allowOverlap="1" wp14:anchorId="58FF95EE" wp14:editId="6027A5BF">
                <wp:simplePos x="0" y="0"/>
                <wp:positionH relativeFrom="column">
                  <wp:posOffset>3053715</wp:posOffset>
                </wp:positionH>
                <wp:positionV relativeFrom="page">
                  <wp:posOffset>9334500</wp:posOffset>
                </wp:positionV>
                <wp:extent cx="379095" cy="163830"/>
                <wp:effectExtent l="0" t="0" r="1905" b="7620"/>
                <wp:wrapNone/>
                <wp:docPr id="30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407E5" w14:textId="202A9D98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GruS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95EE" id="_x0000_s1509" type="#_x0000_t202" style="position:absolute;left:0;text-align:left;margin-left:240.45pt;margin-top:735pt;width:29.85pt;height:12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6E9407E5" w14:textId="202A9D98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GruS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7504" behindDoc="0" locked="1" layoutInCell="1" allowOverlap="1" wp14:anchorId="6C0E8BDE" wp14:editId="0518AAAE">
                <wp:simplePos x="0" y="0"/>
                <wp:positionH relativeFrom="column">
                  <wp:posOffset>3470275</wp:posOffset>
                </wp:positionH>
                <wp:positionV relativeFrom="page">
                  <wp:posOffset>9316720</wp:posOffset>
                </wp:positionV>
                <wp:extent cx="379095" cy="163830"/>
                <wp:effectExtent l="0" t="0" r="1905" b="7620"/>
                <wp:wrapNone/>
                <wp:docPr id="30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909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3AFB3" w14:textId="77777777" w:rsidR="00922583" w:rsidRPr="00DF75BF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E8BDE" id="_x0000_s1510" type="#_x0000_t202" style="position:absolute;left:0;text-align:left;margin-left:273.25pt;margin-top:733.6pt;width:29.85pt;height:12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5463AFB3" w14:textId="77777777" w:rsidR="00922583" w:rsidRPr="00DF75BF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6A7723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9552" behindDoc="0" locked="1" layoutInCell="1" allowOverlap="1" wp14:anchorId="1E587F66" wp14:editId="441C29A5">
                <wp:simplePos x="0" y="0"/>
                <wp:positionH relativeFrom="column">
                  <wp:posOffset>3911600</wp:posOffset>
                </wp:positionH>
                <wp:positionV relativeFrom="page">
                  <wp:posOffset>9323705</wp:posOffset>
                </wp:positionV>
                <wp:extent cx="399415" cy="163830"/>
                <wp:effectExtent l="0" t="0" r="635" b="7620"/>
                <wp:wrapNone/>
                <wp:docPr id="30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994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3E389" w14:textId="6289D952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SreS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87F66" id="_x0000_s1511" type="#_x0000_t202" style="position:absolute;left:0;text-align:left;margin-left:308pt;margin-top:734.15pt;width:31.45pt;height:12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46B3E389" w14:textId="6289D952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SreS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76849F" wp14:editId="68CA8DE4">
                <wp:simplePos x="0" y="0"/>
                <wp:positionH relativeFrom="margin">
                  <wp:posOffset>5220970</wp:posOffset>
                </wp:positionH>
                <wp:positionV relativeFrom="bottomMargin">
                  <wp:posOffset>-1510665</wp:posOffset>
                </wp:positionV>
                <wp:extent cx="0" cy="381600"/>
                <wp:effectExtent l="0" t="0" r="19050" b="19050"/>
                <wp:wrapNone/>
                <wp:docPr id="32" name="Gerade Verbindung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FAA97" id="Gerade Verbindung 3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411.1pt,-118.95pt" to="411.1pt,-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rUgTuEAAAANAQAADwAAAGRycy9kb3ducmV2&#10;LnhtbEyPwU7DMAyG70i8Q2QkLmhLlwnSlaYTmoQQJ7TBAW5ZE9qKxqmSdC08PUYc4Ojfn35/Lrez&#10;69nJhth5VLBaZsAs1t502Ch4eb5f5MBi0mh079Eq+LQRttX5WakL4yfc29MhNYxKMBZaQZvSUHAe&#10;69Y6HZd+sEi7dx+cTjSGhpugJyp3PRdZdsOd7pAutHqwu9bWH4fRKTBmeOoe5Ka/+npcj9Orl7vr&#10;t6DU5cV8dwss2Tn9wfCjT+pQkdPRj2gi6xXkQghCFSzEWm6AEfIbHSlaSZkDr0r+/4vqGw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Hq1IE7hAAAADQEAAA8AAAAAAAAAAAAAAAAAEg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1" wp14:anchorId="3DB264A1" wp14:editId="7FCB578A">
                <wp:simplePos x="0" y="0"/>
                <wp:positionH relativeFrom="column">
                  <wp:posOffset>5257800</wp:posOffset>
                </wp:positionH>
                <wp:positionV relativeFrom="page">
                  <wp:posOffset>8837930</wp:posOffset>
                </wp:positionV>
                <wp:extent cx="478790" cy="125730"/>
                <wp:effectExtent l="0" t="0" r="0" b="7620"/>
                <wp:wrapNone/>
                <wp:docPr id="5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92AEC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Werkstoff: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264A1" id="_x0000_s1512" type="#_x0000_t202" style="position:absolute;left:0;text-align:left;margin-left:414pt;margin-top:695.9pt;width:37.7pt;height:9.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C392AEC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Werkstoff: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2208" behindDoc="0" locked="1" layoutInCell="1" allowOverlap="1" wp14:anchorId="36EA4E48" wp14:editId="55C9F174">
                <wp:simplePos x="0" y="0"/>
                <wp:positionH relativeFrom="column">
                  <wp:posOffset>4351020</wp:posOffset>
                </wp:positionH>
                <wp:positionV relativeFrom="page">
                  <wp:posOffset>8841740</wp:posOffset>
                </wp:positionV>
                <wp:extent cx="478790" cy="125730"/>
                <wp:effectExtent l="0" t="0" r="0" b="7620"/>
                <wp:wrapNone/>
                <wp:docPr id="5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E57CA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Toleranz: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A4E48" id="_x0000_s1513" type="#_x0000_t202" style="position:absolute;left:0;text-align:left;margin-left:342.6pt;margin-top:696.2pt;width:37.7pt;height:9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504E57CA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Toleranz: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3168" behindDoc="0" locked="1" layoutInCell="1" allowOverlap="1" wp14:anchorId="3F40CC0D" wp14:editId="33E0F18E">
                <wp:simplePos x="0" y="0"/>
                <wp:positionH relativeFrom="column">
                  <wp:posOffset>5263515</wp:posOffset>
                </wp:positionH>
                <wp:positionV relativeFrom="page">
                  <wp:posOffset>8950960</wp:posOffset>
                </wp:positionV>
                <wp:extent cx="1184910" cy="181610"/>
                <wp:effectExtent l="0" t="0" r="0" b="8890"/>
                <wp:wrapNone/>
                <wp:docPr id="30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84910" cy="181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DFE5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CC0D" id="_x0000_s1514" type="#_x0000_t202" style="position:absolute;left:0;text-align:left;margin-left:414.45pt;margin-top:704.8pt;width:93.3pt;height:14.3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E58DFE5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5216" behindDoc="0" locked="1" layoutInCell="1" allowOverlap="1" wp14:anchorId="579F9E77" wp14:editId="218F18D1">
                <wp:simplePos x="0" y="0"/>
                <wp:positionH relativeFrom="column">
                  <wp:posOffset>4349115</wp:posOffset>
                </wp:positionH>
                <wp:positionV relativeFrom="page">
                  <wp:posOffset>8957945</wp:posOffset>
                </wp:positionV>
                <wp:extent cx="836930" cy="174625"/>
                <wp:effectExtent l="0" t="0" r="1270" b="0"/>
                <wp:wrapNone/>
                <wp:docPr id="30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36930" cy="174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D7D6C" w14:textId="77777777" w:rsidR="00922583" w:rsidRPr="00E90F85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F9E77" id="_x0000_s1515" type="#_x0000_t202" style="position:absolute;left:0;text-align:left;margin-left:342.45pt;margin-top:705.35pt;width:65.9pt;height:13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5CBD7D6C" w14:textId="77777777" w:rsidR="00922583" w:rsidRPr="00E90F85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4976" behindDoc="0" locked="1" layoutInCell="1" allowOverlap="1" wp14:anchorId="09B7DEC0" wp14:editId="6DE9108A">
                <wp:simplePos x="0" y="0"/>
                <wp:positionH relativeFrom="column">
                  <wp:posOffset>4352925</wp:posOffset>
                </wp:positionH>
                <wp:positionV relativeFrom="page">
                  <wp:posOffset>9725660</wp:posOffset>
                </wp:positionV>
                <wp:extent cx="614045" cy="163830"/>
                <wp:effectExtent l="0" t="0" r="0" b="7620"/>
                <wp:wrapNone/>
                <wp:docPr id="29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1404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77D4C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DEC0" id="_x0000_s1516" type="#_x0000_t202" style="position:absolute;left:0;text-align:left;margin-left:342.75pt;margin-top:765.8pt;width:48.35pt;height:12.9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F077D4C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212C5F18" wp14:editId="3E48D0FE">
                <wp:simplePos x="0" y="0"/>
                <wp:positionH relativeFrom="column">
                  <wp:posOffset>5507355</wp:posOffset>
                </wp:positionH>
                <wp:positionV relativeFrom="page">
                  <wp:posOffset>9728835</wp:posOffset>
                </wp:positionV>
                <wp:extent cx="937260" cy="192405"/>
                <wp:effectExtent l="0" t="0" r="0" b="0"/>
                <wp:wrapNone/>
                <wp:docPr id="29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37260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A7236" w14:textId="77777777" w:rsidR="00922583" w:rsidRPr="00E90F85" w:rsidRDefault="004B1B91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Fertigung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5F18" id="_x0000_s1517" type="#_x0000_t202" style="position:absolute;left:0;text-align:left;margin-left:433.65pt;margin-top:766.05pt;width:73.8pt;height:15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12A7236" w14:textId="77777777" w:rsidR="00922583" w:rsidRPr="00E90F85" w:rsidRDefault="004B1B91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Fertigung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0A867FBC" wp14:editId="64DF1281">
                <wp:simplePos x="0" y="0"/>
                <wp:positionH relativeFrom="column">
                  <wp:posOffset>4352290</wp:posOffset>
                </wp:positionH>
                <wp:positionV relativeFrom="page">
                  <wp:posOffset>9598660</wp:posOffset>
                </wp:positionV>
                <wp:extent cx="478790" cy="125730"/>
                <wp:effectExtent l="0" t="0" r="0" b="7620"/>
                <wp:wrapNone/>
                <wp:docPr id="28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23029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Version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67FBC" id="_x0000_s1518" type="#_x0000_t202" style="position:absolute;left:0;text-align:left;margin-left:342.7pt;margin-top:755.8pt;width:37.7pt;height:9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09V+w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2B623029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Version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0640" behindDoc="0" locked="1" layoutInCell="1" allowOverlap="1" wp14:anchorId="5CD5DC71" wp14:editId="1376C561">
                <wp:simplePos x="0" y="0"/>
                <wp:positionH relativeFrom="column">
                  <wp:posOffset>5504180</wp:posOffset>
                </wp:positionH>
                <wp:positionV relativeFrom="page">
                  <wp:posOffset>9605010</wp:posOffset>
                </wp:positionV>
                <wp:extent cx="654685" cy="125730"/>
                <wp:effectExtent l="0" t="0" r="12065" b="7620"/>
                <wp:wrapNone/>
                <wp:docPr id="28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5468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481F0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Dokumentstatus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DC71" id="_x0000_s1519" type="#_x0000_t202" style="position:absolute;left:0;text-align:left;margin-left:433.4pt;margin-top:756.3pt;width:51.55pt;height:9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" filled="f" stroked="f">
                <o:lock v:ext="edit" aspectratio="t"/>
                <v:textbox inset="0,0,0,0">
                  <w:txbxContent>
                    <w:p w14:paraId="1F1481F0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Dokumentstatus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2928" behindDoc="0" locked="1" layoutInCell="1" allowOverlap="1" wp14:anchorId="4E7EC40C" wp14:editId="7033E7D5">
                <wp:simplePos x="0" y="0"/>
                <wp:positionH relativeFrom="column">
                  <wp:posOffset>5076190</wp:posOffset>
                </wp:positionH>
                <wp:positionV relativeFrom="page">
                  <wp:posOffset>9605010</wp:posOffset>
                </wp:positionV>
                <wp:extent cx="372110" cy="125730"/>
                <wp:effectExtent l="0" t="0" r="8890" b="7620"/>
                <wp:wrapNone/>
                <wp:docPr id="29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211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02F1E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Revision: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EC40C" id="_x0000_s1520" type="#_x0000_t202" style="position:absolute;left:0;text-align:left;margin-left:399.7pt;margin-top:756.3pt;width:29.3pt;height:9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01D02F1E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Revision: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51D0AA" wp14:editId="67BECE04">
                <wp:simplePos x="0" y="0"/>
                <wp:positionH relativeFrom="column">
                  <wp:posOffset>5472430</wp:posOffset>
                </wp:positionH>
                <wp:positionV relativeFrom="bottomMargin">
                  <wp:posOffset>-756285</wp:posOffset>
                </wp:positionV>
                <wp:extent cx="0" cy="381600"/>
                <wp:effectExtent l="0" t="0" r="19050" b="19050"/>
                <wp:wrapNone/>
                <wp:docPr id="28" name="Gerade Verbindung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68833B" id="Gerade Verbindung 28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30.9pt,-59.55pt" to="430.9pt,-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DF25B81" wp14:editId="75AD147D">
                <wp:simplePos x="0" y="0"/>
                <wp:positionH relativeFrom="column">
                  <wp:posOffset>5041900</wp:posOffset>
                </wp:positionH>
                <wp:positionV relativeFrom="bottomMargin">
                  <wp:posOffset>-756285</wp:posOffset>
                </wp:positionV>
                <wp:extent cx="0" cy="381000"/>
                <wp:effectExtent l="0" t="0" r="19050" b="19050"/>
                <wp:wrapNone/>
                <wp:docPr id="294" name="Gerade Verbindung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1B0B8" id="Gerade Verbindung 294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7pt,-59.55pt" to="397pt,-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79072" behindDoc="0" locked="1" layoutInCell="1" allowOverlap="1" wp14:anchorId="0BF7FB32" wp14:editId="436C6356">
                <wp:simplePos x="0" y="0"/>
                <wp:positionH relativeFrom="column">
                  <wp:posOffset>5076825</wp:posOffset>
                </wp:positionH>
                <wp:positionV relativeFrom="page">
                  <wp:posOffset>9728835</wp:posOffset>
                </wp:positionV>
                <wp:extent cx="357505" cy="192405"/>
                <wp:effectExtent l="0" t="0" r="4445" b="0"/>
                <wp:wrapNone/>
                <wp:docPr id="298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57505" cy="192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CAF4E" w14:textId="77777777" w:rsidR="00922583" w:rsidRPr="00E90F85" w:rsidRDefault="00922583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FB32" id="_x0000_s1521" type="#_x0000_t202" style="position:absolute;left:0;text-align:left;margin-left:399.75pt;margin-top:766.05pt;width:28.15pt;height:15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" filled="f" stroked="f">
                <o:lock v:ext="edit" aspectratio="t"/>
                <v:textbox inset="0,0,0,0">
                  <w:txbxContent>
                    <w:p w14:paraId="2FDCAF4E" w14:textId="77777777" w:rsidR="00922583" w:rsidRPr="00E90F85" w:rsidRDefault="00922583" w:rsidP="0011159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302BC098" wp14:editId="198865B5">
                <wp:simplePos x="0" y="0"/>
                <wp:positionH relativeFrom="column">
                  <wp:posOffset>4345305</wp:posOffset>
                </wp:positionH>
                <wp:positionV relativeFrom="page">
                  <wp:posOffset>9220835</wp:posOffset>
                </wp:positionV>
                <wp:extent cx="551815" cy="125730"/>
                <wp:effectExtent l="0" t="0" r="635" b="7620"/>
                <wp:wrapNone/>
                <wp:docPr id="6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18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5F1A6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Dokumentart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BC098" id="_x0000_s1522" type="#_x0000_t202" style="position:absolute;left:0;text-align:left;margin-left:342.15pt;margin-top:726.05pt;width:43.45pt;height:9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2A95F1A6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Dokumentart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68832" behindDoc="0" locked="1" layoutInCell="1" allowOverlap="1" wp14:anchorId="20B2861B" wp14:editId="7BCF79DE">
                <wp:simplePos x="0" y="0"/>
                <wp:positionH relativeFrom="column">
                  <wp:posOffset>5923280</wp:posOffset>
                </wp:positionH>
                <wp:positionV relativeFrom="page">
                  <wp:posOffset>9213850</wp:posOffset>
                </wp:positionV>
                <wp:extent cx="378460" cy="125730"/>
                <wp:effectExtent l="0" t="0" r="2540" b="7620"/>
                <wp:wrapNone/>
                <wp:docPr id="29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846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3D10A" w14:textId="77777777" w:rsidR="00922583" w:rsidRPr="00833108" w:rsidRDefault="00922583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Freigabe: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861B" id="_x0000_s1523" type="#_x0000_t202" style="position:absolute;left:0;text-align:left;margin-left:466.4pt;margin-top:725.5pt;width:29.8pt;height:9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0243D10A" w14:textId="77777777" w:rsidR="00922583" w:rsidRPr="00833108" w:rsidRDefault="00922583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Freigabe: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834577" wp14:editId="040CBDFA">
                <wp:simplePos x="0" y="0"/>
                <wp:positionH relativeFrom="column">
                  <wp:posOffset>5904230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30" name="Gerade Verbindu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CDB2B" id="Gerade Verbindung 30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pt,-89.3pt" to="464.9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1360" behindDoc="0" locked="1" layoutInCell="1" allowOverlap="1" wp14:anchorId="77E0C7D4" wp14:editId="055F1012">
                <wp:simplePos x="0" y="0"/>
                <wp:positionH relativeFrom="column">
                  <wp:posOffset>4352290</wp:posOffset>
                </wp:positionH>
                <wp:positionV relativeFrom="page">
                  <wp:posOffset>9340850</wp:posOffset>
                </wp:positionV>
                <wp:extent cx="1504315" cy="194945"/>
                <wp:effectExtent l="0" t="0" r="635" b="0"/>
                <wp:wrapNone/>
                <wp:docPr id="30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504315" cy="19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4E955" w14:textId="5AAC2C95" w:rsidR="00922583" w:rsidRPr="002972DB" w:rsidRDefault="002972DB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de-DE"/>
                              </w:rPr>
                              <w:t>Blockschaltbild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0C7D4" id="_x0000_s1524" type="#_x0000_t202" style="position:absolute;left:0;text-align:left;margin-left:342.7pt;margin-top:735.5pt;width:118.45pt;height:15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54A4E955" w14:textId="5AAC2C95" w:rsidR="00922583" w:rsidRPr="002972DB" w:rsidRDefault="002972DB" w:rsidP="005D5C55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de-DE"/>
                        </w:rPr>
                        <w:t>Blockschaltbild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1600" behindDoc="0" locked="1" layoutInCell="1" allowOverlap="1" wp14:anchorId="2AF8465A" wp14:editId="11AFACEF">
                <wp:simplePos x="0" y="0"/>
                <wp:positionH relativeFrom="column">
                  <wp:posOffset>5933440</wp:posOffset>
                </wp:positionH>
                <wp:positionV relativeFrom="page">
                  <wp:posOffset>9339580</wp:posOffset>
                </wp:positionV>
                <wp:extent cx="516890" cy="163830"/>
                <wp:effectExtent l="0" t="0" r="0" b="7620"/>
                <wp:wrapNone/>
                <wp:docPr id="31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1689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96E03" w14:textId="3AC634B1" w:rsidR="00922583" w:rsidRPr="00777F7A" w:rsidRDefault="00922583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465A" id="_x0000_s1525" type="#_x0000_t202" style="position:absolute;left:0;text-align:left;margin-left:467.2pt;margin-top:735.4pt;width:40.7pt;height:12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F796E03" w14:textId="3AC634B1" w:rsidR="00922583" w:rsidRPr="00777F7A" w:rsidRDefault="00922583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6544" behindDoc="0" locked="1" layoutInCell="1" allowOverlap="1" wp14:anchorId="1B8A162E" wp14:editId="1B81B5E2">
                <wp:simplePos x="0" y="0"/>
                <wp:positionH relativeFrom="column">
                  <wp:posOffset>2188845</wp:posOffset>
                </wp:positionH>
                <wp:positionV relativeFrom="page">
                  <wp:posOffset>9224010</wp:posOffset>
                </wp:positionV>
                <wp:extent cx="684530" cy="125730"/>
                <wp:effectExtent l="0" t="0" r="1270" b="7620"/>
                <wp:wrapNone/>
                <wp:docPr id="6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8453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90100" w14:textId="77777777" w:rsidR="00922583" w:rsidRPr="00833108" w:rsidRDefault="009655A1" w:rsidP="002B4FFB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ID-Nr.: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A162E" id="_x0000_s1526" type="#_x0000_t202" style="position:absolute;left:0;text-align:left;margin-left:172.35pt;margin-top:726.3pt;width:53.9pt;height:9.9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" filled="f" stroked="f">
                <o:lock v:ext="edit" aspectratio="t"/>
                <v:textbox inset="0,0,0,0">
                  <w:txbxContent>
                    <w:p w14:paraId="05E90100" w14:textId="77777777" w:rsidR="00922583" w:rsidRPr="00833108" w:rsidRDefault="009655A1" w:rsidP="002B4FFB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ID-Nr.: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071DED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93408" behindDoc="0" locked="1" layoutInCell="1" allowOverlap="1" wp14:anchorId="5A2B6A67" wp14:editId="4E9DE050">
                <wp:simplePos x="0" y="0"/>
                <wp:positionH relativeFrom="column">
                  <wp:posOffset>2195830</wp:posOffset>
                </wp:positionH>
                <wp:positionV relativeFrom="page">
                  <wp:posOffset>9341485</wp:posOffset>
                </wp:positionV>
                <wp:extent cx="799465" cy="163830"/>
                <wp:effectExtent l="0" t="0" r="635" b="7620"/>
                <wp:wrapNone/>
                <wp:docPr id="30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9946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E34B7" w14:textId="3A68DAD6" w:rsidR="00922583" w:rsidRPr="00777F7A" w:rsidRDefault="00777F7A" w:rsidP="00706549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de-DE"/>
                              </w:rPr>
                              <w:t>5AHEL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B6A67" id="_x0000_s1527" type="#_x0000_t202" style="position:absolute;left:0;text-align:left;margin-left:172.9pt;margin-top:735.55pt;width:62.95pt;height:12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" filled="f" stroked="f">
                <o:lock v:ext="edit" aspectratio="t"/>
                <v:textbox inset="0,0,0,0">
                  <w:txbxContent>
                    <w:p w14:paraId="3A0E34B7" w14:textId="3A68DAD6" w:rsidR="00922583" w:rsidRPr="00777F7A" w:rsidRDefault="00777F7A" w:rsidP="00706549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de-DE"/>
                        </w:rPr>
                        <w:t>5AHEL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06549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B3304F" wp14:editId="0A5118F9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-1134110</wp:posOffset>
                </wp:positionV>
                <wp:extent cx="0" cy="381000"/>
                <wp:effectExtent l="0" t="0" r="19050" b="19050"/>
                <wp:wrapNone/>
                <wp:docPr id="43" name="Gerade Verbindung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E4CEC" id="Gerade Verbindung 43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89.3pt" to="340.2pt,-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" strokecolor="black [3213]" strokeweight="1.42pt">
                <w10:wrap anchory="margin"/>
              </v:lin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1840" behindDoc="0" locked="1" layoutInCell="1" allowOverlap="1" wp14:anchorId="6437CCDD" wp14:editId="4BBB3445">
                <wp:simplePos x="0" y="0"/>
                <wp:positionH relativeFrom="column">
                  <wp:posOffset>5076825</wp:posOffset>
                </wp:positionH>
                <wp:positionV relativeFrom="page">
                  <wp:posOffset>10100310</wp:posOffset>
                </wp:positionV>
                <wp:extent cx="788035" cy="163830"/>
                <wp:effectExtent l="0" t="0" r="12065" b="7620"/>
                <wp:wrapNone/>
                <wp:docPr id="31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803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1BCC2" w14:textId="08B3726E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instrText xml:space="preserve"> DATE   \* MERGEFORMAT </w:instrTex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2972DB">
                              <w:rPr>
                                <w:rFonts w:ascii="Arial" w:hAnsi="Arial" w:cs="Arial"/>
                                <w:noProof/>
                                <w:sz w:val="20"/>
                                <w:szCs w:val="20"/>
                              </w:rPr>
                              <w:t>24.03.2023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CCDD" id="_x0000_s1528" type="#_x0000_t202" style="position:absolute;left:0;text-align:left;margin-left:399.75pt;margin-top:795.3pt;width:62.05pt;height:12.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4DF1BCC2" w14:textId="08B3726E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instrText xml:space="preserve"> DATE   \* MERGEFORMAT </w:instrTex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separate"/>
                      </w:r>
                      <w:r w:rsidR="002972DB">
                        <w:rPr>
                          <w:rFonts w:ascii="Arial" w:hAnsi="Arial" w:cs="Arial"/>
                          <w:noProof/>
                          <w:sz w:val="20"/>
                          <w:szCs w:val="20"/>
                        </w:rPr>
                        <w:t>24.03.2023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3648" behindDoc="0" locked="1" layoutInCell="1" allowOverlap="1" wp14:anchorId="67D109D0" wp14:editId="59726D18">
                <wp:simplePos x="0" y="0"/>
                <wp:positionH relativeFrom="column">
                  <wp:posOffset>4345940</wp:posOffset>
                </wp:positionH>
                <wp:positionV relativeFrom="page">
                  <wp:posOffset>10086340</wp:posOffset>
                </wp:positionV>
                <wp:extent cx="374015" cy="163830"/>
                <wp:effectExtent l="0" t="0" r="6985" b="7620"/>
                <wp:wrapNone/>
                <wp:docPr id="311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D4E22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ohne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09D0" id="_x0000_s1529" type="#_x0000_t202" style="position:absolute;left:0;text-align:left;margin-left:342.2pt;margin-top:794.2pt;width:29.45pt;height:12.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" filled="f" stroked="f">
                <o:lock v:ext="edit" aspectratio="t"/>
                <v:textbox inset="0,0,0,0">
                  <w:txbxContent>
                    <w:p w14:paraId="20DD4E22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ohne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9792" behindDoc="0" locked="1" layoutInCell="1" allowOverlap="1" wp14:anchorId="15D00737" wp14:editId="68B1861F">
                <wp:simplePos x="0" y="0"/>
                <wp:positionH relativeFrom="column">
                  <wp:posOffset>6227445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D1B8F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0737" id="_x0000_s1530" type="#_x0000_t202" style="position:absolute;left:0;text-align:left;margin-left:490.35pt;margin-top:794.2pt;width:18.2pt;height:12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7BFD1B8F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7744" behindDoc="0" locked="1" layoutInCell="1" allowOverlap="1" wp14:anchorId="7D73357D" wp14:editId="47D801A2">
                <wp:simplePos x="0" y="0"/>
                <wp:positionH relativeFrom="column">
                  <wp:posOffset>5935345</wp:posOffset>
                </wp:positionH>
                <wp:positionV relativeFrom="page">
                  <wp:posOffset>10074910</wp:posOffset>
                </wp:positionV>
                <wp:extent cx="231140" cy="163830"/>
                <wp:effectExtent l="0" t="0" r="0" b="7620"/>
                <wp:wrapNone/>
                <wp:docPr id="31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E7CD0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357D" id="_x0000_s1531" type="#_x0000_t202" style="position:absolute;left:0;text-align:left;margin-left:467.35pt;margin-top:793.3pt;width:18.2pt;height:12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6AEE7CD0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05696" behindDoc="0" locked="1" layoutInCell="1" allowOverlap="1" wp14:anchorId="44C37C31" wp14:editId="1A804390">
                <wp:simplePos x="0" y="0"/>
                <wp:positionH relativeFrom="column">
                  <wp:posOffset>4773295</wp:posOffset>
                </wp:positionH>
                <wp:positionV relativeFrom="page">
                  <wp:posOffset>10086340</wp:posOffset>
                </wp:positionV>
                <wp:extent cx="231140" cy="163830"/>
                <wp:effectExtent l="0" t="0" r="0" b="7620"/>
                <wp:wrapNone/>
                <wp:docPr id="31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63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CDB6" w14:textId="77777777" w:rsidR="00922583" w:rsidRPr="00DF75BF" w:rsidRDefault="004B1B91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7C31" id="_x0000_s1532" type="#_x0000_t202" style="position:absolute;left:0;text-align:left;margin-left:375.85pt;margin-top:794.2pt;width:18.2pt;height:12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" filled="f" stroked="f">
                <o:lock v:ext="edit" aspectratio="t"/>
                <v:textbox inset="0,0,0,0">
                  <w:txbxContent>
                    <w:p w14:paraId="133DCDB6" w14:textId="77777777" w:rsidR="00922583" w:rsidRPr="00DF75BF" w:rsidRDefault="004B1B91" w:rsidP="005D5C55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DE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9312" behindDoc="0" locked="1" layoutInCell="1" allowOverlap="1" wp14:anchorId="45ACA408" wp14:editId="0B1DB401">
                <wp:simplePos x="0" y="0"/>
                <wp:positionH relativeFrom="column">
                  <wp:posOffset>2227580</wp:posOffset>
                </wp:positionH>
                <wp:positionV relativeFrom="page">
                  <wp:posOffset>9785985</wp:posOffset>
                </wp:positionV>
                <wp:extent cx="2026285" cy="462280"/>
                <wp:effectExtent l="0" t="0" r="12065" b="13970"/>
                <wp:wrapNone/>
                <wp:docPr id="30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6285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B3394" w14:textId="537262D9" w:rsidR="00922583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Gitcon</w:t>
                            </w:r>
                          </w:p>
                          <w:p w14:paraId="69C66252" w14:textId="6CC954F2" w:rsidR="00640624" w:rsidRPr="00640624" w:rsidRDefault="00777F7A" w:rsidP="00640624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MIDI-Interface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A408" id="_x0000_s1533" type="#_x0000_t202" style="position:absolute;left:0;text-align:left;margin-left:175.4pt;margin-top:770.55pt;width:159.55pt;height:36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" filled="f" stroked="f">
                <o:lock v:ext="edit" aspectratio="t"/>
                <v:textbox inset="0,0,0,0">
                  <w:txbxContent>
                    <w:p w14:paraId="150B3394" w14:textId="537262D9" w:rsidR="00922583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Gitcon</w:t>
                      </w:r>
                    </w:p>
                    <w:p w14:paraId="69C66252" w14:textId="6CC954F2" w:rsidR="00640624" w:rsidRPr="00640624" w:rsidRDefault="00777F7A" w:rsidP="00640624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MIDI-Interface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5D5C55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7264" behindDoc="0" locked="1" layoutInCell="1" allowOverlap="1" wp14:anchorId="0D8F4FD3" wp14:editId="4DF613BD">
                <wp:simplePos x="0" y="0"/>
                <wp:positionH relativeFrom="column">
                  <wp:posOffset>2202180</wp:posOffset>
                </wp:positionH>
                <wp:positionV relativeFrom="page">
                  <wp:posOffset>8931910</wp:posOffset>
                </wp:positionV>
                <wp:extent cx="2082800" cy="213360"/>
                <wp:effectExtent l="0" t="0" r="12700" b="0"/>
                <wp:wrapNone/>
                <wp:docPr id="302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2800" cy="213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97E31" w14:textId="0DB7F76D" w:rsidR="00922583" w:rsidRPr="00777F7A" w:rsidRDefault="00777F7A" w:rsidP="005D5C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de-DE"/>
                              </w:rPr>
                              <w:t>Simon Grundner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F4FD3" id="_x0000_s1534" type="#_x0000_t202" style="position:absolute;left:0;text-align:left;margin-left:173.4pt;margin-top:703.3pt;width:164pt;height:16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52197E31" w14:textId="0DB7F76D" w:rsidR="00922583" w:rsidRPr="00777F7A" w:rsidRDefault="00777F7A" w:rsidP="005D5C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de-DE"/>
                        </w:rPr>
                        <w:t>Simon Grundner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8112" behindDoc="0" locked="1" layoutInCell="1" allowOverlap="1" wp14:anchorId="74601B70" wp14:editId="26099977">
                <wp:simplePos x="0" y="0"/>
                <wp:positionH relativeFrom="column">
                  <wp:posOffset>26670</wp:posOffset>
                </wp:positionH>
                <wp:positionV relativeFrom="page">
                  <wp:posOffset>8834755</wp:posOffset>
                </wp:positionV>
                <wp:extent cx="973455" cy="125730"/>
                <wp:effectExtent l="0" t="0" r="0" b="7620"/>
                <wp:wrapNone/>
                <wp:docPr id="50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345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3A4E8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Sachnummer, Dateiname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1B70" id="_x0000_s1535" type="#_x0000_t202" style="position:absolute;left:0;text-align:left;margin-left:2.1pt;margin-top:695.65pt;width:76.65pt;height:9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3A63A4E8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Sachnummer, Dateiname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6064" behindDoc="0" locked="1" layoutInCell="1" allowOverlap="1" wp14:anchorId="595134C8" wp14:editId="1B62D299">
                <wp:simplePos x="0" y="0"/>
                <wp:positionH relativeFrom="column">
                  <wp:posOffset>2187575</wp:posOffset>
                </wp:positionH>
                <wp:positionV relativeFrom="page">
                  <wp:posOffset>8838565</wp:posOffset>
                </wp:positionV>
                <wp:extent cx="478790" cy="125730"/>
                <wp:effectExtent l="0" t="0" r="0" b="7620"/>
                <wp:wrapNone/>
                <wp:docPr id="4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CEA8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Name</w:t>
                            </w: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34C8" id="_x0000_s1536" type="#_x0000_t202" style="position:absolute;left:0;text-align:left;margin-left:172.25pt;margin-top:695.95pt;width:37.7pt;height:9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" filled="f" stroked="f">
                <o:lock v:ext="edit" aspectratio="t"/>
                <v:textbox inset="0,0,0,0">
                  <w:txbxContent>
                    <w:p w14:paraId="504CEA8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Name</w:t>
                      </w: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3935E750" wp14:editId="63F7B696">
                <wp:simplePos x="0" y="0"/>
                <wp:positionH relativeFrom="column">
                  <wp:posOffset>4345940</wp:posOffset>
                </wp:positionH>
                <wp:positionV relativeFrom="page">
                  <wp:posOffset>9973310</wp:posOffset>
                </wp:positionV>
                <wp:extent cx="374015" cy="125730"/>
                <wp:effectExtent l="0" t="0" r="6985" b="7620"/>
                <wp:wrapNone/>
                <wp:docPr id="5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74015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63F34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Maßstab: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E750" id="_x0000_s1537" type="#_x0000_t202" style="position:absolute;left:0;text-align:left;margin-left:342.2pt;margin-top:785.3pt;width:29.45pt;height:9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27763F34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Maßstab: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3124801F" wp14:editId="6053E0C1">
                <wp:simplePos x="0" y="0"/>
                <wp:positionH relativeFrom="column">
                  <wp:posOffset>4773295</wp:posOffset>
                </wp:positionH>
                <wp:positionV relativeFrom="page">
                  <wp:posOffset>9980295</wp:posOffset>
                </wp:positionV>
                <wp:extent cx="231140" cy="125730"/>
                <wp:effectExtent l="0" t="0" r="0" b="7620"/>
                <wp:wrapNone/>
                <wp:docPr id="56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DC8A1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Spr.: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4801F" id="_x0000_s1538" type="#_x0000_t202" style="position:absolute;left:0;text-align:left;margin-left:375.85pt;margin-top:785.85pt;width:18.2pt;height:9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480DC8A1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Spr.: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8352" behindDoc="0" locked="1" layoutInCell="1" allowOverlap="1" wp14:anchorId="0CE22E7F" wp14:editId="5C1E8491">
                <wp:simplePos x="0" y="0"/>
                <wp:positionH relativeFrom="column">
                  <wp:posOffset>5076825</wp:posOffset>
                </wp:positionH>
                <wp:positionV relativeFrom="page">
                  <wp:posOffset>9980295</wp:posOffset>
                </wp:positionV>
                <wp:extent cx="336550" cy="125730"/>
                <wp:effectExtent l="0" t="0" r="6350" b="7620"/>
                <wp:wrapNone/>
                <wp:docPr id="55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55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5DE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Datum: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2E7F" id="_x0000_s1539" type="#_x0000_t202" style="position:absolute;left:0;text-align:left;margin-left:399.75pt;margin-top:785.85pt;width:26.5pt;height:9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69A5DE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Datum: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6304" behindDoc="0" locked="1" layoutInCell="1" allowOverlap="1" wp14:anchorId="19D0A4FD" wp14:editId="7456507A">
                <wp:simplePos x="0" y="0"/>
                <wp:positionH relativeFrom="column">
                  <wp:posOffset>6206490</wp:posOffset>
                </wp:positionH>
                <wp:positionV relativeFrom="page">
                  <wp:posOffset>9972675</wp:posOffset>
                </wp:positionV>
                <wp:extent cx="259080" cy="125730"/>
                <wp:effectExtent l="0" t="0" r="7620" b="7620"/>
                <wp:wrapNone/>
                <wp:docPr id="54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908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71AA3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Blätter: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A4FD" id="_x0000_s1540" type="#_x0000_t202" style="position:absolute;left:0;text-align:left;margin-left:488.7pt;margin-top:785.25pt;width:20.4pt;height:9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DD71AA3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Blätter: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463B61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44256" behindDoc="0" locked="1" layoutInCell="1" allowOverlap="1" wp14:anchorId="2E5A5EF8" wp14:editId="5BFA134E">
                <wp:simplePos x="0" y="0"/>
                <wp:positionH relativeFrom="column">
                  <wp:posOffset>5928995</wp:posOffset>
                </wp:positionH>
                <wp:positionV relativeFrom="page">
                  <wp:posOffset>9977120</wp:posOffset>
                </wp:positionV>
                <wp:extent cx="231140" cy="125730"/>
                <wp:effectExtent l="0" t="0" r="0" b="7620"/>
                <wp:wrapNone/>
                <wp:docPr id="5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3114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6D5B" w14:textId="77777777" w:rsidR="00922583" w:rsidRPr="00833108" w:rsidRDefault="00922583" w:rsidP="00463B61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Blatt: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5EF8" id="_x0000_s1541" type="#_x0000_t202" style="position:absolute;left:0;text-align:left;margin-left:466.85pt;margin-top:785.6pt;width:18.2pt;height:9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0B7C6D5B" w14:textId="77777777" w:rsidR="00922583" w:rsidRPr="00833108" w:rsidRDefault="00922583" w:rsidP="00463B61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/>
                          <w:sz w:val="12"/>
                          <w:szCs w:val="12"/>
                        </w:rPr>
                        <w:t>Blatt: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00A94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7984" behindDoc="0" locked="1" layoutInCell="1" allowOverlap="1" wp14:anchorId="23C36E8E" wp14:editId="1B75018C">
                <wp:simplePos x="0" y="0"/>
                <wp:positionH relativeFrom="column">
                  <wp:posOffset>78740</wp:posOffset>
                </wp:positionH>
                <wp:positionV relativeFrom="page">
                  <wp:posOffset>10061575</wp:posOffset>
                </wp:positionV>
                <wp:extent cx="2024380" cy="188595"/>
                <wp:effectExtent l="0" t="0" r="13970" b="1905"/>
                <wp:wrapNone/>
                <wp:docPr id="3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1885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CF37" w14:textId="77777777" w:rsidR="00922583" w:rsidRPr="00D00A94" w:rsidRDefault="00184B7F" w:rsidP="00D00A9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Elektronik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36E8E" id="_x0000_s1542" type="#_x0000_t202" style="position:absolute;left:0;text-align:left;margin-left:6.2pt;margin-top:792.25pt;width:159.4pt;height:14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132ACF37" w14:textId="77777777" w:rsidR="00922583" w:rsidRPr="00D00A94" w:rsidRDefault="00184B7F" w:rsidP="00D00A94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Elektronik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FA73B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814912" behindDoc="0" locked="1" layoutInCell="1" allowOverlap="1" wp14:anchorId="72C92808" wp14:editId="2A11A262">
                <wp:simplePos x="0" y="0"/>
                <wp:positionH relativeFrom="column">
                  <wp:posOffset>64770</wp:posOffset>
                </wp:positionH>
                <wp:positionV relativeFrom="page">
                  <wp:posOffset>9839325</wp:posOffset>
                </wp:positionV>
                <wp:extent cx="2024380" cy="222885"/>
                <wp:effectExtent l="0" t="0" r="13970" b="5715"/>
                <wp:wrapNone/>
                <wp:docPr id="31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24380" cy="222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5BF1A" w14:textId="77777777" w:rsidR="00922583" w:rsidRPr="00922583" w:rsidRDefault="00922583" w:rsidP="00FA73B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922583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HTBLuVA Salzburg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92808" id="_x0000_s1543" type="#_x0000_t202" style="position:absolute;left:0;text-align:left;margin-left:5.1pt;margin-top:774.75pt;width:159.4pt;height:17.5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" filled="f" stroked="f">
                <o:lock v:ext="edit" aspectratio="t"/>
                <v:textbox inset="0,0,0,0">
                  <w:txbxContent>
                    <w:p w14:paraId="2A05BF1A" w14:textId="77777777" w:rsidR="00922583" w:rsidRPr="00922583" w:rsidRDefault="00922583" w:rsidP="00FA73BE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922583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HTBLuVA Salzburg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111590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81120" behindDoc="0" locked="1" layoutInCell="1" allowOverlap="1" wp14:anchorId="018F5D9A" wp14:editId="740681CF">
                <wp:simplePos x="0" y="0"/>
                <wp:positionH relativeFrom="column">
                  <wp:posOffset>34925</wp:posOffset>
                </wp:positionH>
                <wp:positionV relativeFrom="page">
                  <wp:posOffset>8966200</wp:posOffset>
                </wp:positionV>
                <wp:extent cx="2086610" cy="200025"/>
                <wp:effectExtent l="0" t="0" r="8890" b="9525"/>
                <wp:wrapNone/>
                <wp:docPr id="299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86610" cy="200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C236F" w14:textId="48C86FE0" w:rsidR="00922583" w:rsidRPr="00E90F85" w:rsidRDefault="00640624" w:rsidP="00111590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Beilage</w:t>
                            </w:r>
                            <w:r w:rsidR="00777F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1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F5D9A" id="_x0000_s1544" type="#_x0000_t202" style="position:absolute;left:0;text-align:left;margin-left:2.75pt;margin-top:706pt;width:164.3pt;height:1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" filled="f" stroked="f">
                <o:lock v:ext="edit" aspectratio="t"/>
                <v:textbox inset="0,0,0,0">
                  <w:txbxContent>
                    <w:p w14:paraId="296C236F" w14:textId="48C86FE0" w:rsidR="00922583" w:rsidRPr="00E90F85" w:rsidRDefault="00640624" w:rsidP="00111590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Beilage</w:t>
                      </w:r>
                      <w:r w:rsidR="00777F7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1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833108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34016" behindDoc="0" locked="1" layoutInCell="1" allowOverlap="1" wp14:anchorId="38AECA20" wp14:editId="248D109B">
                <wp:simplePos x="0" y="0"/>
                <wp:positionH relativeFrom="column">
                  <wp:posOffset>2185035</wp:posOffset>
                </wp:positionH>
                <wp:positionV relativeFrom="page">
                  <wp:posOffset>9589770</wp:posOffset>
                </wp:positionV>
                <wp:extent cx="478790" cy="125730"/>
                <wp:effectExtent l="0" t="0" r="0" b="7620"/>
                <wp:wrapNone/>
                <wp:docPr id="307" name="Textfe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8790" cy="125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F563AC" w14:textId="77777777" w:rsidR="00922583" w:rsidRPr="00833108" w:rsidRDefault="00922583">
                            <w:pPr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</w:pPr>
                            <w:r w:rsidRPr="00833108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Benennung: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ECA20" id="_x0000_s1545" type="#_x0000_t202" style="position:absolute;left:0;text-align:left;margin-left:172.05pt;margin-top:755.1pt;width:37.7pt;height:9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" filled="f" stroked="f">
                <o:lock v:ext="edit" aspectratio="t"/>
                <v:textbox inset="0,0,0,0">
                  <w:txbxContent>
                    <w:p w14:paraId="4DF563AC" w14:textId="77777777" w:rsidR="00922583" w:rsidRPr="00833108" w:rsidRDefault="00922583">
                      <w:pPr>
                        <w:rPr>
                          <w:rFonts w:ascii="Arial" w:hAnsi="Arial" w:cs="Arial"/>
                          <w:sz w:val="12"/>
                          <w:szCs w:val="12"/>
                        </w:rPr>
                      </w:pPr>
                      <w:r w:rsidRPr="00833108">
                        <w:rPr>
                          <w:rFonts w:ascii="Arial" w:hAnsi="Arial" w:cs="Arial"/>
                          <w:sz w:val="12"/>
                          <w:szCs w:val="12"/>
                        </w:rPr>
                        <w:t>Benennung: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C2E220" wp14:editId="1969BAF9">
                <wp:simplePos x="0" y="0"/>
                <wp:positionH relativeFrom="column">
                  <wp:posOffset>6192520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42008" id="Gerade Verbindung 3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87.6pt,-29.75pt" to="487.6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JdEy2t4AAAAIAQAADwAAAGRycy9kb3ducmV2&#10;LnhtbEyPwU7DMAyG70i8Q2QkLmhLGeq6lroTmoQQJ8TgwG5ZY9qKxKmadC08PUEc4Gj70+/vL7ez&#10;NeJEg+8cI1wvExDEtdMdNwivL/eLDQgfFGtlHBPCJ3nYVudnpSq0m/iZTvvQiBjCvlAIbQh9IaWv&#10;W7LKL11PHG/vbrAqxHFopB7UFMOtkaskWUurOo4fWtXTrqX6Yz9aBK37p+4hy83V1+PNOL25bJce&#10;BsTLi/nuFkSgOfzB8KMf1aGKTkc3svbCIORZuooowiLNUxCR+N0cEdYgq1L+L1B9Aw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CXRMtr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83691AA" wp14:editId="307EEADE">
                <wp:simplePos x="0" y="0"/>
                <wp:positionH relativeFrom="column">
                  <wp:posOffset>5904865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4" name="Gerade Verbindung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A58F5" id="Gerade Verbindung 34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464.95pt,-29.75pt" to="464.9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1z5RTd4AAAAIAQAADwAAAGRycy9kb3ducmV2&#10;LnhtbEyPwU7DMAyG70i8Q2QkLmhLGepGSt0JTUKIE2JwgFvWmLYicaomXQtPTxAHONr+9Pv7y+3s&#10;rDjSEDrPCJfLDARx7U3HDcLL893iGkSImo22ngnhkwJsq9OTUhfGT/xEx31sRArhUGiENsa+kDLU&#10;LTkdlr4nTrd3Pzgd0zg00gx6SuHOylWWraXTHacPre5p11L9sR8dgjH9Y3e/Ufbi6+FqnF79Zpe/&#10;DYjnZ/PtDYhIc/yD4Uc/qUOVnA5+ZBOERVArpRKKsMhVDiIRv5sDwhpkVcr/BapvAA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Nc+UU3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00524C3" wp14:editId="306005B6">
                <wp:simplePos x="0" y="0"/>
                <wp:positionH relativeFrom="column">
                  <wp:posOffset>5040630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5" name="Gerade Verbindung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EB023C" id="Gerade Verbindung 35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96.9pt,-29.75pt" to="396.9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C7EBC9" wp14:editId="06AD619A">
                <wp:simplePos x="0" y="0"/>
                <wp:positionH relativeFrom="column">
                  <wp:posOffset>4752340</wp:posOffset>
                </wp:positionH>
                <wp:positionV relativeFrom="bottomMargin">
                  <wp:posOffset>-377825</wp:posOffset>
                </wp:positionV>
                <wp:extent cx="0" cy="381600"/>
                <wp:effectExtent l="0" t="0" r="19050" b="19050"/>
                <wp:wrapNone/>
                <wp:docPr id="36" name="Gerade Verbindung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826AD" id="Gerade Verbindung 36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74.2pt,-29.75pt" to="374.2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8613DB" wp14:editId="66B49A43">
                <wp:simplePos x="0" y="0"/>
                <wp:positionH relativeFrom="column">
                  <wp:posOffset>4319905</wp:posOffset>
                </wp:positionH>
                <wp:positionV relativeFrom="bottomMargin">
                  <wp:posOffset>-379095</wp:posOffset>
                </wp:positionV>
                <wp:extent cx="2162175" cy="0"/>
                <wp:effectExtent l="0" t="0" r="9525" b="19050"/>
                <wp:wrapNone/>
                <wp:docPr id="37" name="Gerade Verbindung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175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41006" id="Gerade Verbindung 37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15pt,-29.85pt" to="510.4pt,-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3536" behindDoc="0" locked="1" layoutInCell="0" allowOverlap="1" wp14:anchorId="398EF726" wp14:editId="3CAC3B7B">
                <wp:simplePos x="0" y="0"/>
                <wp:positionH relativeFrom="margin">
                  <wp:posOffset>-635</wp:posOffset>
                </wp:positionH>
                <wp:positionV relativeFrom="bottomMargin">
                  <wp:posOffset>-1511935</wp:posOffset>
                </wp:positionV>
                <wp:extent cx="6483600" cy="0"/>
                <wp:effectExtent l="0" t="0" r="12700" b="19050"/>
                <wp:wrapNone/>
                <wp:docPr id="38" name="Gerade Verbindung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987D97" id="Gerade Verbindung 38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119.05pt" to="510.45pt,-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" o:allowincell="f" strokecolor="black [3213]" strokeweight=".5mm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4560" behindDoc="0" locked="1" layoutInCell="1" allowOverlap="1" wp14:anchorId="3672ACE2" wp14:editId="685F33B7">
                <wp:simplePos x="0" y="0"/>
                <wp:positionH relativeFrom="margin">
                  <wp:posOffset>-635</wp:posOffset>
                </wp:positionH>
                <wp:positionV relativeFrom="bottomMargin">
                  <wp:posOffset>-1134745</wp:posOffset>
                </wp:positionV>
                <wp:extent cx="6483600" cy="0"/>
                <wp:effectExtent l="0" t="0" r="12700" b="19050"/>
                <wp:wrapNone/>
                <wp:docPr id="39" name="Gerade Verbindung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60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218C4" id="Gerade Verbindung 39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-.05pt,-89.35pt" to="510.45pt,-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" strokecolor="black [3213]" strokeweight="1.42pt">
                <w10:wrap anchorx="margin" anchory="margin"/>
                <w10:anchorlock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74FD69D" wp14:editId="3CE9046D">
                <wp:simplePos x="0" y="0"/>
                <wp:positionH relativeFrom="margin">
                  <wp:posOffset>2159635</wp:posOffset>
                </wp:positionH>
                <wp:positionV relativeFrom="bottomMargin">
                  <wp:posOffset>-756285</wp:posOffset>
                </wp:positionV>
                <wp:extent cx="4323080" cy="0"/>
                <wp:effectExtent l="0" t="0" r="20320" b="19050"/>
                <wp:wrapNone/>
                <wp:docPr id="40" name="Gerade Verbindung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3080" cy="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E1447" id="Gerade Verbindung 4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05pt,-59.55pt" to="510.45pt,-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5B96B3" wp14:editId="1EB12759">
                <wp:simplePos x="0" y="0"/>
                <wp:positionH relativeFrom="margin">
                  <wp:posOffset>4320540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1" name="Gerade Verbindung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DCAB9" id="Gerade Verbindung 41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340.2pt,-59.55pt" to="340.2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D3F3E67" wp14:editId="4E49AA51">
                <wp:simplePos x="0" y="0"/>
                <wp:positionH relativeFrom="margin">
                  <wp:posOffset>2161956</wp:posOffset>
                </wp:positionH>
                <wp:positionV relativeFrom="bottomMargin">
                  <wp:posOffset>-756285</wp:posOffset>
                </wp:positionV>
                <wp:extent cx="0" cy="748800"/>
                <wp:effectExtent l="0" t="0" r="19050" b="13335"/>
                <wp:wrapNone/>
                <wp:docPr id="42" name="Gerade Verbindung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D34D8" id="Gerade Verbindung 4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5pt,-59.55pt" to="170.2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17C867" wp14:editId="5A701599">
                <wp:simplePos x="0" y="0"/>
                <wp:positionH relativeFrom="column">
                  <wp:posOffset>4320540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5" name="Gerade Verbindung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FB2AF" id="Gerade Verbindung 45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" from="340.2pt,-119.05pt" to="34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Y57u2eIAAAANAQAADwAAAGRycy9kb3ducmV2&#10;LnhtbEyPwU7DMAyG70i8Q2QkLmhLusFaStMJTUKIE2JwgFvWhLYicaokXQtPjxEHOPr3p9+fq+3s&#10;LDuaEHuPErKlAGaw8brHVsLL892iABaTQq2sRyPh00TY1qcnlSq1n/DJHPepZVSCsVQSupSGkvPY&#10;dMapuPSDQdq9++BUojG0XAc1UbmzfCXEhjvVI13o1GB2nWk+9qOToPXw2N/n1/bi62E9Tq8+3129&#10;BSnPz+bbG2DJzOkPhh99UoeanA5+RB2ZlbApxCWhEhardZEBI+Q3OlCU5YUAXlf8/xf1NwA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jnu7Z4gAAAA0BAAAPAAAAAAAAAAAAAAAAABIE&#10;AABkcnMvZG93bnJldi54bWxQSwUGAAAAAAQABADzAAAAIQUAAAAA&#10;" strokecolor="black [3213]" strokeweight="1.42pt">
                <w10:wrap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F963EE" wp14:editId="327B50AB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-1134110</wp:posOffset>
                </wp:positionV>
                <wp:extent cx="0" cy="381600"/>
                <wp:effectExtent l="0" t="0" r="19050" b="19050"/>
                <wp:wrapNone/>
                <wp:docPr id="46" name="Gerade Verbindung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D242F" id="Gerade Verbindung 46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89.3pt" to="170.2pt,-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VmPnK+IAAAANAQAADwAAAGRycy9kb3ducmV2&#10;LnhtbEyPy07DMBBF90j8gzVIbFDrhD4SQpwKVUKIFaKwgJ0bD0mEPY5spwn9elx1Acu5c3TnTLmZ&#10;jGYHdL6zJCCdJ8CQaqs6agS8vz3OcmA+SFJSW0IBP+hhU11elLJQdqRXPOxCw2IJ+UIKaEPoC859&#10;3aKRfm57pLj7ss7IEEfXcOXkGMuN5rdJsuZGdhQvtLLHbYv1924wApTqX7qn7E7fHJ8Xw/hhs+3q&#10;0wlxfTU93AMLOIU/GE76UR2q6LS3AynPtIDFMllGVMAszfI1sIico/0pSvMV8Krk/7+of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WY+cr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D2743B" wp14:editId="07C1D98C">
                <wp:simplePos x="0" y="0"/>
                <wp:positionH relativeFrom="margin">
                  <wp:posOffset>2161540</wp:posOffset>
                </wp:positionH>
                <wp:positionV relativeFrom="bottomMargin">
                  <wp:posOffset>-1511935</wp:posOffset>
                </wp:positionV>
                <wp:extent cx="0" cy="381600"/>
                <wp:effectExtent l="0" t="0" r="19050" b="19050"/>
                <wp:wrapNone/>
                <wp:docPr id="47" name="Gerade Verbindung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00"/>
                        </a:xfrm>
                        <a:prstGeom prst="line">
                          <a:avLst/>
                        </a:prstGeom>
                        <a:ln w="18034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55014" id="Gerade Verbindung 47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" from="170.2pt,-119.05pt" to="170.2pt,-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" strokecolor="black [3213]" strokeweight="1.42pt">
                <w10:wrap anchorx="margin" anchory="margin"/>
              </v:line>
            </w:pict>
          </mc:Fallback>
        </mc:AlternateContent>
      </w:r>
      <w:r w:rsidR="00A2184E" w:rsidRPr="00640624">
        <w:rPr>
          <w:rFonts w:ascii="Arial" w:hAnsi="Arial" w:cs="Arial"/>
          <w:noProof/>
          <w:sz w:val="24"/>
          <w:szCs w:val="24"/>
          <w:lang w:eastAsia="de-AT"/>
        </w:rPr>
        <mc:AlternateContent>
          <mc:Choice Requires="wps">
            <w:drawing>
              <wp:anchor distT="0" distB="0" distL="114300" distR="114300" simplePos="0" relativeHeight="251711488" behindDoc="0" locked="1" layoutInCell="1" allowOverlap="1" wp14:anchorId="32C388BB" wp14:editId="1261429B">
                <wp:simplePos x="0" y="0"/>
                <wp:positionH relativeFrom="margin">
                  <wp:posOffset>0</wp:posOffset>
                </wp:positionH>
                <wp:positionV relativeFrom="bottomMargin">
                  <wp:posOffset>-9973310</wp:posOffset>
                </wp:positionV>
                <wp:extent cx="6480000" cy="9972000"/>
                <wp:effectExtent l="0" t="0" r="16510" b="10795"/>
                <wp:wrapNone/>
                <wp:docPr id="48" name="Rechteck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972000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12B7" id="Rechteck 48" o:spid="_x0000_s1026" style="position:absolute;margin-left:0;margin-top:-785.3pt;width:510.25pt;height:785.2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" filled="f" strokecolor="black [3213]" strokeweight=".5mm">
                <w10:wrap anchorx="margin" anchory="margin"/>
                <w10:anchorlock/>
              </v:rect>
            </w:pict>
          </mc:Fallback>
        </mc:AlternateContent>
      </w:r>
    </w:p>
    <w:sectPr w:rsidR="0075688C" w:rsidRPr="00640624" w:rsidSect="006253F7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08"/>
  <w:hyphenationZone w:val="425"/>
  <w:drawingGridHorizontalSpacing w:val="28"/>
  <w:drawingGridVerticalSpacing w:val="28"/>
  <w:displayHorizontalDrawingGridEvery w:val="2"/>
  <w:displayVerticalDrawingGridEvery w:val="2"/>
  <w:doNotUseMarginsForDrawingGridOrigin/>
  <w:drawingGridHorizontalOrigin w:val="0"/>
  <w:drawingGridVerticalOrigin w:val="1684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D82"/>
    <w:rsid w:val="0002504C"/>
    <w:rsid w:val="00026D0D"/>
    <w:rsid w:val="00071DED"/>
    <w:rsid w:val="00111590"/>
    <w:rsid w:val="00146347"/>
    <w:rsid w:val="00184B7F"/>
    <w:rsid w:val="001A4194"/>
    <w:rsid w:val="001C2B2B"/>
    <w:rsid w:val="00256BC7"/>
    <w:rsid w:val="002715E4"/>
    <w:rsid w:val="002972DB"/>
    <w:rsid w:val="002B4FFB"/>
    <w:rsid w:val="00303D82"/>
    <w:rsid w:val="00357452"/>
    <w:rsid w:val="0037671C"/>
    <w:rsid w:val="00407FC8"/>
    <w:rsid w:val="00435BA7"/>
    <w:rsid w:val="00463B61"/>
    <w:rsid w:val="00472CFA"/>
    <w:rsid w:val="004B1B91"/>
    <w:rsid w:val="00527A82"/>
    <w:rsid w:val="005D5C55"/>
    <w:rsid w:val="00616455"/>
    <w:rsid w:val="006253F7"/>
    <w:rsid w:val="00640624"/>
    <w:rsid w:val="00647B1E"/>
    <w:rsid w:val="00694624"/>
    <w:rsid w:val="006A7723"/>
    <w:rsid w:val="006B09FD"/>
    <w:rsid w:val="00706549"/>
    <w:rsid w:val="0075688C"/>
    <w:rsid w:val="00777F7A"/>
    <w:rsid w:val="007A6943"/>
    <w:rsid w:val="00833108"/>
    <w:rsid w:val="00922583"/>
    <w:rsid w:val="009655A1"/>
    <w:rsid w:val="00A0643D"/>
    <w:rsid w:val="00A2184E"/>
    <w:rsid w:val="00B0715C"/>
    <w:rsid w:val="00BD2BB7"/>
    <w:rsid w:val="00C8162F"/>
    <w:rsid w:val="00CD4682"/>
    <w:rsid w:val="00CE385F"/>
    <w:rsid w:val="00D00A94"/>
    <w:rsid w:val="00D67359"/>
    <w:rsid w:val="00DF75BF"/>
    <w:rsid w:val="00E007D8"/>
    <w:rsid w:val="00E90F85"/>
    <w:rsid w:val="00FA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2EB0C6"/>
  <w15:docId w15:val="{0C33B871-3418-4055-A45E-C94E847C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00A9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33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331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mon\MEGA\HTL\FTKL_GruS\DATA_GruS\Templates\HWE_Rahmen_GruS_A4_20130731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80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0" tIns="0" rIns="0" bIns="0" anchor="ctr" anchorCtr="0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64921A11011E40B346AA40B0CBE741" ma:contentTypeVersion="1" ma:contentTypeDescription="Ein neues Dokument erstellen." ma:contentTypeScope="" ma:versionID="c01241c994ee314457d3ce8e3dc31af9">
  <xsd:schema xmlns:xsd="http://www.w3.org/2001/XMLSchema" xmlns:p="http://schemas.microsoft.com/office/2006/metadata/properties" targetNamespace="http://schemas.microsoft.com/office/2006/metadata/properties" ma:root="true" ma:fieldsID="23eb77e6de0ab2618a48db5944c6617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 ma:index="8" ma:displayName="Autor"/>
        <xsd:element ref="dcterms:created" minOccurs="0" maxOccurs="1"/>
        <xsd:element ref="dc:identifier" minOccurs="0" maxOccurs="1"/>
        <xsd:element name="contentType" minOccurs="0" maxOccurs="1" type="xsd:string" ma:index="0" ma:displayName="Inhaltstyp" ma:readOnly="tru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8DD05077-EB18-470B-8D84-358008262EE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5CA551C-D935-4B6B-838E-E2EA52843A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F371C916-D72E-422F-A538-12465E4876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F45D015-A5A2-47F3-87F6-5F1100017EB1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HWE_Rahmen_GruS_A4_20130731.dotx</Template>
  <TotalTime>0</TotalTime>
  <Pages>12</Pages>
  <Words>133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Grundner</dc:creator>
  <cp:lastModifiedBy>Grundner Simon</cp:lastModifiedBy>
  <cp:revision>3</cp:revision>
  <cp:lastPrinted>2023-03-24T22:45:00Z</cp:lastPrinted>
  <dcterms:created xsi:type="dcterms:W3CDTF">2023-03-24T19:33:00Z</dcterms:created>
  <dcterms:modified xsi:type="dcterms:W3CDTF">2023-03-25T03:25:00Z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0x0101000464921A11011E40B346AA40B0CBE741</vt:lpwstr>
  </property>
</Properties>
</file>