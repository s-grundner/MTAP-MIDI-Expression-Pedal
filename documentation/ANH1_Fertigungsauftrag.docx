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58716A" w14:textId="77777777" w:rsidR="00694624" w:rsidRPr="00DB713A" w:rsidRDefault="00694624" w:rsidP="00694624">
      <w:pPr>
        <w:rPr>
          <w:rFonts w:ascii="Arial" w:hAnsi="Arial" w:cs="Arial"/>
          <w:noProof/>
        </w:rPr>
      </w:pPr>
      <w:bookmarkStart w:id="0" w:name="_Hlk135165392"/>
    </w:p>
    <w:p w14:paraId="56EC13E6" w14:textId="39ADFD85" w:rsidR="004B02F0" w:rsidRPr="00DB713A" w:rsidRDefault="004B02F0" w:rsidP="00694624">
      <w:pPr>
        <w:rPr>
          <w:rFonts w:ascii="Arial" w:hAnsi="Arial" w:cs="Arial"/>
          <w:noProof/>
        </w:rPr>
      </w:pPr>
    </w:p>
    <w:p w14:paraId="62E39AD3" w14:textId="50B783BE" w:rsidR="004B02F0" w:rsidRPr="00DB713A" w:rsidRDefault="004B02F0" w:rsidP="00694624">
      <w:pPr>
        <w:rPr>
          <w:rFonts w:ascii="Arial" w:hAnsi="Arial" w:cs="Arial"/>
          <w:noProof/>
        </w:rPr>
      </w:pPr>
    </w:p>
    <w:p w14:paraId="3A445465" w14:textId="77777777" w:rsidR="004B02F0" w:rsidRPr="00DB713A" w:rsidRDefault="004B02F0" w:rsidP="00694624">
      <w:pPr>
        <w:rPr>
          <w:rFonts w:ascii="Arial" w:hAnsi="Arial" w:cs="Arial"/>
          <w:noProof/>
        </w:rPr>
      </w:pPr>
    </w:p>
    <w:p w14:paraId="09E205AB" w14:textId="5BB1B2EA" w:rsidR="004277DD" w:rsidRPr="00DB713A" w:rsidRDefault="004277DD" w:rsidP="00DB713A">
      <w:pPr>
        <w:rPr>
          <w:rFonts w:ascii="Arial" w:hAnsi="Arial" w:cs="Arial"/>
          <w:noProof/>
        </w:rPr>
      </w:pPr>
    </w:p>
    <w:p w14:paraId="2F358C78" w14:textId="3DEFD208" w:rsidR="004277DD" w:rsidRDefault="004277DD" w:rsidP="00DB713A">
      <w:pPr>
        <w:spacing w:line="240" w:lineRule="auto"/>
        <w:rPr>
          <w:rFonts w:ascii="Arial" w:hAnsi="Arial" w:cs="Arial"/>
          <w:noProof/>
          <w:sz w:val="24"/>
          <w:szCs w:val="24"/>
        </w:rPr>
      </w:pPr>
    </w:p>
    <w:p w14:paraId="345958B2" w14:textId="184F2E83" w:rsidR="00580D2D" w:rsidRDefault="00DB713A" w:rsidP="00580D2D">
      <w:pPr>
        <w:spacing w:line="240" w:lineRule="auto"/>
        <w:jc w:val="center"/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0B8158F" wp14:editId="122C9E23">
            <wp:extent cx="3140015" cy="1887954"/>
            <wp:effectExtent l="0" t="0" r="3810" b="0"/>
            <wp:docPr id="1419" name="Grafik 1419" descr="Ein Bild, das Elektronik, Schaltung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" name="Grafik 1419" descr="Ein Bild, das Elektronik, Schaltung enthält.&#10;&#10;Automatisch generierte Beschreibu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756" cy="19016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AC6D00" w14:textId="70DE4A9A" w:rsidR="00580D2D" w:rsidRDefault="00580D2D" w:rsidP="00580D2D">
      <w:pPr>
        <w:spacing w:line="240" w:lineRule="auto"/>
        <w:jc w:val="center"/>
        <w:rPr>
          <w:rFonts w:ascii="Arial" w:hAnsi="Arial" w:cs="Arial"/>
          <w:noProof/>
          <w:sz w:val="24"/>
          <w:szCs w:val="24"/>
        </w:rPr>
      </w:pPr>
    </w:p>
    <w:p w14:paraId="1AE0D93A" w14:textId="4B299752" w:rsidR="00580D2D" w:rsidRDefault="00580D2D" w:rsidP="004277DD">
      <w:pPr>
        <w:jc w:val="center"/>
        <w:rPr>
          <w:rFonts w:ascii="Arial" w:hAnsi="Arial" w:cs="Arial"/>
          <w:noProof/>
          <w:sz w:val="24"/>
          <w:szCs w:val="24"/>
        </w:rPr>
      </w:pPr>
    </w:p>
    <w:p w14:paraId="159EF63D" w14:textId="77777777" w:rsidR="00DB713A" w:rsidRDefault="00DB713A" w:rsidP="004277DD">
      <w:pPr>
        <w:jc w:val="center"/>
        <w:rPr>
          <w:rFonts w:ascii="Arial" w:hAnsi="Arial" w:cs="Arial"/>
          <w:noProof/>
          <w:sz w:val="24"/>
          <w:szCs w:val="24"/>
        </w:rPr>
      </w:pPr>
    </w:p>
    <w:p w14:paraId="7100481F" w14:textId="5D48B9D9" w:rsidR="004277DD" w:rsidRPr="004277DD" w:rsidRDefault="004277DD" w:rsidP="001B324E">
      <w:pPr>
        <w:pStyle w:val="Titel"/>
        <w:tabs>
          <w:tab w:val="left" w:pos="9072"/>
        </w:tabs>
        <w:suppressAutoHyphens/>
        <w:spacing w:before="120"/>
        <w:ind w:right="1133"/>
        <w:jc w:val="right"/>
        <w:rPr>
          <w:rFonts w:ascii="Calibri Light" w:hAnsi="Calibri Light" w:cs="Calibri Light"/>
          <w:color w:val="365F91" w:themeColor="accent1" w:themeShade="BF"/>
          <w:kern w:val="0"/>
          <w:sz w:val="52"/>
          <w:szCs w:val="52"/>
          <w:lang w:val="en-US"/>
        </w:rPr>
      </w:pPr>
      <w:r w:rsidRPr="004277DD">
        <w:rPr>
          <w:rFonts w:ascii="Calibri Light" w:hAnsi="Calibri Light" w:cs="Calibri Light"/>
          <w:color w:val="365F91" w:themeColor="accent1" w:themeShade="BF"/>
          <w:kern w:val="0"/>
          <w:sz w:val="52"/>
          <w:szCs w:val="52"/>
          <w:lang w:val="en-US"/>
        </w:rPr>
        <w:t xml:space="preserve">Gitcon </w:t>
      </w:r>
      <w:r>
        <w:rPr>
          <w:rFonts w:ascii="Calibri Light" w:hAnsi="Calibri Light" w:cs="Calibri Light"/>
          <w:color w:val="365F91" w:themeColor="accent1" w:themeShade="BF"/>
          <w:kern w:val="0"/>
          <w:sz w:val="52"/>
          <w:szCs w:val="52"/>
          <w:lang w:val="en-US"/>
        </w:rPr>
        <w:t>Mainboard</w:t>
      </w:r>
      <w:r w:rsidRPr="004277DD">
        <w:rPr>
          <w:rFonts w:ascii="Calibri Light" w:hAnsi="Calibri Light" w:cs="Calibri Light"/>
          <w:color w:val="365F91" w:themeColor="accent1" w:themeShade="BF"/>
          <w:kern w:val="0"/>
          <w:sz w:val="52"/>
          <w:szCs w:val="52"/>
          <w:lang w:val="en-US"/>
        </w:rPr>
        <w:t xml:space="preserve"> V1.0</w:t>
      </w:r>
    </w:p>
    <w:p w14:paraId="73DC5B81" w14:textId="0DA79C37" w:rsidR="004277DD" w:rsidRDefault="004277DD" w:rsidP="001B324E">
      <w:pPr>
        <w:pStyle w:val="Untertitel"/>
        <w:ind w:right="1133"/>
        <w:jc w:val="right"/>
        <w:rPr>
          <w:noProof/>
        </w:rPr>
      </w:pPr>
      <w:r>
        <w:rPr>
          <w:noProof/>
        </w:rPr>
        <w:t>Fertigungsunterlagen</w:t>
      </w:r>
    </w:p>
    <w:bookmarkEnd w:id="0"/>
    <w:p w14:paraId="0FB72432" w14:textId="7D0159CF" w:rsidR="004B02F0" w:rsidRDefault="004B02F0" w:rsidP="004B02F0">
      <w:pPr>
        <w:rPr>
          <w:lang w:val="en-US"/>
        </w:rPr>
      </w:pPr>
    </w:p>
    <w:p w14:paraId="37DF5B00" w14:textId="77777777" w:rsidR="00580D2D" w:rsidRPr="004B02F0" w:rsidRDefault="00580D2D" w:rsidP="004B02F0">
      <w:pPr>
        <w:rPr>
          <w:lang w:val="en-US"/>
        </w:rPr>
      </w:pPr>
    </w:p>
    <w:p w14:paraId="6C93736E" w14:textId="2C65ED58" w:rsidR="005C6FE9" w:rsidRDefault="005C6FE9" w:rsidP="004277DD">
      <w:pPr>
        <w:jc w:val="center"/>
        <w:rPr>
          <w:rFonts w:ascii="Arial" w:hAnsi="Arial" w:cs="Arial"/>
          <w:noProof/>
          <w:sz w:val="24"/>
          <w:szCs w:val="24"/>
          <w:lang w:val="en-US"/>
        </w:rPr>
      </w:pPr>
    </w:p>
    <w:p w14:paraId="3BBE4373" w14:textId="77777777" w:rsidR="005C6FE9" w:rsidRDefault="005C6FE9">
      <w:pPr>
        <w:rPr>
          <w:rFonts w:ascii="Arial" w:hAnsi="Arial" w:cs="Arial"/>
          <w:noProof/>
          <w:sz w:val="24"/>
          <w:szCs w:val="24"/>
          <w:lang w:val="en-US"/>
        </w:rPr>
      </w:pPr>
      <w:r>
        <w:rPr>
          <w:rFonts w:ascii="Arial" w:hAnsi="Arial" w:cs="Arial"/>
          <w:noProof/>
          <w:sz w:val="24"/>
          <w:szCs w:val="24"/>
          <w:lang w:val="en-US"/>
        </w:rPr>
        <w:br w:type="page"/>
      </w:r>
    </w:p>
    <w:p w14:paraId="6EC19681" w14:textId="6FC03500" w:rsidR="004277DD" w:rsidRDefault="004277DD" w:rsidP="004277DD">
      <w:pPr>
        <w:jc w:val="center"/>
        <w:rPr>
          <w:rFonts w:ascii="Arial" w:hAnsi="Arial" w:cs="Arial"/>
          <w:noProof/>
          <w:sz w:val="24"/>
          <w:szCs w:val="24"/>
          <w:lang w:val="en-US"/>
        </w:rPr>
      </w:pPr>
      <w:r w:rsidRPr="004277DD">
        <w:rPr>
          <w:rFonts w:ascii="Arial" w:hAnsi="Arial" w:cs="Arial"/>
          <w:noProof/>
          <w:sz w:val="24"/>
          <w:szCs w:val="24"/>
          <w:lang w:val="en-US"/>
        </w:rPr>
        <w:lastRenderedPageBreak/>
        <w:br w:type="page"/>
      </w:r>
    </w:p>
    <w:p w14:paraId="7774CE55" w14:textId="77777777" w:rsidR="004B02F0" w:rsidRPr="004277DD" w:rsidRDefault="004B02F0" w:rsidP="004277DD">
      <w:pPr>
        <w:jc w:val="center"/>
        <w:rPr>
          <w:rFonts w:ascii="Arial" w:hAnsi="Arial" w:cs="Arial"/>
          <w:noProof/>
          <w:sz w:val="24"/>
          <w:szCs w:val="24"/>
          <w:lang w:val="en-US"/>
        </w:rPr>
      </w:pPr>
    </w:p>
    <w:p w14:paraId="2BCC4AA6" w14:textId="77777777" w:rsidR="00694624" w:rsidRPr="004277DD" w:rsidRDefault="00694624" w:rsidP="00694624">
      <w:pPr>
        <w:spacing w:after="0" w:line="240" w:lineRule="auto"/>
        <w:jc w:val="center"/>
        <w:rPr>
          <w:rFonts w:ascii="Arial" w:hAnsi="Arial" w:cs="Arial"/>
          <w:noProof/>
          <w:sz w:val="24"/>
          <w:szCs w:val="24"/>
          <w:lang w:val="en-US"/>
        </w:rPr>
      </w:pPr>
    </w:p>
    <w:p w14:paraId="13B7B3AC" w14:textId="22C3EEE4" w:rsidR="00694624" w:rsidRDefault="00694624" w:rsidP="00694624">
      <w:pPr>
        <w:spacing w:after="0" w:line="240" w:lineRule="auto"/>
        <w:jc w:val="center"/>
        <w:rPr>
          <w:rFonts w:ascii="Arial" w:hAnsi="Arial" w:cs="Arial"/>
          <w:noProof/>
          <w:sz w:val="24"/>
          <w:szCs w:val="24"/>
          <w:lang w:val="en-US"/>
        </w:rPr>
      </w:pPr>
    </w:p>
    <w:p w14:paraId="51B07892" w14:textId="7A0E4769" w:rsidR="0073351E" w:rsidRDefault="0073351E" w:rsidP="00694624">
      <w:pPr>
        <w:spacing w:after="0" w:line="240" w:lineRule="auto"/>
        <w:jc w:val="center"/>
        <w:rPr>
          <w:rFonts w:ascii="Arial" w:hAnsi="Arial" w:cs="Arial"/>
          <w:noProof/>
          <w:sz w:val="24"/>
          <w:szCs w:val="24"/>
          <w:lang w:val="en-US"/>
        </w:rPr>
      </w:pPr>
    </w:p>
    <w:p w14:paraId="10D68733" w14:textId="110D7357" w:rsidR="0073351E" w:rsidRDefault="0073351E" w:rsidP="00694624">
      <w:pPr>
        <w:spacing w:after="0" w:line="240" w:lineRule="auto"/>
        <w:jc w:val="center"/>
        <w:rPr>
          <w:rFonts w:ascii="Arial" w:hAnsi="Arial" w:cs="Arial"/>
          <w:noProof/>
          <w:sz w:val="24"/>
          <w:szCs w:val="24"/>
          <w:lang w:val="en-US"/>
        </w:rPr>
      </w:pPr>
    </w:p>
    <w:p w14:paraId="4C0E92D7" w14:textId="77777777" w:rsidR="0073351E" w:rsidRPr="004277DD" w:rsidRDefault="0073351E" w:rsidP="00694624">
      <w:pPr>
        <w:spacing w:after="0" w:line="240" w:lineRule="auto"/>
        <w:jc w:val="center"/>
        <w:rPr>
          <w:rFonts w:ascii="Arial" w:hAnsi="Arial" w:cs="Arial"/>
          <w:noProof/>
          <w:sz w:val="24"/>
          <w:szCs w:val="24"/>
          <w:lang w:val="en-US"/>
        </w:rPr>
      </w:pPr>
    </w:p>
    <w:p w14:paraId="09749B0A" w14:textId="77777777" w:rsidR="00694624" w:rsidRPr="004277DD" w:rsidRDefault="00694624" w:rsidP="00694624">
      <w:pPr>
        <w:spacing w:after="0" w:line="240" w:lineRule="auto"/>
        <w:jc w:val="center"/>
        <w:rPr>
          <w:rFonts w:ascii="Arial" w:hAnsi="Arial" w:cs="Arial"/>
          <w:noProof/>
          <w:sz w:val="24"/>
          <w:szCs w:val="24"/>
          <w:lang w:val="en-US"/>
        </w:rPr>
      </w:pPr>
    </w:p>
    <w:p w14:paraId="596C8208" w14:textId="77777777" w:rsidR="00694624" w:rsidRPr="004277DD" w:rsidRDefault="00694624" w:rsidP="00694624">
      <w:pPr>
        <w:spacing w:after="0" w:line="240" w:lineRule="auto"/>
        <w:jc w:val="center"/>
        <w:rPr>
          <w:rFonts w:ascii="Arial" w:hAnsi="Arial" w:cs="Arial"/>
          <w:noProof/>
          <w:sz w:val="24"/>
          <w:szCs w:val="24"/>
          <w:lang w:val="en-US"/>
        </w:rPr>
      </w:pPr>
    </w:p>
    <w:p w14:paraId="32C55DF9" w14:textId="77777777" w:rsidR="00694624" w:rsidRPr="004277DD" w:rsidRDefault="00694624" w:rsidP="00694624">
      <w:pPr>
        <w:spacing w:after="0" w:line="240" w:lineRule="auto"/>
        <w:jc w:val="center"/>
        <w:rPr>
          <w:rFonts w:ascii="Arial" w:hAnsi="Arial" w:cs="Arial"/>
          <w:noProof/>
          <w:sz w:val="24"/>
          <w:szCs w:val="24"/>
          <w:lang w:val="en-US"/>
        </w:rPr>
      </w:pPr>
    </w:p>
    <w:p w14:paraId="58B2F6F7" w14:textId="77777777" w:rsidR="00694624" w:rsidRPr="004277DD" w:rsidRDefault="00694624" w:rsidP="00694624">
      <w:pPr>
        <w:spacing w:after="0" w:line="240" w:lineRule="auto"/>
        <w:jc w:val="center"/>
        <w:rPr>
          <w:rFonts w:ascii="Arial" w:hAnsi="Arial" w:cs="Arial"/>
          <w:sz w:val="24"/>
          <w:szCs w:val="24"/>
          <w:lang w:val="en-US"/>
        </w:rPr>
      </w:pPr>
    </w:p>
    <w:p w14:paraId="64B955F1" w14:textId="6020C735" w:rsidR="00694624" w:rsidRDefault="00694624" w:rsidP="00694624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4872779" wp14:editId="5EC45591">
            <wp:extent cx="5811802" cy="4912241"/>
            <wp:effectExtent l="0" t="0" r="0" b="3175"/>
            <wp:docPr id="2" name="Grafik 2" descr="Ein Bild, das Diagramm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rafik 2" descr="Ein Bild, das Diagramm enthält.&#10;&#10;Automatisch generierte Beschreibu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0456" cy="49280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22F430" w14:textId="77777777" w:rsidR="00694624" w:rsidRPr="00640624" w:rsidRDefault="00694624" w:rsidP="00694624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  <w:r w:rsidRPr="00640624">
        <w:rPr>
          <w:rFonts w:ascii="Arial" w:hAnsi="Arial" w:cs="Arial"/>
          <w:noProof/>
          <w:sz w:val="24"/>
          <w:szCs w:val="24"/>
          <w:lang w:eastAsia="de-AT"/>
        </w:rPr>
        <w:drawing>
          <wp:anchor distT="0" distB="0" distL="114300" distR="114300" simplePos="0" relativeHeight="251948032" behindDoc="1" locked="1" layoutInCell="1" allowOverlap="1" wp14:anchorId="406F5250" wp14:editId="09B58FD2">
            <wp:simplePos x="0" y="0"/>
            <wp:positionH relativeFrom="column">
              <wp:posOffset>320675</wp:posOffset>
            </wp:positionH>
            <wp:positionV relativeFrom="margin">
              <wp:posOffset>8914765</wp:posOffset>
            </wp:positionV>
            <wp:extent cx="1508400" cy="511200"/>
            <wp:effectExtent l="0" t="0" r="0" b="3175"/>
            <wp:wrapNone/>
            <wp:docPr id="383" name="Grafik 383" descr="Ein Bild, das Logo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" name="Grafik 320" descr="Ein Bild, das Logo enthält.&#10;&#10;Automatisch generierte Beschreibu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8400" cy="51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893760" behindDoc="0" locked="0" layoutInCell="1" allowOverlap="1" wp14:anchorId="155B2D14" wp14:editId="65DD1E2C">
                <wp:simplePos x="0" y="0"/>
                <wp:positionH relativeFrom="column">
                  <wp:posOffset>3025140</wp:posOffset>
                </wp:positionH>
                <wp:positionV relativeFrom="bottomMargin">
                  <wp:posOffset>-1134110</wp:posOffset>
                </wp:positionV>
                <wp:extent cx="0" cy="381600"/>
                <wp:effectExtent l="0" t="0" r="19050" b="19050"/>
                <wp:wrapNone/>
                <wp:docPr id="321" name="Gerade Verbindung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46FDE50" id="Gerade Verbindung 44" o:spid="_x0000_s1026" style="position:absolute;z-index:251893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238.2pt,-89.3pt" to="238.2pt,-5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" strokecolor="black [3213]" strokeweight="1.42pt">
                <w10:wrap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902976" behindDoc="0" locked="0" layoutInCell="1" allowOverlap="1" wp14:anchorId="6EDB69E1" wp14:editId="7279CC27">
                <wp:simplePos x="0" y="0"/>
                <wp:positionH relativeFrom="column">
                  <wp:posOffset>3888740</wp:posOffset>
                </wp:positionH>
                <wp:positionV relativeFrom="bottomMargin">
                  <wp:posOffset>-1134110</wp:posOffset>
                </wp:positionV>
                <wp:extent cx="0" cy="381600"/>
                <wp:effectExtent l="0" t="0" r="19050" b="19050"/>
                <wp:wrapNone/>
                <wp:docPr id="322" name="Gerade Verbindung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A02C75B" id="Gerade Verbindung 31" o:spid="_x0000_s1026" style="position:absolute;z-index:251902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306.2pt,-89.3pt" to="306.2pt,-5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" strokecolor="black [3213]" strokeweight="1.42pt">
                <w10:wrap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905024" behindDoc="0" locked="0" layoutInCell="1" allowOverlap="1" wp14:anchorId="4599F844" wp14:editId="3ED62B89">
                <wp:simplePos x="0" y="0"/>
                <wp:positionH relativeFrom="column">
                  <wp:posOffset>3456305</wp:posOffset>
                </wp:positionH>
                <wp:positionV relativeFrom="bottomMargin">
                  <wp:posOffset>-1134110</wp:posOffset>
                </wp:positionV>
                <wp:extent cx="0" cy="381600"/>
                <wp:effectExtent l="0" t="0" r="19050" b="19050"/>
                <wp:wrapNone/>
                <wp:docPr id="323" name="Gerade Verbindung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FE5C4D1" id="Gerade Verbindung 29" o:spid="_x0000_s1026" style="position:absolute;z-index:251905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272.15pt,-89.3pt" to="272.15pt,-5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" strokecolor="black [3213]" strokeweight="1.42pt">
                <w10:wrap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921408" behindDoc="0" locked="1" layoutInCell="1" allowOverlap="1" wp14:anchorId="3950F0A6" wp14:editId="712CEDE3">
                <wp:simplePos x="0" y="0"/>
                <wp:positionH relativeFrom="column">
                  <wp:posOffset>3060700</wp:posOffset>
                </wp:positionH>
                <wp:positionV relativeFrom="page">
                  <wp:posOffset>9210675</wp:posOffset>
                </wp:positionV>
                <wp:extent cx="357505" cy="125730"/>
                <wp:effectExtent l="0" t="0" r="4445" b="7620"/>
                <wp:wrapNone/>
                <wp:docPr id="324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57505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30D3945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Gez.: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950F0A6" id="_x0000_t202" coordsize="21600,21600" o:spt="202" path="m,l,21600r21600,l21600,xe">
                <v:stroke joinstyle="miter"/>
                <v:path gradientshapeok="t" o:connecttype="rect"/>
              </v:shapetype>
              <v:shape id="Textfeld 2" o:spid="_x0000_s1026" type="#_x0000_t202" style="position:absolute;left:0;text-align:left;margin-left:241pt;margin-top:725.25pt;width:28.15pt;height:9.9pt;z-index:251921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" filled="f" stroked="f">
                <o:lock v:ext="edit" aspectratio="t"/>
                <v:textbox inset="0,0,0,0">
                  <w:txbxContent>
                    <w:p w14:paraId="630D3945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Gez.: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922432" behindDoc="0" locked="1" layoutInCell="1" allowOverlap="1" wp14:anchorId="63AF18A5" wp14:editId="4F516375">
                <wp:simplePos x="0" y="0"/>
                <wp:positionH relativeFrom="column">
                  <wp:posOffset>3488055</wp:posOffset>
                </wp:positionH>
                <wp:positionV relativeFrom="page">
                  <wp:posOffset>9214485</wp:posOffset>
                </wp:positionV>
                <wp:extent cx="353695" cy="125730"/>
                <wp:effectExtent l="0" t="0" r="8255" b="7620"/>
                <wp:wrapNone/>
                <wp:docPr id="325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53695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6632239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Geprüft: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AF18A5" id="_x0000_s1027" type="#_x0000_t202" style="position:absolute;left:0;text-align:left;margin-left:274.65pt;margin-top:725.55pt;width:27.85pt;height:9.9pt;z-index:251922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" filled="f" stroked="f">
                <o:lock v:ext="edit" aspectratio="t"/>
                <v:textbox inset="0,0,0,0">
                  <w:txbxContent>
                    <w:p w14:paraId="76632239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Geprüft: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923456" behindDoc="0" locked="1" layoutInCell="1" allowOverlap="1" wp14:anchorId="00616077" wp14:editId="32BE6A5B">
                <wp:simplePos x="0" y="0"/>
                <wp:positionH relativeFrom="column">
                  <wp:posOffset>3911600</wp:posOffset>
                </wp:positionH>
                <wp:positionV relativeFrom="page">
                  <wp:posOffset>9210675</wp:posOffset>
                </wp:positionV>
                <wp:extent cx="374015" cy="125730"/>
                <wp:effectExtent l="0" t="0" r="6985" b="7620"/>
                <wp:wrapNone/>
                <wp:docPr id="326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74015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371F2CB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Betreuer: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616077" id="_x0000_s1028" type="#_x0000_t202" style="position:absolute;left:0;text-align:left;margin-left:308pt;margin-top:725.25pt;width:29.45pt;height:9.9pt;z-index:251923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" filled="f" stroked="f">
                <o:lock v:ext="edit" aspectratio="t"/>
                <v:textbox inset="0,0,0,0">
                  <w:txbxContent>
                    <w:p w14:paraId="2371F2CB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Betreuer: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937792" behindDoc="0" locked="1" layoutInCell="1" allowOverlap="1" wp14:anchorId="4E02F695" wp14:editId="62BA8BF7">
                <wp:simplePos x="0" y="0"/>
                <wp:positionH relativeFrom="column">
                  <wp:posOffset>3053715</wp:posOffset>
                </wp:positionH>
                <wp:positionV relativeFrom="page">
                  <wp:posOffset>9334500</wp:posOffset>
                </wp:positionV>
                <wp:extent cx="379095" cy="163830"/>
                <wp:effectExtent l="0" t="0" r="1905" b="7620"/>
                <wp:wrapNone/>
                <wp:docPr id="327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79095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6C1D01B" w14:textId="77777777" w:rsidR="00694624" w:rsidRPr="00777F7A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de-DE"/>
                              </w:rPr>
                            </w:pPr>
                            <w:proofErr w:type="spellStart"/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de-DE"/>
                              </w:rPr>
                              <w:t>GruS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02F695" id="_x0000_s1029" type="#_x0000_t202" style="position:absolute;left:0;text-align:left;margin-left:240.45pt;margin-top:735pt;width:29.85pt;height:12.9pt;z-index:251937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" filled="f" stroked="f">
                <o:lock v:ext="edit" aspectratio="t"/>
                <v:textbox inset="0,0,0,0">
                  <w:txbxContent>
                    <w:p w14:paraId="66C1D01B" w14:textId="77777777" w:rsidR="00694624" w:rsidRPr="00777F7A" w:rsidRDefault="00694624" w:rsidP="00694624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  <w:lang w:val="de-DE"/>
                        </w:rPr>
                      </w:pPr>
                      <w:proofErr w:type="spellStart"/>
                      <w:r>
                        <w:rPr>
                          <w:rFonts w:ascii="Arial" w:hAnsi="Arial" w:cs="Arial"/>
                          <w:sz w:val="20"/>
                          <w:szCs w:val="20"/>
                          <w:lang w:val="de-DE"/>
                        </w:rPr>
                        <w:t>GruS</w:t>
                      </w:r>
                      <w:proofErr w:type="spellEnd"/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938816" behindDoc="0" locked="1" layoutInCell="1" allowOverlap="1" wp14:anchorId="29987AC4" wp14:editId="59AA8A97">
                <wp:simplePos x="0" y="0"/>
                <wp:positionH relativeFrom="column">
                  <wp:posOffset>3470275</wp:posOffset>
                </wp:positionH>
                <wp:positionV relativeFrom="page">
                  <wp:posOffset>9316720</wp:posOffset>
                </wp:positionV>
                <wp:extent cx="379095" cy="163830"/>
                <wp:effectExtent l="0" t="0" r="1905" b="7620"/>
                <wp:wrapNone/>
                <wp:docPr id="328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79095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75C4EF7" w14:textId="77777777" w:rsidR="00694624" w:rsidRPr="00DF75BF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987AC4" id="_x0000_s1030" type="#_x0000_t202" style="position:absolute;left:0;text-align:left;margin-left:273.25pt;margin-top:733.6pt;width:29.85pt;height:12.9pt;z-index:251938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675C4EF7" w14:textId="77777777" w:rsidR="00694624" w:rsidRPr="00DF75BF" w:rsidRDefault="00694624" w:rsidP="00694624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939840" behindDoc="0" locked="1" layoutInCell="1" allowOverlap="1" wp14:anchorId="7E93B771" wp14:editId="03F15C2C">
                <wp:simplePos x="0" y="0"/>
                <wp:positionH relativeFrom="column">
                  <wp:posOffset>3911600</wp:posOffset>
                </wp:positionH>
                <wp:positionV relativeFrom="page">
                  <wp:posOffset>9323705</wp:posOffset>
                </wp:positionV>
                <wp:extent cx="399415" cy="163830"/>
                <wp:effectExtent l="0" t="0" r="635" b="7620"/>
                <wp:wrapNone/>
                <wp:docPr id="329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99415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5E5EE20" w14:textId="77777777" w:rsidR="00694624" w:rsidRPr="00777F7A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de-DE"/>
                              </w:rPr>
                            </w:pPr>
                            <w:proofErr w:type="spellStart"/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de-DE"/>
                              </w:rPr>
                              <w:t>SreS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93B771" id="_x0000_s1031" type="#_x0000_t202" style="position:absolute;left:0;text-align:left;margin-left:308pt;margin-top:734.15pt;width:31.45pt;height:12.9pt;z-index:251939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" filled="f" stroked="f">
                <o:lock v:ext="edit" aspectratio="t"/>
                <v:textbox inset="0,0,0,0">
                  <w:txbxContent>
                    <w:p w14:paraId="65E5EE20" w14:textId="77777777" w:rsidR="00694624" w:rsidRPr="00777F7A" w:rsidRDefault="00694624" w:rsidP="00694624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  <w:lang w:val="de-DE"/>
                        </w:rPr>
                      </w:pPr>
                      <w:proofErr w:type="spellStart"/>
                      <w:r>
                        <w:rPr>
                          <w:rFonts w:ascii="Arial" w:hAnsi="Arial" w:cs="Arial"/>
                          <w:sz w:val="20"/>
                          <w:szCs w:val="20"/>
                          <w:lang w:val="de-DE"/>
                        </w:rPr>
                        <w:t>SreS</w:t>
                      </w:r>
                      <w:proofErr w:type="spellEnd"/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901952" behindDoc="0" locked="0" layoutInCell="1" allowOverlap="1" wp14:anchorId="5D69A9AC" wp14:editId="399F1356">
                <wp:simplePos x="0" y="0"/>
                <wp:positionH relativeFrom="margin">
                  <wp:posOffset>5220970</wp:posOffset>
                </wp:positionH>
                <wp:positionV relativeFrom="bottomMargin">
                  <wp:posOffset>-1510665</wp:posOffset>
                </wp:positionV>
                <wp:extent cx="0" cy="381600"/>
                <wp:effectExtent l="0" t="0" r="19050" b="19050"/>
                <wp:wrapNone/>
                <wp:docPr id="330" name="Gerade Verbindung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847987E" id="Gerade Verbindung 32" o:spid="_x0000_s1026" style="position:absolute;z-index:2519019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" from="411.1pt,-118.95pt" to="411.1pt,-88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" strokecolor="black [3213]" strokeweight="1.42pt">
                <w10:wrap anchorx="margin"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910144" behindDoc="0" locked="1" layoutInCell="1" allowOverlap="1" wp14:anchorId="26B59AA4" wp14:editId="1FFA5B99">
                <wp:simplePos x="0" y="0"/>
                <wp:positionH relativeFrom="column">
                  <wp:posOffset>5257800</wp:posOffset>
                </wp:positionH>
                <wp:positionV relativeFrom="page">
                  <wp:posOffset>8837930</wp:posOffset>
                </wp:positionV>
                <wp:extent cx="478790" cy="125730"/>
                <wp:effectExtent l="0" t="0" r="0" b="7620"/>
                <wp:wrapNone/>
                <wp:docPr id="331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47879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7C9E1C8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Werkstoff: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B59AA4" id="_x0000_s1032" type="#_x0000_t202" style="position:absolute;left:0;text-align:left;margin-left:414pt;margin-top:695.9pt;width:37.7pt;height:9.9pt;z-index:251910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" filled="f" stroked="f">
                <o:lock v:ext="edit" aspectratio="t"/>
                <v:textbox inset="0,0,0,0">
                  <w:txbxContent>
                    <w:p w14:paraId="67C9E1C8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Werkstoff: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911168" behindDoc="0" locked="1" layoutInCell="1" allowOverlap="1" wp14:anchorId="6298C423" wp14:editId="19A95E77">
                <wp:simplePos x="0" y="0"/>
                <wp:positionH relativeFrom="column">
                  <wp:posOffset>4351020</wp:posOffset>
                </wp:positionH>
                <wp:positionV relativeFrom="page">
                  <wp:posOffset>8841740</wp:posOffset>
                </wp:positionV>
                <wp:extent cx="478790" cy="125730"/>
                <wp:effectExtent l="0" t="0" r="0" b="7620"/>
                <wp:wrapNone/>
                <wp:docPr id="332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47879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07AFEA4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Toleranz: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98C423" id="_x0000_s1033" type="#_x0000_t202" style="position:absolute;left:0;text-align:left;margin-left:342.6pt;margin-top:696.2pt;width:37.7pt;height:9.9pt;z-index:251911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" filled="f" stroked="f">
                <o:lock v:ext="edit" aspectratio="t"/>
                <v:textbox inset="0,0,0,0">
                  <w:txbxContent>
                    <w:p w14:paraId="407AFEA4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Toleranz: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931648" behindDoc="0" locked="1" layoutInCell="1" allowOverlap="1" wp14:anchorId="1199B65A" wp14:editId="50F55A3C">
                <wp:simplePos x="0" y="0"/>
                <wp:positionH relativeFrom="column">
                  <wp:posOffset>5263515</wp:posOffset>
                </wp:positionH>
                <wp:positionV relativeFrom="page">
                  <wp:posOffset>8950960</wp:posOffset>
                </wp:positionV>
                <wp:extent cx="1184910" cy="181610"/>
                <wp:effectExtent l="0" t="0" r="0" b="8890"/>
                <wp:wrapNone/>
                <wp:docPr id="333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184910" cy="1816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3E71977" w14:textId="7B5E4871" w:rsidR="00694624" w:rsidRPr="00B530FE" w:rsidRDefault="00B530FE" w:rsidP="00694624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de-DE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de-DE"/>
                              </w:rPr>
                              <w:t>FR4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199B65A" id="_x0000_t202" coordsize="21600,21600" o:spt="202" path="m,l,21600r21600,l21600,xe">
                <v:stroke joinstyle="miter"/>
                <v:path gradientshapeok="t" o:connecttype="rect"/>
              </v:shapetype>
              <v:shape id="_x0000_s1034" type="#_x0000_t202" style="position:absolute;left:0;text-align:left;margin-left:414.45pt;margin-top:704.8pt;width:93.3pt;height:14.3pt;z-index:251931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" filled="f" stroked="f">
                <o:lock v:ext="edit" aspectratio="t"/>
                <v:textbox inset="0,0,0,0">
                  <w:txbxContent>
                    <w:p w14:paraId="73E71977" w14:textId="7B5E4871" w:rsidR="00694624" w:rsidRPr="00B530FE" w:rsidRDefault="00B530FE" w:rsidP="00694624">
                      <w:pPr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  <w:lang w:val="de-DE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  <w:lang w:val="de-DE"/>
                        </w:rPr>
                        <w:t>FR4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932672" behindDoc="0" locked="1" layoutInCell="1" allowOverlap="1" wp14:anchorId="6F938AD5" wp14:editId="0A4201D2">
                <wp:simplePos x="0" y="0"/>
                <wp:positionH relativeFrom="column">
                  <wp:posOffset>4349115</wp:posOffset>
                </wp:positionH>
                <wp:positionV relativeFrom="page">
                  <wp:posOffset>8957945</wp:posOffset>
                </wp:positionV>
                <wp:extent cx="836930" cy="174625"/>
                <wp:effectExtent l="0" t="0" r="1270" b="0"/>
                <wp:wrapNone/>
                <wp:docPr id="334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836930" cy="1746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D0A5F2D" w14:textId="77777777" w:rsidR="00694624" w:rsidRPr="00E90F85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938AD5" id="_x0000_s1035" type="#_x0000_t202" style="position:absolute;left:0;text-align:left;margin-left:342.45pt;margin-top:705.35pt;width:65.9pt;height:13.75pt;z-index:251932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" filled="f" stroked="f">
                <o:lock v:ext="edit" aspectratio="t"/>
                <v:textbox inset="0,0,0,0">
                  <w:txbxContent>
                    <w:p w14:paraId="4D0A5F2D" w14:textId="77777777" w:rsidR="00694624" w:rsidRPr="00E90F85" w:rsidRDefault="00694624" w:rsidP="00694624">
                      <w:pPr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927552" behindDoc="0" locked="1" layoutInCell="1" allowOverlap="1" wp14:anchorId="214C9342" wp14:editId="11BA06C6">
                <wp:simplePos x="0" y="0"/>
                <wp:positionH relativeFrom="column">
                  <wp:posOffset>4352925</wp:posOffset>
                </wp:positionH>
                <wp:positionV relativeFrom="page">
                  <wp:posOffset>9725660</wp:posOffset>
                </wp:positionV>
                <wp:extent cx="614045" cy="163830"/>
                <wp:effectExtent l="0" t="0" r="0" b="7620"/>
                <wp:wrapNone/>
                <wp:docPr id="335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614045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393495F" w14:textId="3BE9D329" w:rsidR="00694624" w:rsidRPr="00B530FE" w:rsidRDefault="00B530FE" w:rsidP="00694624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de-DE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de-DE"/>
                              </w:rPr>
                              <w:t>1.0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4C9342" id="_x0000_s1036" type="#_x0000_t202" style="position:absolute;left:0;text-align:left;margin-left:342.75pt;margin-top:765.8pt;width:48.35pt;height:12.9pt;z-index:251927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" filled="f" stroked="f">
                <o:lock v:ext="edit" aspectratio="t"/>
                <v:textbox inset="0,0,0,0">
                  <w:txbxContent>
                    <w:p w14:paraId="6393495F" w14:textId="3BE9D329" w:rsidR="00694624" w:rsidRPr="00B530FE" w:rsidRDefault="00B530FE" w:rsidP="00694624">
                      <w:pPr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  <w:lang w:val="de-DE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  <w:lang w:val="de-DE"/>
                        </w:rPr>
                        <w:t>1.0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928576" behindDoc="0" locked="1" layoutInCell="1" allowOverlap="1" wp14:anchorId="28A28B76" wp14:editId="7ECCE3D0">
                <wp:simplePos x="0" y="0"/>
                <wp:positionH relativeFrom="column">
                  <wp:posOffset>5507355</wp:posOffset>
                </wp:positionH>
                <wp:positionV relativeFrom="page">
                  <wp:posOffset>9728835</wp:posOffset>
                </wp:positionV>
                <wp:extent cx="937260" cy="192405"/>
                <wp:effectExtent l="0" t="0" r="0" b="0"/>
                <wp:wrapNone/>
                <wp:docPr id="336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937260" cy="1924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C9BF368" w14:textId="77777777" w:rsidR="00694624" w:rsidRPr="00E90F85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Fertigung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A28B76" id="_x0000_s1037" type="#_x0000_t202" style="position:absolute;left:0;text-align:left;margin-left:433.65pt;margin-top:766.05pt;width:73.8pt;height:15.15pt;z-index:251928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" filled="f" stroked="f">
                <o:lock v:ext="edit" aspectratio="t"/>
                <v:textbox inset="0,0,0,0">
                  <w:txbxContent>
                    <w:p w14:paraId="5C9BF368" w14:textId="77777777" w:rsidR="00694624" w:rsidRPr="00E90F85" w:rsidRDefault="00694624" w:rsidP="00694624">
                      <w:pPr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>Fertigung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919360" behindDoc="0" locked="1" layoutInCell="1" allowOverlap="1" wp14:anchorId="154C9A60" wp14:editId="36CB196F">
                <wp:simplePos x="0" y="0"/>
                <wp:positionH relativeFrom="column">
                  <wp:posOffset>4352290</wp:posOffset>
                </wp:positionH>
                <wp:positionV relativeFrom="page">
                  <wp:posOffset>9598660</wp:posOffset>
                </wp:positionV>
                <wp:extent cx="478790" cy="125730"/>
                <wp:effectExtent l="0" t="0" r="0" b="7620"/>
                <wp:wrapNone/>
                <wp:docPr id="337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47879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6EAB3F8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Version</w:t>
                            </w:r>
                            <w:r w:rsidRPr="00833108"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4C9A60" id="_x0000_s1038" type="#_x0000_t202" style="position:absolute;left:0;text-align:left;margin-left:342.7pt;margin-top:755.8pt;width:37.7pt;height:9.9pt;z-index:251919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" filled="f" stroked="f">
                <o:lock v:ext="edit" aspectratio="t"/>
                <v:textbox inset="0,0,0,0">
                  <w:txbxContent>
                    <w:p w14:paraId="56EAB3F8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Version</w:t>
                      </w:r>
                      <w:r w:rsidRPr="00833108">
                        <w:rPr>
                          <w:rFonts w:ascii="Arial" w:hAnsi="Arial" w:cs="Arial"/>
                          <w:sz w:val="12"/>
                          <w:szCs w:val="12"/>
                        </w:rPr>
                        <w:t>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920384" behindDoc="0" locked="1" layoutInCell="1" allowOverlap="1" wp14:anchorId="289B98E2" wp14:editId="7444DC9B">
                <wp:simplePos x="0" y="0"/>
                <wp:positionH relativeFrom="column">
                  <wp:posOffset>5504180</wp:posOffset>
                </wp:positionH>
                <wp:positionV relativeFrom="page">
                  <wp:posOffset>9605010</wp:posOffset>
                </wp:positionV>
                <wp:extent cx="654685" cy="125730"/>
                <wp:effectExtent l="0" t="0" r="12065" b="7620"/>
                <wp:wrapNone/>
                <wp:docPr id="338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654685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D79FF1E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Dokumentstatus</w:t>
                            </w:r>
                            <w:r w:rsidRPr="00833108"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9B98E2" id="_x0000_s1039" type="#_x0000_t202" style="position:absolute;left:0;text-align:left;margin-left:433.4pt;margin-top:756.3pt;width:51.55pt;height:9.9pt;z-index:251920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7D79FF1E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Dokumentstatus</w:t>
                      </w:r>
                      <w:r w:rsidRPr="00833108">
                        <w:rPr>
                          <w:rFonts w:ascii="Arial" w:hAnsi="Arial" w:cs="Arial"/>
                          <w:sz w:val="12"/>
                          <w:szCs w:val="12"/>
                        </w:rPr>
                        <w:t>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926528" behindDoc="0" locked="1" layoutInCell="1" allowOverlap="1" wp14:anchorId="10D02398" wp14:editId="1BF2264F">
                <wp:simplePos x="0" y="0"/>
                <wp:positionH relativeFrom="column">
                  <wp:posOffset>5076190</wp:posOffset>
                </wp:positionH>
                <wp:positionV relativeFrom="page">
                  <wp:posOffset>9605010</wp:posOffset>
                </wp:positionV>
                <wp:extent cx="372110" cy="125730"/>
                <wp:effectExtent l="0" t="0" r="8890" b="7620"/>
                <wp:wrapNone/>
                <wp:docPr id="339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7211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FFEB504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Revision: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D02398" id="_x0000_s1040" type="#_x0000_t202" style="position:absolute;left:0;text-align:left;margin-left:399.7pt;margin-top:756.3pt;width:29.3pt;height:9.9pt;z-index:251926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" filled="f" stroked="f">
                <o:lock v:ext="edit" aspectratio="t"/>
                <v:textbox inset="0,0,0,0">
                  <w:txbxContent>
                    <w:p w14:paraId="5FFEB504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Revision: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906048" behindDoc="0" locked="0" layoutInCell="1" allowOverlap="1" wp14:anchorId="33B45EFF" wp14:editId="29AD1C41">
                <wp:simplePos x="0" y="0"/>
                <wp:positionH relativeFrom="column">
                  <wp:posOffset>5472430</wp:posOffset>
                </wp:positionH>
                <wp:positionV relativeFrom="bottomMargin">
                  <wp:posOffset>-756285</wp:posOffset>
                </wp:positionV>
                <wp:extent cx="0" cy="381600"/>
                <wp:effectExtent l="0" t="0" r="19050" b="19050"/>
                <wp:wrapNone/>
                <wp:docPr id="340" name="Gerade Verbindung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B33F61E" id="Gerade Verbindung 28" o:spid="_x0000_s1026" style="position:absolute;z-index:251906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430.9pt,-59.55pt" to="430.9pt,-29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" strokecolor="black [3213]" strokeweight="1.42pt">
                <w10:wrap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925504" behindDoc="0" locked="0" layoutInCell="1" allowOverlap="1" wp14:anchorId="7121A541" wp14:editId="32CD9EEF">
                <wp:simplePos x="0" y="0"/>
                <wp:positionH relativeFrom="column">
                  <wp:posOffset>5041900</wp:posOffset>
                </wp:positionH>
                <wp:positionV relativeFrom="bottomMargin">
                  <wp:posOffset>-756285</wp:posOffset>
                </wp:positionV>
                <wp:extent cx="0" cy="381000"/>
                <wp:effectExtent l="0" t="0" r="19050" b="19050"/>
                <wp:wrapNone/>
                <wp:docPr id="341" name="Gerade Verbindung 2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0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EC09A43" id="Gerade Verbindung 294" o:spid="_x0000_s1026" style="position:absolute;z-index:251925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397pt,-59.55pt" to="397pt,-29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" strokecolor="black [3213]" strokeweight="1.42pt">
                <w10:wrap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929600" behindDoc="0" locked="1" layoutInCell="1" allowOverlap="1" wp14:anchorId="1556F518" wp14:editId="44054B06">
                <wp:simplePos x="0" y="0"/>
                <wp:positionH relativeFrom="column">
                  <wp:posOffset>5076825</wp:posOffset>
                </wp:positionH>
                <wp:positionV relativeFrom="page">
                  <wp:posOffset>9728835</wp:posOffset>
                </wp:positionV>
                <wp:extent cx="357505" cy="192405"/>
                <wp:effectExtent l="0" t="0" r="4445" b="0"/>
                <wp:wrapNone/>
                <wp:docPr id="342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57505" cy="1924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658F402" w14:textId="20723CC0" w:rsidR="00694624" w:rsidRPr="00B530FE" w:rsidRDefault="00B530FE" w:rsidP="00694624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de-DE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de-DE"/>
                              </w:rPr>
                              <w:t>0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56F518" id="_x0000_s1041" type="#_x0000_t202" style="position:absolute;left:0;text-align:left;margin-left:399.75pt;margin-top:766.05pt;width:28.15pt;height:15.15pt;z-index:251929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" filled="f" stroked="f">
                <o:lock v:ext="edit" aspectratio="t"/>
                <v:textbox inset="0,0,0,0">
                  <w:txbxContent>
                    <w:p w14:paraId="6658F402" w14:textId="20723CC0" w:rsidR="00694624" w:rsidRPr="00B530FE" w:rsidRDefault="00B530FE" w:rsidP="00694624">
                      <w:pPr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  <w:lang w:val="de-DE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  <w:lang w:val="de-DE"/>
                        </w:rPr>
                        <w:t>0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917312" behindDoc="0" locked="1" layoutInCell="1" allowOverlap="1" wp14:anchorId="1A1BEC97" wp14:editId="3C50144E">
                <wp:simplePos x="0" y="0"/>
                <wp:positionH relativeFrom="column">
                  <wp:posOffset>4345305</wp:posOffset>
                </wp:positionH>
                <wp:positionV relativeFrom="page">
                  <wp:posOffset>9220835</wp:posOffset>
                </wp:positionV>
                <wp:extent cx="551815" cy="125730"/>
                <wp:effectExtent l="0" t="0" r="635" b="7620"/>
                <wp:wrapNone/>
                <wp:docPr id="343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551815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857B986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Dokumentart</w:t>
                            </w:r>
                            <w:r w:rsidRPr="00833108"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1BEC97" id="_x0000_s1042" type="#_x0000_t202" style="position:absolute;left:0;text-align:left;margin-left:342.15pt;margin-top:726.05pt;width:43.45pt;height:9.9pt;z-index:251917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" filled="f" stroked="f">
                <o:lock v:ext="edit" aspectratio="t"/>
                <v:textbox inset="0,0,0,0">
                  <w:txbxContent>
                    <w:p w14:paraId="7857B986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Dokumentart</w:t>
                      </w:r>
                      <w:r w:rsidRPr="00833108">
                        <w:rPr>
                          <w:rFonts w:ascii="Arial" w:hAnsi="Arial" w:cs="Arial"/>
                          <w:sz w:val="12"/>
                          <w:szCs w:val="12"/>
                        </w:rPr>
                        <w:t>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924480" behindDoc="0" locked="1" layoutInCell="1" allowOverlap="1" wp14:anchorId="6727B7B2" wp14:editId="79BF0CD0">
                <wp:simplePos x="0" y="0"/>
                <wp:positionH relativeFrom="column">
                  <wp:posOffset>5923280</wp:posOffset>
                </wp:positionH>
                <wp:positionV relativeFrom="page">
                  <wp:posOffset>9213850</wp:posOffset>
                </wp:positionV>
                <wp:extent cx="378460" cy="125730"/>
                <wp:effectExtent l="0" t="0" r="2540" b="7620"/>
                <wp:wrapNone/>
                <wp:docPr id="344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7846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4DFC906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Freigabe: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27B7B2" id="_x0000_s1043" type="#_x0000_t202" style="position:absolute;left:0;text-align:left;margin-left:466.4pt;margin-top:725.5pt;width:29.8pt;height:9.9pt;z-index:251924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24DFC906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Freigabe: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904000" behindDoc="0" locked="0" layoutInCell="1" allowOverlap="1" wp14:anchorId="315B9002" wp14:editId="20B06DBA">
                <wp:simplePos x="0" y="0"/>
                <wp:positionH relativeFrom="column">
                  <wp:posOffset>5904230</wp:posOffset>
                </wp:positionH>
                <wp:positionV relativeFrom="bottomMargin">
                  <wp:posOffset>-1134110</wp:posOffset>
                </wp:positionV>
                <wp:extent cx="0" cy="381600"/>
                <wp:effectExtent l="0" t="0" r="19050" b="19050"/>
                <wp:wrapNone/>
                <wp:docPr id="345" name="Gerade Verbindung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FFC5A98" id="Gerade Verbindung 30" o:spid="_x0000_s1026" style="position:absolute;z-index:251904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464.9pt,-89.3pt" to="464.9pt,-5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" strokecolor="black [3213]" strokeweight="1.42pt">
                <w10:wrap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935744" behindDoc="0" locked="1" layoutInCell="1" allowOverlap="1" wp14:anchorId="2B6E399C" wp14:editId="3EA4E2A0">
                <wp:simplePos x="0" y="0"/>
                <wp:positionH relativeFrom="column">
                  <wp:posOffset>4352290</wp:posOffset>
                </wp:positionH>
                <wp:positionV relativeFrom="page">
                  <wp:posOffset>9340850</wp:posOffset>
                </wp:positionV>
                <wp:extent cx="1504315" cy="194945"/>
                <wp:effectExtent l="0" t="0" r="635" b="0"/>
                <wp:wrapNone/>
                <wp:docPr id="346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504315" cy="1949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B3BC747" w14:textId="77777777" w:rsidR="00694624" w:rsidRPr="002972DB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de-DE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de-DE"/>
                              </w:rPr>
                              <w:t>Blockschaltbild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6E399C" id="_x0000_s1044" type="#_x0000_t202" style="position:absolute;left:0;text-align:left;margin-left:342.7pt;margin-top:735.5pt;width:118.45pt;height:15.35pt;z-index:251935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" filled="f" stroked="f">
                <o:lock v:ext="edit" aspectratio="t"/>
                <v:textbox inset="0,0,0,0">
                  <w:txbxContent>
                    <w:p w14:paraId="1B3BC747" w14:textId="77777777" w:rsidR="00694624" w:rsidRPr="002972DB" w:rsidRDefault="00694624" w:rsidP="00694624">
                      <w:pPr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  <w:lang w:val="de-DE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  <w:lang w:val="de-DE"/>
                        </w:rPr>
                        <w:t>Blockschaltbild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940864" behindDoc="0" locked="1" layoutInCell="1" allowOverlap="1" wp14:anchorId="5696DC81" wp14:editId="74962C88">
                <wp:simplePos x="0" y="0"/>
                <wp:positionH relativeFrom="column">
                  <wp:posOffset>5933440</wp:posOffset>
                </wp:positionH>
                <wp:positionV relativeFrom="page">
                  <wp:posOffset>9339580</wp:posOffset>
                </wp:positionV>
                <wp:extent cx="516890" cy="163830"/>
                <wp:effectExtent l="0" t="0" r="0" b="7620"/>
                <wp:wrapNone/>
                <wp:docPr id="347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516890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61F6532" w14:textId="03883160" w:rsidR="00694624" w:rsidRPr="00777F7A" w:rsidRDefault="00B530FE" w:rsidP="00694624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de-DE"/>
                              </w:rPr>
                            </w:pPr>
                            <w:proofErr w:type="spellStart"/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de-DE"/>
                              </w:rPr>
                              <w:t>SreS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96DC81" id="_x0000_s1045" type="#_x0000_t202" style="position:absolute;left:0;text-align:left;margin-left:467.2pt;margin-top:735.4pt;width:40.7pt;height:12.9pt;z-index:251940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" filled="f" stroked="f">
                <o:lock v:ext="edit" aspectratio="t"/>
                <v:textbox inset="0,0,0,0">
                  <w:txbxContent>
                    <w:p w14:paraId="661F6532" w14:textId="03883160" w:rsidR="00694624" w:rsidRPr="00777F7A" w:rsidRDefault="00B530FE" w:rsidP="00694624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  <w:lang w:val="de-DE"/>
                        </w:rPr>
                      </w:pPr>
                      <w:proofErr w:type="spellStart"/>
                      <w:r>
                        <w:rPr>
                          <w:rFonts w:ascii="Arial" w:hAnsi="Arial" w:cs="Arial"/>
                          <w:sz w:val="20"/>
                          <w:szCs w:val="20"/>
                          <w:lang w:val="de-DE"/>
                        </w:rPr>
                        <w:t>SreS</w:t>
                      </w:r>
                      <w:proofErr w:type="spellEnd"/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918336" behindDoc="0" locked="1" layoutInCell="1" allowOverlap="1" wp14:anchorId="40375E49" wp14:editId="2728DA2E">
                <wp:simplePos x="0" y="0"/>
                <wp:positionH relativeFrom="column">
                  <wp:posOffset>2188845</wp:posOffset>
                </wp:positionH>
                <wp:positionV relativeFrom="page">
                  <wp:posOffset>9224010</wp:posOffset>
                </wp:positionV>
                <wp:extent cx="684530" cy="125730"/>
                <wp:effectExtent l="0" t="0" r="1270" b="7620"/>
                <wp:wrapNone/>
                <wp:docPr id="348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68453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DE35B19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ID-Nr.: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375E49" id="_x0000_s1046" type="#_x0000_t202" style="position:absolute;left:0;text-align:left;margin-left:172.35pt;margin-top:726.3pt;width:53.9pt;height:9.9pt;z-index:251918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" filled="f" stroked="f">
                <o:lock v:ext="edit" aspectratio="t"/>
                <v:textbox inset="0,0,0,0">
                  <w:txbxContent>
                    <w:p w14:paraId="2DE35B19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ID-Nr.: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936768" behindDoc="0" locked="1" layoutInCell="1" allowOverlap="1" wp14:anchorId="6546F15F" wp14:editId="6DA6C178">
                <wp:simplePos x="0" y="0"/>
                <wp:positionH relativeFrom="column">
                  <wp:posOffset>2195830</wp:posOffset>
                </wp:positionH>
                <wp:positionV relativeFrom="page">
                  <wp:posOffset>9341485</wp:posOffset>
                </wp:positionV>
                <wp:extent cx="799465" cy="163830"/>
                <wp:effectExtent l="0" t="0" r="635" b="7620"/>
                <wp:wrapNone/>
                <wp:docPr id="349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799465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9E3E3AA" w14:textId="77777777" w:rsidR="00694624" w:rsidRPr="00777F7A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de-DE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de-DE"/>
                              </w:rPr>
                              <w:t>5AHEL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46F15F" id="_x0000_s1047" type="#_x0000_t202" style="position:absolute;left:0;text-align:left;margin-left:172.9pt;margin-top:735.55pt;width:62.95pt;height:12.9pt;z-index:251936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29E3E3AA" w14:textId="77777777" w:rsidR="00694624" w:rsidRPr="00777F7A" w:rsidRDefault="00694624" w:rsidP="00694624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  <w:lang w:val="de-DE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  <w:lang w:val="de-DE"/>
                        </w:rPr>
                        <w:t>5AHEL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894784" behindDoc="0" locked="0" layoutInCell="1" allowOverlap="1" wp14:anchorId="31591161" wp14:editId="40FC8896">
                <wp:simplePos x="0" y="0"/>
                <wp:positionH relativeFrom="column">
                  <wp:posOffset>4320540</wp:posOffset>
                </wp:positionH>
                <wp:positionV relativeFrom="bottomMargin">
                  <wp:posOffset>-1134110</wp:posOffset>
                </wp:positionV>
                <wp:extent cx="0" cy="381000"/>
                <wp:effectExtent l="0" t="0" r="19050" b="19050"/>
                <wp:wrapNone/>
                <wp:docPr id="350" name="Gerade Verbindung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0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1660327" id="Gerade Verbindung 43" o:spid="_x0000_s1026" style="position:absolute;z-index:251894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340.2pt,-89.3pt" to="340.2pt,-59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" strokecolor="black [3213]" strokeweight="1.42pt">
                <w10:wrap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945984" behindDoc="0" locked="1" layoutInCell="1" allowOverlap="1" wp14:anchorId="3310ADDF" wp14:editId="21EB1383">
                <wp:simplePos x="0" y="0"/>
                <wp:positionH relativeFrom="column">
                  <wp:posOffset>5076825</wp:posOffset>
                </wp:positionH>
                <wp:positionV relativeFrom="page">
                  <wp:posOffset>10100310</wp:posOffset>
                </wp:positionV>
                <wp:extent cx="788035" cy="163830"/>
                <wp:effectExtent l="0" t="0" r="12065" b="7620"/>
                <wp:wrapNone/>
                <wp:docPr id="351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788035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39EF287" w14:textId="06EBCA96" w:rsidR="00694624" w:rsidRPr="00DF75BF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fldChar w:fldCharType="begin"/>
                            </w: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instrText xml:space="preserve"> DATE   \* MERGEFORMAT </w:instrText>
                            </w: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8854A2">
                              <w:rPr>
                                <w:rFonts w:ascii="Arial" w:hAnsi="Arial" w:cs="Arial"/>
                                <w:noProof/>
                                <w:sz w:val="20"/>
                                <w:szCs w:val="20"/>
                              </w:rPr>
                              <w:t>16.05.2023</w:t>
                            </w: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10ADDF" id="_x0000_s1048" type="#_x0000_t202" style="position:absolute;left:0;text-align:left;margin-left:399.75pt;margin-top:795.3pt;width:62.05pt;height:12.9pt;z-index:251945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" filled="f" stroked="f">
                <o:lock v:ext="edit" aspectratio="t"/>
                <v:textbox inset="0,0,0,0">
                  <w:txbxContent>
                    <w:p w14:paraId="239EF287" w14:textId="06EBCA96" w:rsidR="00694624" w:rsidRPr="00DF75BF" w:rsidRDefault="00694624" w:rsidP="00694624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fldChar w:fldCharType="begin"/>
                      </w: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instrText xml:space="preserve"> DATE   \* MERGEFORMAT </w:instrText>
                      </w: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fldChar w:fldCharType="separate"/>
                      </w:r>
                      <w:r w:rsidR="008854A2">
                        <w:rPr>
                          <w:rFonts w:ascii="Arial" w:hAnsi="Arial" w:cs="Arial"/>
                          <w:noProof/>
                          <w:sz w:val="20"/>
                          <w:szCs w:val="20"/>
                        </w:rPr>
                        <w:t>16.05.2023</w:t>
                      </w: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fldChar w:fldCharType="end"/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941888" behindDoc="0" locked="1" layoutInCell="1" allowOverlap="1" wp14:anchorId="525857B7" wp14:editId="2229DA21">
                <wp:simplePos x="0" y="0"/>
                <wp:positionH relativeFrom="column">
                  <wp:posOffset>4345940</wp:posOffset>
                </wp:positionH>
                <wp:positionV relativeFrom="page">
                  <wp:posOffset>10086340</wp:posOffset>
                </wp:positionV>
                <wp:extent cx="374015" cy="163830"/>
                <wp:effectExtent l="0" t="0" r="6985" b="7620"/>
                <wp:wrapNone/>
                <wp:docPr id="352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74015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D255B56" w14:textId="77777777" w:rsidR="00694624" w:rsidRPr="00DF75BF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ohne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5857B7" id="_x0000_s1049" type="#_x0000_t202" style="position:absolute;left:0;text-align:left;margin-left:342.2pt;margin-top:794.2pt;width:29.45pt;height:12.9pt;z-index:251941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" filled="f" stroked="f">
                <o:lock v:ext="edit" aspectratio="t"/>
                <v:textbox inset="0,0,0,0">
                  <w:txbxContent>
                    <w:p w14:paraId="3D255B56" w14:textId="77777777" w:rsidR="00694624" w:rsidRPr="00DF75BF" w:rsidRDefault="00694624" w:rsidP="00694624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t>ohne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944960" behindDoc="0" locked="1" layoutInCell="1" allowOverlap="1" wp14:anchorId="3AA1E4E0" wp14:editId="6FD64AC0">
                <wp:simplePos x="0" y="0"/>
                <wp:positionH relativeFrom="column">
                  <wp:posOffset>6227445</wp:posOffset>
                </wp:positionH>
                <wp:positionV relativeFrom="page">
                  <wp:posOffset>10086340</wp:posOffset>
                </wp:positionV>
                <wp:extent cx="231140" cy="163830"/>
                <wp:effectExtent l="0" t="0" r="0" b="7620"/>
                <wp:wrapNone/>
                <wp:docPr id="353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31140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B94D4C" w14:textId="18EE7BF5" w:rsidR="00694624" w:rsidRPr="00DF75BF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1</w:t>
                            </w:r>
                            <w:r w:rsidR="00AE60CC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5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A1E4E0" id="_x0000_s1050" type="#_x0000_t202" style="position:absolute;left:0;text-align:left;margin-left:490.35pt;margin-top:794.2pt;width:18.2pt;height:12.9pt;z-index:251944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" filled="f" stroked="f">
                <o:lock v:ext="edit" aspectratio="t"/>
                <v:textbox inset="0,0,0,0">
                  <w:txbxContent>
                    <w:p w14:paraId="3EB94D4C" w14:textId="18EE7BF5" w:rsidR="00694624" w:rsidRPr="00DF75BF" w:rsidRDefault="00694624" w:rsidP="00694624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t>1</w:t>
                      </w:r>
                      <w:r w:rsidR="00AE60CC">
                        <w:rPr>
                          <w:rFonts w:ascii="Arial" w:hAnsi="Arial" w:cs="Arial"/>
                          <w:sz w:val="20"/>
                          <w:szCs w:val="20"/>
                        </w:rPr>
                        <w:t>5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943936" behindDoc="0" locked="1" layoutInCell="1" allowOverlap="1" wp14:anchorId="0AFE9EBD" wp14:editId="651C7D38">
                <wp:simplePos x="0" y="0"/>
                <wp:positionH relativeFrom="column">
                  <wp:posOffset>5935345</wp:posOffset>
                </wp:positionH>
                <wp:positionV relativeFrom="page">
                  <wp:posOffset>10074910</wp:posOffset>
                </wp:positionV>
                <wp:extent cx="231140" cy="163830"/>
                <wp:effectExtent l="0" t="0" r="0" b="7620"/>
                <wp:wrapNone/>
                <wp:docPr id="354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31140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9E6A742" w14:textId="77777777" w:rsidR="00694624" w:rsidRPr="00DF75BF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FE9EBD" id="_x0000_s1051" type="#_x0000_t202" style="position:absolute;left:0;text-align:left;margin-left:467.35pt;margin-top:793.3pt;width:18.2pt;height:12.9pt;z-index:251943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" filled="f" stroked="f">
                <o:lock v:ext="edit" aspectratio="t"/>
                <v:textbox inset="0,0,0,0">
                  <w:txbxContent>
                    <w:p w14:paraId="09E6A742" w14:textId="77777777" w:rsidR="00694624" w:rsidRPr="00DF75BF" w:rsidRDefault="00694624" w:rsidP="00694624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t>1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942912" behindDoc="0" locked="1" layoutInCell="1" allowOverlap="1" wp14:anchorId="10FCAEE7" wp14:editId="48CE9A6D">
                <wp:simplePos x="0" y="0"/>
                <wp:positionH relativeFrom="column">
                  <wp:posOffset>4773295</wp:posOffset>
                </wp:positionH>
                <wp:positionV relativeFrom="page">
                  <wp:posOffset>10086340</wp:posOffset>
                </wp:positionV>
                <wp:extent cx="231140" cy="163830"/>
                <wp:effectExtent l="0" t="0" r="0" b="7620"/>
                <wp:wrapNone/>
                <wp:docPr id="355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31140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59CC840" w14:textId="77777777" w:rsidR="00694624" w:rsidRPr="00DF75BF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DE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FCAEE7" id="_x0000_s1052" type="#_x0000_t202" style="position:absolute;left:0;text-align:left;margin-left:375.85pt;margin-top:794.2pt;width:18.2pt;height:12.9pt;z-index:251942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" filled="f" stroked="f">
                <o:lock v:ext="edit" aspectratio="t"/>
                <v:textbox inset="0,0,0,0">
                  <w:txbxContent>
                    <w:p w14:paraId="759CC840" w14:textId="77777777" w:rsidR="00694624" w:rsidRPr="00DF75BF" w:rsidRDefault="00694624" w:rsidP="00694624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t>DE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934720" behindDoc="0" locked="1" layoutInCell="1" allowOverlap="1" wp14:anchorId="39071E84" wp14:editId="612A7C67">
                <wp:simplePos x="0" y="0"/>
                <wp:positionH relativeFrom="column">
                  <wp:posOffset>2227580</wp:posOffset>
                </wp:positionH>
                <wp:positionV relativeFrom="page">
                  <wp:posOffset>9785985</wp:posOffset>
                </wp:positionV>
                <wp:extent cx="2026285" cy="462280"/>
                <wp:effectExtent l="0" t="0" r="12065" b="13970"/>
                <wp:wrapNone/>
                <wp:docPr id="356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026285" cy="4622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8E08088" w14:textId="77777777" w:rsidR="00694624" w:rsidRDefault="00694624" w:rsidP="00694624">
                            <w:pPr>
                              <w:spacing w:after="0" w:line="240" w:lineRule="auto"/>
                              <w:jc w:val="center"/>
                              <w:rPr>
                                <w:rFonts w:ascii="Arial" w:hAnsi="Arial" w:cs="Arial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32"/>
                                <w:szCs w:val="32"/>
                              </w:rPr>
                              <w:t>Gitcon</w:t>
                            </w:r>
                          </w:p>
                          <w:p w14:paraId="77AFB207" w14:textId="77777777" w:rsidR="00694624" w:rsidRPr="00640624" w:rsidRDefault="00694624" w:rsidP="00694624">
                            <w:pPr>
                              <w:spacing w:after="0" w:line="240" w:lineRule="auto"/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MIDI-Interface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071E84" id="_x0000_s1053" type="#_x0000_t202" style="position:absolute;left:0;text-align:left;margin-left:175.4pt;margin-top:770.55pt;width:159.55pt;height:36.4pt;z-index:251934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" filled="f" stroked="f">
                <o:lock v:ext="edit" aspectratio="t"/>
                <v:textbox inset="0,0,0,0">
                  <w:txbxContent>
                    <w:p w14:paraId="18E08088" w14:textId="77777777" w:rsidR="00694624" w:rsidRDefault="00694624" w:rsidP="00694624">
                      <w:pPr>
                        <w:spacing w:after="0" w:line="240" w:lineRule="auto"/>
                        <w:jc w:val="center"/>
                        <w:rPr>
                          <w:rFonts w:ascii="Arial" w:hAnsi="Arial" w:cs="Arial"/>
                          <w:sz w:val="32"/>
                          <w:szCs w:val="32"/>
                        </w:rPr>
                      </w:pPr>
                      <w:r>
                        <w:rPr>
                          <w:rFonts w:ascii="Arial" w:hAnsi="Arial" w:cs="Arial"/>
                          <w:sz w:val="32"/>
                          <w:szCs w:val="32"/>
                        </w:rPr>
                        <w:t>Gitcon</w:t>
                      </w:r>
                    </w:p>
                    <w:p w14:paraId="77AFB207" w14:textId="77777777" w:rsidR="00694624" w:rsidRPr="00640624" w:rsidRDefault="00694624" w:rsidP="00694624">
                      <w:pPr>
                        <w:spacing w:after="0" w:line="240" w:lineRule="auto"/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>MIDI-Interface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933696" behindDoc="0" locked="1" layoutInCell="1" allowOverlap="1" wp14:anchorId="35F35C14" wp14:editId="54202AE1">
                <wp:simplePos x="0" y="0"/>
                <wp:positionH relativeFrom="column">
                  <wp:posOffset>2202180</wp:posOffset>
                </wp:positionH>
                <wp:positionV relativeFrom="page">
                  <wp:posOffset>8931910</wp:posOffset>
                </wp:positionV>
                <wp:extent cx="2082800" cy="213360"/>
                <wp:effectExtent l="0" t="0" r="12700" b="0"/>
                <wp:wrapNone/>
                <wp:docPr id="357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082800" cy="2133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F3833DC" w14:textId="77777777" w:rsidR="00694624" w:rsidRPr="00777F7A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sz w:val="28"/>
                                <w:szCs w:val="28"/>
                                <w:lang w:val="de-DE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  <w:lang w:val="de-DE"/>
                              </w:rPr>
                              <w:t>Simon Grundner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F35C14" id="_x0000_s1054" type="#_x0000_t202" style="position:absolute;left:0;text-align:left;margin-left:173.4pt;margin-top:703.3pt;width:164pt;height:16.8pt;z-index:251933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" filled="f" stroked="f">
                <o:lock v:ext="edit" aspectratio="t"/>
                <v:textbox inset="0,0,0,0">
                  <w:txbxContent>
                    <w:p w14:paraId="7F3833DC" w14:textId="77777777" w:rsidR="00694624" w:rsidRPr="00777F7A" w:rsidRDefault="00694624" w:rsidP="00694624">
                      <w:pPr>
                        <w:jc w:val="center"/>
                        <w:rPr>
                          <w:rFonts w:ascii="Arial" w:hAnsi="Arial" w:cs="Arial"/>
                          <w:sz w:val="28"/>
                          <w:szCs w:val="28"/>
                          <w:lang w:val="de-DE"/>
                        </w:rPr>
                      </w:pPr>
                      <w:r>
                        <w:rPr>
                          <w:rFonts w:ascii="Arial" w:hAnsi="Arial" w:cs="Arial"/>
                          <w:sz w:val="28"/>
                          <w:szCs w:val="28"/>
                          <w:lang w:val="de-DE"/>
                        </w:rPr>
                        <w:t>Simon Grundner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909120" behindDoc="0" locked="1" layoutInCell="1" allowOverlap="1" wp14:anchorId="7119DBBE" wp14:editId="080FF858">
                <wp:simplePos x="0" y="0"/>
                <wp:positionH relativeFrom="column">
                  <wp:posOffset>26670</wp:posOffset>
                </wp:positionH>
                <wp:positionV relativeFrom="page">
                  <wp:posOffset>8834755</wp:posOffset>
                </wp:positionV>
                <wp:extent cx="973455" cy="125730"/>
                <wp:effectExtent l="0" t="0" r="0" b="7620"/>
                <wp:wrapNone/>
                <wp:docPr id="358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973455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98175C9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Sachnummer, Dateiname</w:t>
                            </w:r>
                            <w:r w:rsidRPr="00833108"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19DBBE" id="_x0000_s1055" type="#_x0000_t202" style="position:absolute;left:0;text-align:left;margin-left:2.1pt;margin-top:695.65pt;width:76.65pt;height:9.9pt;z-index:251909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" filled="f" stroked="f">
                <o:lock v:ext="edit" aspectratio="t"/>
                <v:textbox inset="0,0,0,0">
                  <w:txbxContent>
                    <w:p w14:paraId="398175C9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Sachnummer, Dateiname</w:t>
                      </w:r>
                      <w:r w:rsidRPr="00833108">
                        <w:rPr>
                          <w:rFonts w:ascii="Arial" w:hAnsi="Arial" w:cs="Arial"/>
                          <w:sz w:val="12"/>
                          <w:szCs w:val="12"/>
                        </w:rPr>
                        <w:t>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908096" behindDoc="0" locked="1" layoutInCell="1" allowOverlap="1" wp14:anchorId="67B7063B" wp14:editId="73770376">
                <wp:simplePos x="0" y="0"/>
                <wp:positionH relativeFrom="column">
                  <wp:posOffset>2187575</wp:posOffset>
                </wp:positionH>
                <wp:positionV relativeFrom="page">
                  <wp:posOffset>8838565</wp:posOffset>
                </wp:positionV>
                <wp:extent cx="478790" cy="125730"/>
                <wp:effectExtent l="0" t="0" r="0" b="7620"/>
                <wp:wrapNone/>
                <wp:docPr id="359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47879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00FD98C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Name</w:t>
                            </w:r>
                            <w:r w:rsidRPr="00833108"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B7063B" id="_x0000_s1056" type="#_x0000_t202" style="position:absolute;left:0;text-align:left;margin-left:172.25pt;margin-top:695.95pt;width:37.7pt;height:9.9pt;z-index:251908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" filled="f" stroked="f">
                <o:lock v:ext="edit" aspectratio="t"/>
                <v:textbox inset="0,0,0,0">
                  <w:txbxContent>
                    <w:p w14:paraId="600FD98C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Name</w:t>
                      </w:r>
                      <w:r w:rsidRPr="00833108">
                        <w:rPr>
                          <w:rFonts w:ascii="Arial" w:hAnsi="Arial" w:cs="Arial"/>
                          <w:sz w:val="12"/>
                          <w:szCs w:val="12"/>
                        </w:rPr>
                        <w:t>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916288" behindDoc="0" locked="1" layoutInCell="1" allowOverlap="1" wp14:anchorId="37CCB3A3" wp14:editId="4314521A">
                <wp:simplePos x="0" y="0"/>
                <wp:positionH relativeFrom="column">
                  <wp:posOffset>4345940</wp:posOffset>
                </wp:positionH>
                <wp:positionV relativeFrom="page">
                  <wp:posOffset>9973310</wp:posOffset>
                </wp:positionV>
                <wp:extent cx="374015" cy="125730"/>
                <wp:effectExtent l="0" t="0" r="6985" b="7620"/>
                <wp:wrapNone/>
                <wp:docPr id="360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74015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727B4CF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Maßstab: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CCB3A3" id="_x0000_s1057" type="#_x0000_t202" style="position:absolute;left:0;text-align:left;margin-left:342.2pt;margin-top:785.3pt;width:29.45pt;height:9.9pt;z-index:251916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" filled="f" stroked="f">
                <o:lock v:ext="edit" aspectratio="t"/>
                <v:textbox inset="0,0,0,0">
                  <w:txbxContent>
                    <w:p w14:paraId="0727B4CF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Maßstab: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915264" behindDoc="0" locked="1" layoutInCell="1" allowOverlap="1" wp14:anchorId="7D9E79C5" wp14:editId="43B281F6">
                <wp:simplePos x="0" y="0"/>
                <wp:positionH relativeFrom="column">
                  <wp:posOffset>4773295</wp:posOffset>
                </wp:positionH>
                <wp:positionV relativeFrom="page">
                  <wp:posOffset>9980295</wp:posOffset>
                </wp:positionV>
                <wp:extent cx="231140" cy="125730"/>
                <wp:effectExtent l="0" t="0" r="0" b="7620"/>
                <wp:wrapNone/>
                <wp:docPr id="361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3114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1B68707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Spr.: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9E79C5" id="_x0000_s1058" type="#_x0000_t202" style="position:absolute;left:0;text-align:left;margin-left:375.85pt;margin-top:785.85pt;width:18.2pt;height:9.9pt;z-index:251915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" filled="f" stroked="f">
                <o:lock v:ext="edit" aspectratio="t"/>
                <v:textbox inset="0,0,0,0">
                  <w:txbxContent>
                    <w:p w14:paraId="31B68707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Spr.: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914240" behindDoc="0" locked="1" layoutInCell="1" allowOverlap="1" wp14:anchorId="32309CE6" wp14:editId="0DFFF7ED">
                <wp:simplePos x="0" y="0"/>
                <wp:positionH relativeFrom="column">
                  <wp:posOffset>5076825</wp:posOffset>
                </wp:positionH>
                <wp:positionV relativeFrom="page">
                  <wp:posOffset>9980295</wp:posOffset>
                </wp:positionV>
                <wp:extent cx="336550" cy="125730"/>
                <wp:effectExtent l="0" t="0" r="6350" b="7620"/>
                <wp:wrapNone/>
                <wp:docPr id="362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3655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2C86875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Datum: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309CE6" id="_x0000_s1059" type="#_x0000_t202" style="position:absolute;left:0;text-align:left;margin-left:399.75pt;margin-top:785.85pt;width:26.5pt;height:9.9pt;z-index:251914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" filled="f" stroked="f">
                <o:lock v:ext="edit" aspectratio="t"/>
                <v:textbox inset="0,0,0,0">
                  <w:txbxContent>
                    <w:p w14:paraId="02C86875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Datum: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913216" behindDoc="0" locked="1" layoutInCell="1" allowOverlap="1" wp14:anchorId="2FD706CE" wp14:editId="672CE027">
                <wp:simplePos x="0" y="0"/>
                <wp:positionH relativeFrom="column">
                  <wp:posOffset>6206490</wp:posOffset>
                </wp:positionH>
                <wp:positionV relativeFrom="page">
                  <wp:posOffset>9972675</wp:posOffset>
                </wp:positionV>
                <wp:extent cx="259080" cy="125730"/>
                <wp:effectExtent l="0" t="0" r="7620" b="7620"/>
                <wp:wrapNone/>
                <wp:docPr id="363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5908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EF49BA4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Blätter: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D706CE" id="_x0000_s1060" type="#_x0000_t202" style="position:absolute;left:0;text-align:left;margin-left:488.7pt;margin-top:785.25pt;width:20.4pt;height:9.9pt;z-index:251913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" filled="f" stroked="f">
                <o:lock v:ext="edit" aspectratio="t"/>
                <v:textbox inset="0,0,0,0">
                  <w:txbxContent>
                    <w:p w14:paraId="2EF49BA4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Blätter: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912192" behindDoc="0" locked="1" layoutInCell="1" allowOverlap="1" wp14:anchorId="3FA037C5" wp14:editId="00886739">
                <wp:simplePos x="0" y="0"/>
                <wp:positionH relativeFrom="column">
                  <wp:posOffset>5928995</wp:posOffset>
                </wp:positionH>
                <wp:positionV relativeFrom="page">
                  <wp:posOffset>9977120</wp:posOffset>
                </wp:positionV>
                <wp:extent cx="231140" cy="125730"/>
                <wp:effectExtent l="0" t="0" r="0" b="7620"/>
                <wp:wrapNone/>
                <wp:docPr id="364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3114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FF59FD2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Blatt: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A037C5" id="_x0000_s1061" type="#_x0000_t202" style="position:absolute;left:0;text-align:left;margin-left:466.85pt;margin-top:785.6pt;width:18.2pt;height:9.9pt;z-index:251912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" filled="f" stroked="f">
                <o:lock v:ext="edit" aspectratio="t"/>
                <v:textbox inset="0,0,0,0">
                  <w:txbxContent>
                    <w:p w14:paraId="1FF59FD2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Blatt: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949056" behindDoc="0" locked="1" layoutInCell="1" allowOverlap="1" wp14:anchorId="0BECA358" wp14:editId="10430BD6">
                <wp:simplePos x="0" y="0"/>
                <wp:positionH relativeFrom="column">
                  <wp:posOffset>78740</wp:posOffset>
                </wp:positionH>
                <wp:positionV relativeFrom="page">
                  <wp:posOffset>10061575</wp:posOffset>
                </wp:positionV>
                <wp:extent cx="2024380" cy="188595"/>
                <wp:effectExtent l="0" t="0" r="13970" b="1905"/>
                <wp:wrapNone/>
                <wp:docPr id="365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024380" cy="18859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A2A8BFA" w14:textId="77777777" w:rsidR="00694624" w:rsidRPr="00D00A94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  <w:t>Elektronik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ECA358" id="_x0000_s1062" type="#_x0000_t202" style="position:absolute;left:0;text-align:left;margin-left:6.2pt;margin-top:792.25pt;width:159.4pt;height:14.85pt;z-index:251949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1A2A8BFA" w14:textId="77777777" w:rsidR="00694624" w:rsidRPr="00D00A94" w:rsidRDefault="00694624" w:rsidP="00694624">
                      <w:pPr>
                        <w:jc w:val="center"/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  <w:t>Elektronik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947008" behindDoc="0" locked="1" layoutInCell="1" allowOverlap="1" wp14:anchorId="7729DDCE" wp14:editId="1C2F0DDA">
                <wp:simplePos x="0" y="0"/>
                <wp:positionH relativeFrom="column">
                  <wp:posOffset>64770</wp:posOffset>
                </wp:positionH>
                <wp:positionV relativeFrom="page">
                  <wp:posOffset>9839325</wp:posOffset>
                </wp:positionV>
                <wp:extent cx="2024380" cy="222885"/>
                <wp:effectExtent l="0" t="0" r="13970" b="5715"/>
                <wp:wrapNone/>
                <wp:docPr id="366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024380" cy="2228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B482F9B" w14:textId="77777777" w:rsidR="00694624" w:rsidRPr="00922583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</w:rPr>
                            </w:pPr>
                            <w:proofErr w:type="spellStart"/>
                            <w:r w:rsidRPr="00922583"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</w:rPr>
                              <w:t>HTBLuVA</w:t>
                            </w:r>
                            <w:proofErr w:type="spellEnd"/>
                            <w:r w:rsidRPr="00922583"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</w:rPr>
                              <w:t xml:space="preserve"> Salzburg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29DDCE" id="_x0000_s1063" type="#_x0000_t202" style="position:absolute;left:0;text-align:left;margin-left:5.1pt;margin-top:774.75pt;width:159.4pt;height:17.55pt;z-index:251947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" filled="f" stroked="f">
                <o:lock v:ext="edit" aspectratio="t"/>
                <v:textbox inset="0,0,0,0">
                  <w:txbxContent>
                    <w:p w14:paraId="1B482F9B" w14:textId="77777777" w:rsidR="00694624" w:rsidRPr="00922583" w:rsidRDefault="00694624" w:rsidP="00694624">
                      <w:pPr>
                        <w:jc w:val="center"/>
                        <w:rPr>
                          <w:rFonts w:ascii="Arial" w:hAnsi="Arial" w:cs="Arial"/>
                          <w:b/>
                          <w:sz w:val="28"/>
                          <w:szCs w:val="28"/>
                        </w:rPr>
                      </w:pPr>
                      <w:proofErr w:type="spellStart"/>
                      <w:r w:rsidRPr="00922583">
                        <w:rPr>
                          <w:rFonts w:ascii="Arial" w:hAnsi="Arial" w:cs="Arial"/>
                          <w:b/>
                          <w:sz w:val="28"/>
                          <w:szCs w:val="28"/>
                        </w:rPr>
                        <w:t>HTBLuVA</w:t>
                      </w:r>
                      <w:proofErr w:type="spellEnd"/>
                      <w:r w:rsidRPr="00922583">
                        <w:rPr>
                          <w:rFonts w:ascii="Arial" w:hAnsi="Arial" w:cs="Arial"/>
                          <w:b/>
                          <w:sz w:val="28"/>
                          <w:szCs w:val="28"/>
                        </w:rPr>
                        <w:t xml:space="preserve"> Salzburg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930624" behindDoc="0" locked="1" layoutInCell="1" allowOverlap="1" wp14:anchorId="5433368A" wp14:editId="4BC03DE0">
                <wp:simplePos x="0" y="0"/>
                <wp:positionH relativeFrom="column">
                  <wp:posOffset>34925</wp:posOffset>
                </wp:positionH>
                <wp:positionV relativeFrom="page">
                  <wp:posOffset>8966200</wp:posOffset>
                </wp:positionV>
                <wp:extent cx="2086610" cy="200025"/>
                <wp:effectExtent l="0" t="0" r="8890" b="9525"/>
                <wp:wrapNone/>
                <wp:docPr id="367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086610" cy="2000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6DF4D00" w14:textId="77777777" w:rsidR="00694624" w:rsidRPr="00E90F85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 xml:space="preserve">Beilage 1 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33368A" id="_x0000_s1064" type="#_x0000_t202" style="position:absolute;left:0;text-align:left;margin-left:2.75pt;margin-top:706pt;width:164.3pt;height:15.75pt;z-index:251930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" filled="f" stroked="f">
                <o:lock v:ext="edit" aspectratio="t"/>
                <v:textbox inset="0,0,0,0">
                  <w:txbxContent>
                    <w:p w14:paraId="16DF4D00" w14:textId="77777777" w:rsidR="00694624" w:rsidRPr="00E90F85" w:rsidRDefault="00694624" w:rsidP="00694624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t xml:space="preserve">Beilage 1 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907072" behindDoc="0" locked="1" layoutInCell="1" allowOverlap="1" wp14:anchorId="291289E0" wp14:editId="47402580">
                <wp:simplePos x="0" y="0"/>
                <wp:positionH relativeFrom="column">
                  <wp:posOffset>2185035</wp:posOffset>
                </wp:positionH>
                <wp:positionV relativeFrom="page">
                  <wp:posOffset>9589770</wp:posOffset>
                </wp:positionV>
                <wp:extent cx="478790" cy="125730"/>
                <wp:effectExtent l="0" t="0" r="0" b="7620"/>
                <wp:wrapNone/>
                <wp:docPr id="368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47879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76EBF7E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 w:rsidRPr="00833108"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Benennung: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1289E0" id="_x0000_s1065" type="#_x0000_t202" style="position:absolute;left:0;text-align:left;margin-left:172.05pt;margin-top:755.1pt;width:37.7pt;height:9.9pt;z-index:251907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176EBF7E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 w:rsidRPr="00833108">
                        <w:rPr>
                          <w:rFonts w:ascii="Arial" w:hAnsi="Arial" w:cs="Arial"/>
                          <w:sz w:val="12"/>
                          <w:szCs w:val="12"/>
                        </w:rPr>
                        <w:t>Benennung: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900928" behindDoc="0" locked="0" layoutInCell="1" allowOverlap="1" wp14:anchorId="02EB7226" wp14:editId="1D86DCB2">
                <wp:simplePos x="0" y="0"/>
                <wp:positionH relativeFrom="column">
                  <wp:posOffset>6192520</wp:posOffset>
                </wp:positionH>
                <wp:positionV relativeFrom="bottomMargin">
                  <wp:posOffset>-377825</wp:posOffset>
                </wp:positionV>
                <wp:extent cx="0" cy="381600"/>
                <wp:effectExtent l="0" t="0" r="19050" b="19050"/>
                <wp:wrapNone/>
                <wp:docPr id="369" name="Gerade Verbindung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8141F0E" id="Gerade Verbindung 33" o:spid="_x0000_s1026" style="position:absolute;z-index:251900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487.6pt,-29.75pt" to="487.6pt,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" strokecolor="black [3213]" strokeweight="1.42pt">
                <w10:wrap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899904" behindDoc="0" locked="0" layoutInCell="1" allowOverlap="1" wp14:anchorId="59CD57AE" wp14:editId="35A995D6">
                <wp:simplePos x="0" y="0"/>
                <wp:positionH relativeFrom="column">
                  <wp:posOffset>5904865</wp:posOffset>
                </wp:positionH>
                <wp:positionV relativeFrom="bottomMargin">
                  <wp:posOffset>-377825</wp:posOffset>
                </wp:positionV>
                <wp:extent cx="0" cy="381600"/>
                <wp:effectExtent l="0" t="0" r="19050" b="19050"/>
                <wp:wrapNone/>
                <wp:docPr id="370" name="Gerade Verbindung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F52FE8E" id="Gerade Verbindung 34" o:spid="_x0000_s1026" style="position:absolute;z-index:251899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464.95pt,-29.75pt" to="464.95pt,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" strokecolor="black [3213]" strokeweight="1.42pt">
                <w10:wrap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898880" behindDoc="0" locked="0" layoutInCell="1" allowOverlap="1" wp14:anchorId="45E61499" wp14:editId="26B113F7">
                <wp:simplePos x="0" y="0"/>
                <wp:positionH relativeFrom="column">
                  <wp:posOffset>5040630</wp:posOffset>
                </wp:positionH>
                <wp:positionV relativeFrom="bottomMargin">
                  <wp:posOffset>-377825</wp:posOffset>
                </wp:positionV>
                <wp:extent cx="0" cy="381600"/>
                <wp:effectExtent l="0" t="0" r="19050" b="19050"/>
                <wp:wrapNone/>
                <wp:docPr id="371" name="Gerade Verbindung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8D0E2C0" id="Gerade Verbindung 35" o:spid="_x0000_s1026" style="position:absolute;z-index:251898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396.9pt,-29.75pt" to="396.9pt,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" strokecolor="black [3213]" strokeweight="1.42pt">
                <w10:wrap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897856" behindDoc="0" locked="0" layoutInCell="1" allowOverlap="1" wp14:anchorId="7257B129" wp14:editId="29346835">
                <wp:simplePos x="0" y="0"/>
                <wp:positionH relativeFrom="column">
                  <wp:posOffset>4752340</wp:posOffset>
                </wp:positionH>
                <wp:positionV relativeFrom="bottomMargin">
                  <wp:posOffset>-377825</wp:posOffset>
                </wp:positionV>
                <wp:extent cx="0" cy="381600"/>
                <wp:effectExtent l="0" t="0" r="19050" b="19050"/>
                <wp:wrapNone/>
                <wp:docPr id="372" name="Gerade Verbindung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EA84B93" id="Gerade Verbindung 36" o:spid="_x0000_s1026" style="position:absolute;z-index:251897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374.2pt,-29.75pt" to="374.2pt,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" strokecolor="black [3213]" strokeweight="1.42pt">
                <w10:wrap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889664" behindDoc="0" locked="0" layoutInCell="1" allowOverlap="1" wp14:anchorId="5A8E8BE6" wp14:editId="2999DDCF">
                <wp:simplePos x="0" y="0"/>
                <wp:positionH relativeFrom="column">
                  <wp:posOffset>4319905</wp:posOffset>
                </wp:positionH>
                <wp:positionV relativeFrom="bottomMargin">
                  <wp:posOffset>-379095</wp:posOffset>
                </wp:positionV>
                <wp:extent cx="2162175" cy="0"/>
                <wp:effectExtent l="0" t="0" r="9525" b="19050"/>
                <wp:wrapNone/>
                <wp:docPr id="373" name="Gerade Verbindung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62175" cy="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117CD02" id="Gerade Verbindung 37" o:spid="_x0000_s1026" style="position:absolute;z-index:251889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340.15pt,-29.85pt" to="510.4pt,-29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" strokecolor="black [3213]" strokeweight="1.42pt">
                <w10:wrap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887616" behindDoc="0" locked="1" layoutInCell="0" allowOverlap="1" wp14:anchorId="0EDF0D38" wp14:editId="1E0AC79B">
                <wp:simplePos x="0" y="0"/>
                <wp:positionH relativeFrom="margin">
                  <wp:posOffset>-635</wp:posOffset>
                </wp:positionH>
                <wp:positionV relativeFrom="bottomMargin">
                  <wp:posOffset>-1511935</wp:posOffset>
                </wp:positionV>
                <wp:extent cx="6483600" cy="0"/>
                <wp:effectExtent l="0" t="0" r="12700" b="19050"/>
                <wp:wrapNone/>
                <wp:docPr id="374" name="Gerade Verbindung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83600" cy="0"/>
                        </a:xfrm>
                        <a:prstGeom prst="line">
                          <a:avLst/>
                        </a:prstGeom>
                        <a:ln w="180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4CDE7A1" id="Gerade Verbindung 38" o:spid="_x0000_s1026" style="position:absolute;z-index:2518876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" from="-.05pt,-119.05pt" to="510.45pt,-119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" o:allowincell="f" strokecolor="black [3213]" strokeweight=".5mm">
                <w10:wrap anchorx="margin" anchory="margin"/>
                <w10:anchorlock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888640" behindDoc="0" locked="1" layoutInCell="1" allowOverlap="1" wp14:anchorId="1E9849DF" wp14:editId="5356AB34">
                <wp:simplePos x="0" y="0"/>
                <wp:positionH relativeFrom="margin">
                  <wp:posOffset>-635</wp:posOffset>
                </wp:positionH>
                <wp:positionV relativeFrom="bottomMargin">
                  <wp:posOffset>-1134745</wp:posOffset>
                </wp:positionV>
                <wp:extent cx="6483600" cy="0"/>
                <wp:effectExtent l="0" t="0" r="12700" b="19050"/>
                <wp:wrapNone/>
                <wp:docPr id="375" name="Gerade Verbindung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83600" cy="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CF661DA" id="Gerade Verbindung 39" o:spid="_x0000_s1026" style="position:absolute;z-index:2518886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" from="-.05pt,-89.35pt" to="510.45pt,-8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" strokecolor="black [3213]" strokeweight="1.42pt">
                <w10:wrap anchorx="margin" anchory="margin"/>
                <w10:anchorlock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886592" behindDoc="0" locked="0" layoutInCell="1" allowOverlap="1" wp14:anchorId="3EF2D6C3" wp14:editId="0525CDC3">
                <wp:simplePos x="0" y="0"/>
                <wp:positionH relativeFrom="margin">
                  <wp:posOffset>2159635</wp:posOffset>
                </wp:positionH>
                <wp:positionV relativeFrom="bottomMargin">
                  <wp:posOffset>-756285</wp:posOffset>
                </wp:positionV>
                <wp:extent cx="4323080" cy="0"/>
                <wp:effectExtent l="0" t="0" r="20320" b="19050"/>
                <wp:wrapNone/>
                <wp:docPr id="376" name="Gerade Verbindung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323080" cy="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342CE53" id="Gerade Verbindung 40" o:spid="_x0000_s1026" style="position:absolute;z-index:2518865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" from="170.05pt,-59.55pt" to="510.45pt,-59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" strokecolor="black [3213]" strokeweight="1.42pt">
                <w10:wrap anchorx="margin"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896832" behindDoc="0" locked="0" layoutInCell="1" allowOverlap="1" wp14:anchorId="165359EE" wp14:editId="16ADB9C2">
                <wp:simplePos x="0" y="0"/>
                <wp:positionH relativeFrom="margin">
                  <wp:posOffset>4320540</wp:posOffset>
                </wp:positionH>
                <wp:positionV relativeFrom="bottomMargin">
                  <wp:posOffset>-756285</wp:posOffset>
                </wp:positionV>
                <wp:extent cx="0" cy="748800"/>
                <wp:effectExtent l="0" t="0" r="19050" b="13335"/>
                <wp:wrapNone/>
                <wp:docPr id="377" name="Gerade Verbindung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488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ECCFADF" id="Gerade Verbindung 41" o:spid="_x0000_s1026" style="position:absolute;z-index:2518968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" from="340.2pt,-59.55pt" to="340.2pt,-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" strokecolor="black [3213]" strokeweight="1.42pt">
                <w10:wrap anchorx="margin"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895808" behindDoc="0" locked="0" layoutInCell="1" allowOverlap="1" wp14:anchorId="21BC0718" wp14:editId="4568DF5D">
                <wp:simplePos x="0" y="0"/>
                <wp:positionH relativeFrom="margin">
                  <wp:posOffset>2161956</wp:posOffset>
                </wp:positionH>
                <wp:positionV relativeFrom="bottomMargin">
                  <wp:posOffset>-756285</wp:posOffset>
                </wp:positionV>
                <wp:extent cx="0" cy="748800"/>
                <wp:effectExtent l="0" t="0" r="19050" b="13335"/>
                <wp:wrapNone/>
                <wp:docPr id="378" name="Gerade Verbindung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488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1AEC4D1" id="Gerade Verbindung 42" o:spid="_x0000_s1026" style="position:absolute;z-index:2518958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" from="170.25pt,-59.55pt" to="170.25pt,-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" strokecolor="black [3213]" strokeweight="1.42pt">
                <w10:wrap anchorx="margin"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892736" behindDoc="0" locked="0" layoutInCell="1" allowOverlap="1" wp14:anchorId="634DBCBD" wp14:editId="384E8337">
                <wp:simplePos x="0" y="0"/>
                <wp:positionH relativeFrom="column">
                  <wp:posOffset>4320540</wp:posOffset>
                </wp:positionH>
                <wp:positionV relativeFrom="bottomMargin">
                  <wp:posOffset>-1511935</wp:posOffset>
                </wp:positionV>
                <wp:extent cx="0" cy="381600"/>
                <wp:effectExtent l="0" t="0" r="19050" b="19050"/>
                <wp:wrapNone/>
                <wp:docPr id="379" name="Gerade Verbindung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79A36B4" id="Gerade Verbindung 45" o:spid="_x0000_s1026" style="position:absolute;z-index:251892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340.2pt,-119.05pt" to="340.2pt,-8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" strokecolor="black [3213]" strokeweight="1.42pt">
                <w10:wrap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891712" behindDoc="0" locked="0" layoutInCell="1" allowOverlap="1" wp14:anchorId="370CA5AE" wp14:editId="7B3CCFBC">
                <wp:simplePos x="0" y="0"/>
                <wp:positionH relativeFrom="margin">
                  <wp:posOffset>2161540</wp:posOffset>
                </wp:positionH>
                <wp:positionV relativeFrom="bottomMargin">
                  <wp:posOffset>-1134110</wp:posOffset>
                </wp:positionV>
                <wp:extent cx="0" cy="381600"/>
                <wp:effectExtent l="0" t="0" r="19050" b="19050"/>
                <wp:wrapNone/>
                <wp:docPr id="380" name="Gerade Verbindung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55843FA" id="Gerade Verbindung 46" o:spid="_x0000_s1026" style="position:absolute;z-index:2518917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" from="170.2pt,-89.3pt" to="170.2pt,-5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" strokecolor="black [3213]" strokeweight="1.42pt">
                <w10:wrap anchorx="margin"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890688" behindDoc="0" locked="0" layoutInCell="1" allowOverlap="1" wp14:anchorId="66FA6318" wp14:editId="2EB87D0A">
                <wp:simplePos x="0" y="0"/>
                <wp:positionH relativeFrom="margin">
                  <wp:posOffset>2161540</wp:posOffset>
                </wp:positionH>
                <wp:positionV relativeFrom="bottomMargin">
                  <wp:posOffset>-1511935</wp:posOffset>
                </wp:positionV>
                <wp:extent cx="0" cy="381600"/>
                <wp:effectExtent l="0" t="0" r="19050" b="19050"/>
                <wp:wrapNone/>
                <wp:docPr id="381" name="Gerade Verbindung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C7FC57D" id="Gerade Verbindung 47" o:spid="_x0000_s1026" style="position:absolute;z-index:2518906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" from="170.2pt,-119.05pt" to="170.2pt,-8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" strokecolor="black [3213]" strokeweight="1.42pt">
                <w10:wrap anchorx="margin"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885568" behindDoc="0" locked="1" layoutInCell="1" allowOverlap="1" wp14:anchorId="76A1C2FE" wp14:editId="36C28CB9">
                <wp:simplePos x="0" y="0"/>
                <wp:positionH relativeFrom="margin">
                  <wp:posOffset>0</wp:posOffset>
                </wp:positionH>
                <wp:positionV relativeFrom="bottomMargin">
                  <wp:posOffset>-9973310</wp:posOffset>
                </wp:positionV>
                <wp:extent cx="6480000" cy="9972000"/>
                <wp:effectExtent l="0" t="0" r="16510" b="10795"/>
                <wp:wrapNone/>
                <wp:docPr id="382" name="Rechteck 3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80000" cy="9972000"/>
                        </a:xfrm>
                        <a:prstGeom prst="rect">
                          <a:avLst/>
                        </a:prstGeom>
                        <a:noFill/>
                        <a:ln w="180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9ED0E69" id="Rechteck 382" o:spid="_x0000_s1026" style="position:absolute;margin-left:0;margin-top:-785.3pt;width:510.25pt;height:785.2pt;z-index:2518855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" filled="f" strokecolor="black [3213]" strokeweight=".5mm">
                <w10:wrap anchorx="margin" anchory="margin"/>
                <w10:anchorlock/>
              </v:rect>
            </w:pict>
          </mc:Fallback>
        </mc:AlternateContent>
      </w:r>
    </w:p>
    <w:p w14:paraId="18FEB606" w14:textId="77777777" w:rsidR="00694624" w:rsidRDefault="00694624" w:rsidP="00694624">
      <w:pPr>
        <w:spacing w:after="0" w:line="240" w:lineRule="auto"/>
        <w:jc w:val="center"/>
        <w:rPr>
          <w:rFonts w:ascii="Arial" w:hAnsi="Arial" w:cs="Arial"/>
          <w:noProof/>
          <w:sz w:val="24"/>
          <w:szCs w:val="24"/>
        </w:rPr>
      </w:pPr>
    </w:p>
    <w:p w14:paraId="7E99BCD2" w14:textId="77777777" w:rsidR="00694624" w:rsidRDefault="00694624" w:rsidP="00694624">
      <w:pPr>
        <w:spacing w:after="0" w:line="240" w:lineRule="auto"/>
        <w:jc w:val="center"/>
        <w:rPr>
          <w:rFonts w:ascii="Arial" w:hAnsi="Arial" w:cs="Arial"/>
          <w:noProof/>
          <w:sz w:val="24"/>
          <w:szCs w:val="24"/>
        </w:rPr>
      </w:pPr>
    </w:p>
    <w:p w14:paraId="245A3FFC" w14:textId="77777777" w:rsidR="0075409D" w:rsidRDefault="00694624">
      <w:pPr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br w:type="page"/>
      </w:r>
    </w:p>
    <w:p w14:paraId="5CAC4F04" w14:textId="1939533A" w:rsidR="00504A81" w:rsidRDefault="00504A81" w:rsidP="00537B1F">
      <w:pPr>
        <w:rPr>
          <w:rFonts w:ascii="Arial" w:hAnsi="Arial" w:cs="Arial"/>
          <w:noProof/>
          <w:sz w:val="24"/>
          <w:szCs w:val="24"/>
        </w:rPr>
      </w:pPr>
    </w:p>
    <w:p w14:paraId="07CC70AD" w14:textId="77777777" w:rsidR="00694624" w:rsidRDefault="00694624" w:rsidP="00694624">
      <w:pPr>
        <w:rPr>
          <w:rFonts w:ascii="Arial" w:hAnsi="Arial" w:cs="Arial"/>
          <w:noProof/>
          <w:sz w:val="24"/>
          <w:szCs w:val="24"/>
        </w:rPr>
      </w:pPr>
    </w:p>
    <w:p w14:paraId="596033C7" w14:textId="77777777" w:rsidR="00694624" w:rsidRDefault="00694624" w:rsidP="00694624">
      <w:pPr>
        <w:spacing w:after="0" w:line="240" w:lineRule="auto"/>
        <w:jc w:val="center"/>
        <w:rPr>
          <w:rFonts w:ascii="Arial" w:hAnsi="Arial" w:cs="Arial"/>
          <w:noProof/>
          <w:sz w:val="24"/>
          <w:szCs w:val="24"/>
        </w:rPr>
      </w:pPr>
    </w:p>
    <w:p w14:paraId="5AAF45A3" w14:textId="7B1EED17" w:rsidR="00694624" w:rsidRDefault="00694624" w:rsidP="00694624">
      <w:pPr>
        <w:spacing w:after="0" w:line="240" w:lineRule="auto"/>
        <w:jc w:val="center"/>
        <w:rPr>
          <w:rFonts w:ascii="Arial" w:hAnsi="Arial" w:cs="Arial"/>
          <w:noProof/>
          <w:sz w:val="24"/>
          <w:szCs w:val="24"/>
        </w:rPr>
      </w:pPr>
    </w:p>
    <w:p w14:paraId="6C7A7A66" w14:textId="55C2A29C" w:rsidR="00270CDE" w:rsidRDefault="00270CDE" w:rsidP="00694624">
      <w:pPr>
        <w:spacing w:after="0" w:line="240" w:lineRule="auto"/>
        <w:jc w:val="center"/>
        <w:rPr>
          <w:rFonts w:ascii="Arial" w:hAnsi="Arial" w:cs="Arial"/>
          <w:noProof/>
          <w:sz w:val="24"/>
          <w:szCs w:val="24"/>
        </w:rPr>
      </w:pPr>
    </w:p>
    <w:p w14:paraId="26E52A3E" w14:textId="409251C2" w:rsidR="00270CDE" w:rsidRDefault="00270CDE" w:rsidP="00694624">
      <w:pPr>
        <w:spacing w:after="0" w:line="240" w:lineRule="auto"/>
        <w:jc w:val="center"/>
        <w:rPr>
          <w:rFonts w:ascii="Arial" w:hAnsi="Arial" w:cs="Arial"/>
          <w:noProof/>
          <w:sz w:val="24"/>
          <w:szCs w:val="24"/>
        </w:rPr>
      </w:pPr>
    </w:p>
    <w:p w14:paraId="28AEBBA8" w14:textId="77777777" w:rsidR="00270CDE" w:rsidRDefault="00270CDE" w:rsidP="00694624">
      <w:pPr>
        <w:spacing w:after="0" w:line="240" w:lineRule="auto"/>
        <w:jc w:val="center"/>
        <w:rPr>
          <w:rFonts w:ascii="Arial" w:hAnsi="Arial" w:cs="Arial"/>
          <w:noProof/>
          <w:sz w:val="24"/>
          <w:szCs w:val="24"/>
        </w:rPr>
      </w:pPr>
    </w:p>
    <w:p w14:paraId="110F7115" w14:textId="77777777" w:rsidR="00694624" w:rsidRDefault="00694624" w:rsidP="00694624">
      <w:pPr>
        <w:spacing w:after="0" w:line="240" w:lineRule="auto"/>
        <w:jc w:val="center"/>
        <w:rPr>
          <w:rFonts w:ascii="Arial" w:hAnsi="Arial" w:cs="Arial"/>
          <w:noProof/>
          <w:sz w:val="24"/>
          <w:szCs w:val="24"/>
        </w:rPr>
      </w:pPr>
    </w:p>
    <w:p w14:paraId="1871F791" w14:textId="4F4A55A3" w:rsidR="00694624" w:rsidRDefault="00270CDE" w:rsidP="00694624">
      <w:pPr>
        <w:spacing w:after="0" w:line="240" w:lineRule="auto"/>
        <w:jc w:val="center"/>
        <w:rPr>
          <w:rFonts w:ascii="Arial" w:hAnsi="Arial" w:cs="Arial"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71C4364A" wp14:editId="0F639A30">
            <wp:extent cx="4736205" cy="5441183"/>
            <wp:effectExtent l="0" t="0" r="7620" b="7620"/>
            <wp:docPr id="1019" name="Grafik 1019" descr="Ein Bild, das Diagramm, Plan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" name="Grafik 1019" descr="Ein Bild, das Diagramm, Plan enthält.&#10;&#10;Automatisch generierte Beschreibu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43953" cy="5450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32D58" w14:textId="77777777" w:rsidR="00694624" w:rsidRDefault="00694624" w:rsidP="00694624">
      <w:pPr>
        <w:spacing w:after="0" w:line="240" w:lineRule="auto"/>
        <w:jc w:val="center"/>
        <w:rPr>
          <w:rFonts w:ascii="Arial" w:hAnsi="Arial" w:cs="Arial"/>
          <w:noProof/>
          <w:sz w:val="24"/>
          <w:szCs w:val="24"/>
        </w:rPr>
      </w:pPr>
    </w:p>
    <w:p w14:paraId="315F8799" w14:textId="77777777" w:rsidR="00694624" w:rsidRPr="00640624" w:rsidRDefault="00694624" w:rsidP="00694624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</w:p>
    <w:p w14:paraId="38E1D15F" w14:textId="77777777" w:rsidR="00694624" w:rsidRDefault="00694624" w:rsidP="00694624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</w:p>
    <w:p w14:paraId="4A2A0CB7" w14:textId="77777777" w:rsidR="00694624" w:rsidRPr="00640624" w:rsidRDefault="00694624" w:rsidP="00694624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  <w:r w:rsidRPr="00640624">
        <w:rPr>
          <w:rFonts w:ascii="Arial" w:hAnsi="Arial" w:cs="Arial"/>
          <w:noProof/>
          <w:sz w:val="24"/>
          <w:szCs w:val="24"/>
          <w:lang w:eastAsia="de-AT"/>
        </w:rPr>
        <w:drawing>
          <wp:anchor distT="0" distB="0" distL="114300" distR="114300" simplePos="0" relativeHeight="252013568" behindDoc="1" locked="1" layoutInCell="1" allowOverlap="1" wp14:anchorId="58C36A4C" wp14:editId="5BD1D2A1">
            <wp:simplePos x="0" y="0"/>
            <wp:positionH relativeFrom="column">
              <wp:posOffset>320675</wp:posOffset>
            </wp:positionH>
            <wp:positionV relativeFrom="margin">
              <wp:posOffset>8914765</wp:posOffset>
            </wp:positionV>
            <wp:extent cx="1508400" cy="511200"/>
            <wp:effectExtent l="0" t="0" r="0" b="3175"/>
            <wp:wrapNone/>
            <wp:docPr id="446" name="Grafik 446" descr="Ein Bild, das Logo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" name="Grafik 320" descr="Ein Bild, das Logo enthält.&#10;&#10;Automatisch generierte Beschreibu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8400" cy="51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959296" behindDoc="0" locked="0" layoutInCell="1" allowOverlap="1" wp14:anchorId="1B8A4F58" wp14:editId="2412A92E">
                <wp:simplePos x="0" y="0"/>
                <wp:positionH relativeFrom="column">
                  <wp:posOffset>3025140</wp:posOffset>
                </wp:positionH>
                <wp:positionV relativeFrom="bottomMargin">
                  <wp:posOffset>-1134110</wp:posOffset>
                </wp:positionV>
                <wp:extent cx="0" cy="381600"/>
                <wp:effectExtent l="0" t="0" r="19050" b="19050"/>
                <wp:wrapNone/>
                <wp:docPr id="384" name="Gerade Verbindung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9CFA529" id="Gerade Verbindung 44" o:spid="_x0000_s1026" style="position:absolute;z-index:251959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238.2pt,-89.3pt" to="238.2pt,-5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" strokecolor="black [3213]" strokeweight="1.42pt">
                <w10:wrap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968512" behindDoc="0" locked="0" layoutInCell="1" allowOverlap="1" wp14:anchorId="7AF104C0" wp14:editId="0B503F0D">
                <wp:simplePos x="0" y="0"/>
                <wp:positionH relativeFrom="column">
                  <wp:posOffset>3888740</wp:posOffset>
                </wp:positionH>
                <wp:positionV relativeFrom="bottomMargin">
                  <wp:posOffset>-1134110</wp:posOffset>
                </wp:positionV>
                <wp:extent cx="0" cy="381600"/>
                <wp:effectExtent l="0" t="0" r="19050" b="19050"/>
                <wp:wrapNone/>
                <wp:docPr id="385" name="Gerade Verbindung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69862F2" id="Gerade Verbindung 31" o:spid="_x0000_s1026" style="position:absolute;z-index:251968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306.2pt,-89.3pt" to="306.2pt,-5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" strokecolor="black [3213]" strokeweight="1.42pt">
                <w10:wrap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970560" behindDoc="0" locked="0" layoutInCell="1" allowOverlap="1" wp14:anchorId="208F8E98" wp14:editId="3E5E31E3">
                <wp:simplePos x="0" y="0"/>
                <wp:positionH relativeFrom="column">
                  <wp:posOffset>3456305</wp:posOffset>
                </wp:positionH>
                <wp:positionV relativeFrom="bottomMargin">
                  <wp:posOffset>-1134110</wp:posOffset>
                </wp:positionV>
                <wp:extent cx="0" cy="381600"/>
                <wp:effectExtent l="0" t="0" r="19050" b="19050"/>
                <wp:wrapNone/>
                <wp:docPr id="386" name="Gerade Verbindung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F32855F" id="Gerade Verbindung 29" o:spid="_x0000_s1026" style="position:absolute;z-index:251970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272.15pt,-89.3pt" to="272.15pt,-5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" strokecolor="black [3213]" strokeweight="1.42pt">
                <w10:wrap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986944" behindDoc="0" locked="1" layoutInCell="1" allowOverlap="1" wp14:anchorId="3EACB50C" wp14:editId="02AA5033">
                <wp:simplePos x="0" y="0"/>
                <wp:positionH relativeFrom="column">
                  <wp:posOffset>3060700</wp:posOffset>
                </wp:positionH>
                <wp:positionV relativeFrom="page">
                  <wp:posOffset>9210675</wp:posOffset>
                </wp:positionV>
                <wp:extent cx="357505" cy="125730"/>
                <wp:effectExtent l="0" t="0" r="4445" b="7620"/>
                <wp:wrapNone/>
                <wp:docPr id="387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57505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96CEE7C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Gez.: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ACB50C" id="_x0000_s1066" type="#_x0000_t202" style="position:absolute;left:0;text-align:left;margin-left:241pt;margin-top:725.25pt;width:28.15pt;height:9.9pt;z-index:25198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" filled="f" stroked="f">
                <o:lock v:ext="edit" aspectratio="t"/>
                <v:textbox inset="0,0,0,0">
                  <w:txbxContent>
                    <w:p w14:paraId="496CEE7C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Gez.: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987968" behindDoc="0" locked="1" layoutInCell="1" allowOverlap="1" wp14:anchorId="5AD368E7" wp14:editId="7B6C3E7B">
                <wp:simplePos x="0" y="0"/>
                <wp:positionH relativeFrom="column">
                  <wp:posOffset>3488055</wp:posOffset>
                </wp:positionH>
                <wp:positionV relativeFrom="page">
                  <wp:posOffset>9214485</wp:posOffset>
                </wp:positionV>
                <wp:extent cx="353695" cy="125730"/>
                <wp:effectExtent l="0" t="0" r="8255" b="7620"/>
                <wp:wrapNone/>
                <wp:docPr id="388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53695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5587C8F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Geprüft: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D368E7" id="_x0000_s1067" type="#_x0000_t202" style="position:absolute;left:0;text-align:left;margin-left:274.65pt;margin-top:725.55pt;width:27.85pt;height:9.9pt;z-index:251987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" filled="f" stroked="f">
                <o:lock v:ext="edit" aspectratio="t"/>
                <v:textbox inset="0,0,0,0">
                  <w:txbxContent>
                    <w:p w14:paraId="45587C8F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Geprüft: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988992" behindDoc="0" locked="1" layoutInCell="1" allowOverlap="1" wp14:anchorId="02A6005B" wp14:editId="3568465A">
                <wp:simplePos x="0" y="0"/>
                <wp:positionH relativeFrom="column">
                  <wp:posOffset>3911600</wp:posOffset>
                </wp:positionH>
                <wp:positionV relativeFrom="page">
                  <wp:posOffset>9210675</wp:posOffset>
                </wp:positionV>
                <wp:extent cx="374015" cy="125730"/>
                <wp:effectExtent l="0" t="0" r="6985" b="7620"/>
                <wp:wrapNone/>
                <wp:docPr id="389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74015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84D132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Betreuer: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A6005B" id="_x0000_s1068" type="#_x0000_t202" style="position:absolute;left:0;text-align:left;margin-left:308pt;margin-top:725.25pt;width:29.45pt;height:9.9pt;z-index:251988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" filled="f" stroked="f">
                <o:lock v:ext="edit" aspectratio="t"/>
                <v:textbox inset="0,0,0,0">
                  <w:txbxContent>
                    <w:p w14:paraId="5584D132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Betreuer: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003328" behindDoc="0" locked="1" layoutInCell="1" allowOverlap="1" wp14:anchorId="7C5FB360" wp14:editId="7E71620E">
                <wp:simplePos x="0" y="0"/>
                <wp:positionH relativeFrom="column">
                  <wp:posOffset>3053715</wp:posOffset>
                </wp:positionH>
                <wp:positionV relativeFrom="page">
                  <wp:posOffset>9334500</wp:posOffset>
                </wp:positionV>
                <wp:extent cx="379095" cy="163830"/>
                <wp:effectExtent l="0" t="0" r="1905" b="7620"/>
                <wp:wrapNone/>
                <wp:docPr id="390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79095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8751048" w14:textId="77777777" w:rsidR="00694624" w:rsidRPr="00777F7A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de-DE"/>
                              </w:rPr>
                            </w:pPr>
                            <w:proofErr w:type="spellStart"/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de-DE"/>
                              </w:rPr>
                              <w:t>GruS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5FB360" id="_x0000_s1069" type="#_x0000_t202" style="position:absolute;left:0;text-align:left;margin-left:240.45pt;margin-top:735pt;width:29.85pt;height:12.9pt;z-index:252003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" filled="f" stroked="f">
                <o:lock v:ext="edit" aspectratio="t"/>
                <v:textbox inset="0,0,0,0">
                  <w:txbxContent>
                    <w:p w14:paraId="18751048" w14:textId="77777777" w:rsidR="00694624" w:rsidRPr="00777F7A" w:rsidRDefault="00694624" w:rsidP="00694624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  <w:lang w:val="de-DE"/>
                        </w:rPr>
                      </w:pPr>
                      <w:proofErr w:type="spellStart"/>
                      <w:r>
                        <w:rPr>
                          <w:rFonts w:ascii="Arial" w:hAnsi="Arial" w:cs="Arial"/>
                          <w:sz w:val="20"/>
                          <w:szCs w:val="20"/>
                          <w:lang w:val="de-DE"/>
                        </w:rPr>
                        <w:t>GruS</w:t>
                      </w:r>
                      <w:proofErr w:type="spellEnd"/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004352" behindDoc="0" locked="1" layoutInCell="1" allowOverlap="1" wp14:anchorId="5ECBC0C6" wp14:editId="49AF585A">
                <wp:simplePos x="0" y="0"/>
                <wp:positionH relativeFrom="column">
                  <wp:posOffset>3470275</wp:posOffset>
                </wp:positionH>
                <wp:positionV relativeFrom="page">
                  <wp:posOffset>9316720</wp:posOffset>
                </wp:positionV>
                <wp:extent cx="379095" cy="163830"/>
                <wp:effectExtent l="0" t="0" r="1905" b="7620"/>
                <wp:wrapNone/>
                <wp:docPr id="391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79095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FFAD143" w14:textId="77777777" w:rsidR="00694624" w:rsidRPr="00DF75BF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CBC0C6" id="_x0000_s1070" type="#_x0000_t202" style="position:absolute;left:0;text-align:left;margin-left:273.25pt;margin-top:733.6pt;width:29.85pt;height:12.9pt;z-index:252004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" filled="f" stroked="f">
                <o:lock v:ext="edit" aspectratio="t"/>
                <v:textbox inset="0,0,0,0">
                  <w:txbxContent>
                    <w:p w14:paraId="7FFAD143" w14:textId="77777777" w:rsidR="00694624" w:rsidRPr="00DF75BF" w:rsidRDefault="00694624" w:rsidP="00694624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005376" behindDoc="0" locked="1" layoutInCell="1" allowOverlap="1" wp14:anchorId="66DD482A" wp14:editId="52265A6F">
                <wp:simplePos x="0" y="0"/>
                <wp:positionH relativeFrom="column">
                  <wp:posOffset>3911600</wp:posOffset>
                </wp:positionH>
                <wp:positionV relativeFrom="page">
                  <wp:posOffset>9323705</wp:posOffset>
                </wp:positionV>
                <wp:extent cx="399415" cy="163830"/>
                <wp:effectExtent l="0" t="0" r="635" b="7620"/>
                <wp:wrapNone/>
                <wp:docPr id="392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99415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3E9F03E" w14:textId="77777777" w:rsidR="00694624" w:rsidRPr="00777F7A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de-DE"/>
                              </w:rPr>
                            </w:pPr>
                            <w:proofErr w:type="spellStart"/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de-DE"/>
                              </w:rPr>
                              <w:t>SreS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DD482A" id="_x0000_s1071" type="#_x0000_t202" style="position:absolute;left:0;text-align:left;margin-left:308pt;margin-top:734.15pt;width:31.45pt;height:12.9pt;z-index:252005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73E9F03E" w14:textId="77777777" w:rsidR="00694624" w:rsidRPr="00777F7A" w:rsidRDefault="00694624" w:rsidP="00694624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  <w:lang w:val="de-DE"/>
                        </w:rPr>
                      </w:pPr>
                      <w:proofErr w:type="spellStart"/>
                      <w:r>
                        <w:rPr>
                          <w:rFonts w:ascii="Arial" w:hAnsi="Arial" w:cs="Arial"/>
                          <w:sz w:val="20"/>
                          <w:szCs w:val="20"/>
                          <w:lang w:val="de-DE"/>
                        </w:rPr>
                        <w:t>SreS</w:t>
                      </w:r>
                      <w:proofErr w:type="spellEnd"/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967488" behindDoc="0" locked="0" layoutInCell="1" allowOverlap="1" wp14:anchorId="246832BC" wp14:editId="4C6F2B0A">
                <wp:simplePos x="0" y="0"/>
                <wp:positionH relativeFrom="margin">
                  <wp:posOffset>5220970</wp:posOffset>
                </wp:positionH>
                <wp:positionV relativeFrom="bottomMargin">
                  <wp:posOffset>-1510665</wp:posOffset>
                </wp:positionV>
                <wp:extent cx="0" cy="381600"/>
                <wp:effectExtent l="0" t="0" r="19050" b="19050"/>
                <wp:wrapNone/>
                <wp:docPr id="393" name="Gerade Verbindung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79C0AA8" id="Gerade Verbindung 32" o:spid="_x0000_s1026" style="position:absolute;z-index:2519674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" from="411.1pt,-118.95pt" to="411.1pt,-88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" strokecolor="black [3213]" strokeweight="1.42pt">
                <w10:wrap anchorx="margin"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975680" behindDoc="0" locked="1" layoutInCell="1" allowOverlap="1" wp14:anchorId="5FD3092E" wp14:editId="3E140ECA">
                <wp:simplePos x="0" y="0"/>
                <wp:positionH relativeFrom="column">
                  <wp:posOffset>5257800</wp:posOffset>
                </wp:positionH>
                <wp:positionV relativeFrom="page">
                  <wp:posOffset>8837930</wp:posOffset>
                </wp:positionV>
                <wp:extent cx="478790" cy="125730"/>
                <wp:effectExtent l="0" t="0" r="0" b="7620"/>
                <wp:wrapNone/>
                <wp:docPr id="394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47879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7FBBBD7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Werkstoff: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D3092E" id="_x0000_s1072" type="#_x0000_t202" style="position:absolute;left:0;text-align:left;margin-left:414pt;margin-top:695.9pt;width:37.7pt;height:9.9pt;z-index:25197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" filled="f" stroked="f">
                <o:lock v:ext="edit" aspectratio="t"/>
                <v:textbox inset="0,0,0,0">
                  <w:txbxContent>
                    <w:p w14:paraId="07FBBBD7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Werkstoff: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976704" behindDoc="0" locked="1" layoutInCell="1" allowOverlap="1" wp14:anchorId="2288367F" wp14:editId="5E9F7B2E">
                <wp:simplePos x="0" y="0"/>
                <wp:positionH relativeFrom="column">
                  <wp:posOffset>4351020</wp:posOffset>
                </wp:positionH>
                <wp:positionV relativeFrom="page">
                  <wp:posOffset>8841740</wp:posOffset>
                </wp:positionV>
                <wp:extent cx="478790" cy="125730"/>
                <wp:effectExtent l="0" t="0" r="0" b="7620"/>
                <wp:wrapNone/>
                <wp:docPr id="395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47879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6116E90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Toleranz: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88367F" id="_x0000_s1073" type="#_x0000_t202" style="position:absolute;left:0;text-align:left;margin-left:342.6pt;margin-top:696.2pt;width:37.7pt;height:9.9pt;z-index:25197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" filled="f" stroked="f">
                <o:lock v:ext="edit" aspectratio="t"/>
                <v:textbox inset="0,0,0,0">
                  <w:txbxContent>
                    <w:p w14:paraId="46116E90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Toleranz: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997184" behindDoc="0" locked="1" layoutInCell="1" allowOverlap="1" wp14:anchorId="274573C5" wp14:editId="2E772129">
                <wp:simplePos x="0" y="0"/>
                <wp:positionH relativeFrom="column">
                  <wp:posOffset>5263515</wp:posOffset>
                </wp:positionH>
                <wp:positionV relativeFrom="page">
                  <wp:posOffset>8950960</wp:posOffset>
                </wp:positionV>
                <wp:extent cx="1184910" cy="181610"/>
                <wp:effectExtent l="0" t="0" r="0" b="8890"/>
                <wp:wrapNone/>
                <wp:docPr id="396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184910" cy="1816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632C4D4" w14:textId="0BB86BC1" w:rsidR="00694624" w:rsidRPr="00B530FE" w:rsidRDefault="00B530FE" w:rsidP="00694624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de-DE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de-DE"/>
                              </w:rPr>
                              <w:t>FR4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4573C5" id="_x0000_s1074" type="#_x0000_t202" style="position:absolute;left:0;text-align:left;margin-left:414.45pt;margin-top:704.8pt;width:93.3pt;height:14.3pt;z-index:251997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" filled="f" stroked="f">
                <o:lock v:ext="edit" aspectratio="t"/>
                <v:textbox inset="0,0,0,0">
                  <w:txbxContent>
                    <w:p w14:paraId="0632C4D4" w14:textId="0BB86BC1" w:rsidR="00694624" w:rsidRPr="00B530FE" w:rsidRDefault="00B530FE" w:rsidP="00694624">
                      <w:pPr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  <w:lang w:val="de-DE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  <w:lang w:val="de-DE"/>
                        </w:rPr>
                        <w:t>FR4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998208" behindDoc="0" locked="1" layoutInCell="1" allowOverlap="1" wp14:anchorId="2B3FFE82" wp14:editId="5113882F">
                <wp:simplePos x="0" y="0"/>
                <wp:positionH relativeFrom="column">
                  <wp:posOffset>4349115</wp:posOffset>
                </wp:positionH>
                <wp:positionV relativeFrom="page">
                  <wp:posOffset>8957945</wp:posOffset>
                </wp:positionV>
                <wp:extent cx="836930" cy="174625"/>
                <wp:effectExtent l="0" t="0" r="1270" b="0"/>
                <wp:wrapNone/>
                <wp:docPr id="397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836930" cy="1746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770BD6A" w14:textId="77777777" w:rsidR="00694624" w:rsidRPr="00E90F85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3FFE82" id="_x0000_s1075" type="#_x0000_t202" style="position:absolute;left:0;text-align:left;margin-left:342.45pt;margin-top:705.35pt;width:65.9pt;height:13.75pt;z-index:251998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" filled="f" stroked="f">
                <o:lock v:ext="edit" aspectratio="t"/>
                <v:textbox inset="0,0,0,0">
                  <w:txbxContent>
                    <w:p w14:paraId="2770BD6A" w14:textId="77777777" w:rsidR="00694624" w:rsidRPr="00E90F85" w:rsidRDefault="00694624" w:rsidP="00694624">
                      <w:pPr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993088" behindDoc="0" locked="1" layoutInCell="1" allowOverlap="1" wp14:anchorId="755C4D6F" wp14:editId="71139DC6">
                <wp:simplePos x="0" y="0"/>
                <wp:positionH relativeFrom="column">
                  <wp:posOffset>4352925</wp:posOffset>
                </wp:positionH>
                <wp:positionV relativeFrom="page">
                  <wp:posOffset>9725660</wp:posOffset>
                </wp:positionV>
                <wp:extent cx="614045" cy="163830"/>
                <wp:effectExtent l="0" t="0" r="0" b="7620"/>
                <wp:wrapNone/>
                <wp:docPr id="398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614045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C243429" w14:textId="167D9AD3" w:rsidR="00694624" w:rsidRPr="00B530FE" w:rsidRDefault="00B530FE" w:rsidP="00694624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de-DE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de-DE"/>
                              </w:rPr>
                              <w:t>1.0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5C4D6F" id="_x0000_s1076" type="#_x0000_t202" style="position:absolute;left:0;text-align:left;margin-left:342.75pt;margin-top:765.8pt;width:48.35pt;height:12.9pt;z-index:251993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" filled="f" stroked="f">
                <o:lock v:ext="edit" aspectratio="t"/>
                <v:textbox inset="0,0,0,0">
                  <w:txbxContent>
                    <w:p w14:paraId="6C243429" w14:textId="167D9AD3" w:rsidR="00694624" w:rsidRPr="00B530FE" w:rsidRDefault="00B530FE" w:rsidP="00694624">
                      <w:pPr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  <w:lang w:val="de-DE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  <w:lang w:val="de-DE"/>
                        </w:rPr>
                        <w:t>1.0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994112" behindDoc="0" locked="1" layoutInCell="1" allowOverlap="1" wp14:anchorId="189897EA" wp14:editId="31089D89">
                <wp:simplePos x="0" y="0"/>
                <wp:positionH relativeFrom="column">
                  <wp:posOffset>5507355</wp:posOffset>
                </wp:positionH>
                <wp:positionV relativeFrom="page">
                  <wp:posOffset>9728835</wp:posOffset>
                </wp:positionV>
                <wp:extent cx="937260" cy="192405"/>
                <wp:effectExtent l="0" t="0" r="0" b="0"/>
                <wp:wrapNone/>
                <wp:docPr id="399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937260" cy="1924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4B8F3D5" w14:textId="77777777" w:rsidR="00694624" w:rsidRPr="00E90F85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Fertigung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9897EA" id="_x0000_s1077" type="#_x0000_t202" style="position:absolute;left:0;text-align:left;margin-left:433.65pt;margin-top:766.05pt;width:73.8pt;height:15.15pt;z-index:251994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" filled="f" stroked="f">
                <o:lock v:ext="edit" aspectratio="t"/>
                <v:textbox inset="0,0,0,0">
                  <w:txbxContent>
                    <w:p w14:paraId="34B8F3D5" w14:textId="77777777" w:rsidR="00694624" w:rsidRPr="00E90F85" w:rsidRDefault="00694624" w:rsidP="00694624">
                      <w:pPr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>Fertigung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984896" behindDoc="0" locked="1" layoutInCell="1" allowOverlap="1" wp14:anchorId="32906D15" wp14:editId="69B59013">
                <wp:simplePos x="0" y="0"/>
                <wp:positionH relativeFrom="column">
                  <wp:posOffset>4352290</wp:posOffset>
                </wp:positionH>
                <wp:positionV relativeFrom="page">
                  <wp:posOffset>9598660</wp:posOffset>
                </wp:positionV>
                <wp:extent cx="478790" cy="125730"/>
                <wp:effectExtent l="0" t="0" r="0" b="7620"/>
                <wp:wrapNone/>
                <wp:docPr id="400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47879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DBBABF0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Version</w:t>
                            </w:r>
                            <w:r w:rsidRPr="00833108"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906D15" id="_x0000_s1078" type="#_x0000_t202" style="position:absolute;left:0;text-align:left;margin-left:342.7pt;margin-top:755.8pt;width:37.7pt;height:9.9pt;z-index:25198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" filled="f" stroked="f">
                <o:lock v:ext="edit" aspectratio="t"/>
                <v:textbox inset="0,0,0,0">
                  <w:txbxContent>
                    <w:p w14:paraId="5DBBABF0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Version</w:t>
                      </w:r>
                      <w:r w:rsidRPr="00833108">
                        <w:rPr>
                          <w:rFonts w:ascii="Arial" w:hAnsi="Arial" w:cs="Arial"/>
                          <w:sz w:val="12"/>
                          <w:szCs w:val="12"/>
                        </w:rPr>
                        <w:t>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985920" behindDoc="0" locked="1" layoutInCell="1" allowOverlap="1" wp14:anchorId="756513BF" wp14:editId="41B38757">
                <wp:simplePos x="0" y="0"/>
                <wp:positionH relativeFrom="column">
                  <wp:posOffset>5504180</wp:posOffset>
                </wp:positionH>
                <wp:positionV relativeFrom="page">
                  <wp:posOffset>9605010</wp:posOffset>
                </wp:positionV>
                <wp:extent cx="654685" cy="125730"/>
                <wp:effectExtent l="0" t="0" r="12065" b="7620"/>
                <wp:wrapNone/>
                <wp:docPr id="401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654685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50EF239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Dokumentstatus</w:t>
                            </w:r>
                            <w:r w:rsidRPr="00833108"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6513BF" id="_x0000_s1079" type="#_x0000_t202" style="position:absolute;left:0;text-align:left;margin-left:433.4pt;margin-top:756.3pt;width:51.55pt;height:9.9pt;z-index:25198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750EF239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Dokumentstatus</w:t>
                      </w:r>
                      <w:r w:rsidRPr="00833108">
                        <w:rPr>
                          <w:rFonts w:ascii="Arial" w:hAnsi="Arial" w:cs="Arial"/>
                          <w:sz w:val="12"/>
                          <w:szCs w:val="12"/>
                        </w:rPr>
                        <w:t>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992064" behindDoc="0" locked="1" layoutInCell="1" allowOverlap="1" wp14:anchorId="1F5BDF50" wp14:editId="2292B736">
                <wp:simplePos x="0" y="0"/>
                <wp:positionH relativeFrom="column">
                  <wp:posOffset>5076190</wp:posOffset>
                </wp:positionH>
                <wp:positionV relativeFrom="page">
                  <wp:posOffset>9605010</wp:posOffset>
                </wp:positionV>
                <wp:extent cx="372110" cy="125730"/>
                <wp:effectExtent l="0" t="0" r="8890" b="7620"/>
                <wp:wrapNone/>
                <wp:docPr id="402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7211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FF9AD9A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Revision: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5BDF50" id="_x0000_s1080" type="#_x0000_t202" style="position:absolute;left:0;text-align:left;margin-left:399.7pt;margin-top:756.3pt;width:29.3pt;height:9.9pt;z-index:251992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" filled="f" stroked="f">
                <o:lock v:ext="edit" aspectratio="t"/>
                <v:textbox inset="0,0,0,0">
                  <w:txbxContent>
                    <w:p w14:paraId="1FF9AD9A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Revision: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971584" behindDoc="0" locked="0" layoutInCell="1" allowOverlap="1" wp14:anchorId="718B6077" wp14:editId="0B00AADF">
                <wp:simplePos x="0" y="0"/>
                <wp:positionH relativeFrom="column">
                  <wp:posOffset>5472430</wp:posOffset>
                </wp:positionH>
                <wp:positionV relativeFrom="bottomMargin">
                  <wp:posOffset>-756285</wp:posOffset>
                </wp:positionV>
                <wp:extent cx="0" cy="381600"/>
                <wp:effectExtent l="0" t="0" r="19050" b="19050"/>
                <wp:wrapNone/>
                <wp:docPr id="403" name="Gerade Verbindung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365FBD1" id="Gerade Verbindung 28" o:spid="_x0000_s1026" style="position:absolute;z-index:251971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430.9pt,-59.55pt" to="430.9pt,-29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" strokecolor="black [3213]" strokeweight="1.42pt">
                <w10:wrap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991040" behindDoc="0" locked="0" layoutInCell="1" allowOverlap="1" wp14:anchorId="33A7E762" wp14:editId="4B64612F">
                <wp:simplePos x="0" y="0"/>
                <wp:positionH relativeFrom="column">
                  <wp:posOffset>5041900</wp:posOffset>
                </wp:positionH>
                <wp:positionV relativeFrom="bottomMargin">
                  <wp:posOffset>-756285</wp:posOffset>
                </wp:positionV>
                <wp:extent cx="0" cy="381000"/>
                <wp:effectExtent l="0" t="0" r="19050" b="19050"/>
                <wp:wrapNone/>
                <wp:docPr id="404" name="Gerade Verbindung 2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0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11C813F" id="Gerade Verbindung 294" o:spid="_x0000_s1026" style="position:absolute;z-index:251991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397pt,-59.55pt" to="397pt,-29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" strokecolor="black [3213]" strokeweight="1.42pt">
                <w10:wrap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995136" behindDoc="0" locked="1" layoutInCell="1" allowOverlap="1" wp14:anchorId="64F125F5" wp14:editId="124A18B3">
                <wp:simplePos x="0" y="0"/>
                <wp:positionH relativeFrom="column">
                  <wp:posOffset>5076825</wp:posOffset>
                </wp:positionH>
                <wp:positionV relativeFrom="page">
                  <wp:posOffset>9728835</wp:posOffset>
                </wp:positionV>
                <wp:extent cx="357505" cy="192405"/>
                <wp:effectExtent l="0" t="0" r="4445" b="0"/>
                <wp:wrapNone/>
                <wp:docPr id="405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57505" cy="1924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E3F092B" w14:textId="0D6A8581" w:rsidR="00694624" w:rsidRPr="00B530FE" w:rsidRDefault="00B530FE" w:rsidP="00694624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de-DE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de-DE"/>
                              </w:rPr>
                              <w:t>0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F125F5" id="_x0000_s1081" type="#_x0000_t202" style="position:absolute;left:0;text-align:left;margin-left:399.75pt;margin-top:766.05pt;width:28.15pt;height:15.15pt;z-index:251995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" filled="f" stroked="f">
                <o:lock v:ext="edit" aspectratio="t"/>
                <v:textbox inset="0,0,0,0">
                  <w:txbxContent>
                    <w:p w14:paraId="4E3F092B" w14:textId="0D6A8581" w:rsidR="00694624" w:rsidRPr="00B530FE" w:rsidRDefault="00B530FE" w:rsidP="00694624">
                      <w:pPr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  <w:lang w:val="de-DE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  <w:lang w:val="de-DE"/>
                        </w:rPr>
                        <w:t>0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982848" behindDoc="0" locked="1" layoutInCell="1" allowOverlap="1" wp14:anchorId="3FA245B2" wp14:editId="4F58A01F">
                <wp:simplePos x="0" y="0"/>
                <wp:positionH relativeFrom="column">
                  <wp:posOffset>4345305</wp:posOffset>
                </wp:positionH>
                <wp:positionV relativeFrom="page">
                  <wp:posOffset>9220835</wp:posOffset>
                </wp:positionV>
                <wp:extent cx="551815" cy="125730"/>
                <wp:effectExtent l="0" t="0" r="635" b="7620"/>
                <wp:wrapNone/>
                <wp:docPr id="406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551815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C9CC519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Dokumentart</w:t>
                            </w:r>
                            <w:r w:rsidRPr="00833108"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A245B2" id="_x0000_s1082" type="#_x0000_t202" style="position:absolute;left:0;text-align:left;margin-left:342.15pt;margin-top:726.05pt;width:43.45pt;height:9.9pt;z-index:25198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" filled="f" stroked="f">
                <o:lock v:ext="edit" aspectratio="t"/>
                <v:textbox inset="0,0,0,0">
                  <w:txbxContent>
                    <w:p w14:paraId="7C9CC519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Dokumentart</w:t>
                      </w:r>
                      <w:r w:rsidRPr="00833108">
                        <w:rPr>
                          <w:rFonts w:ascii="Arial" w:hAnsi="Arial" w:cs="Arial"/>
                          <w:sz w:val="12"/>
                          <w:szCs w:val="12"/>
                        </w:rPr>
                        <w:t>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990016" behindDoc="0" locked="1" layoutInCell="1" allowOverlap="1" wp14:anchorId="160392AA" wp14:editId="221E4F96">
                <wp:simplePos x="0" y="0"/>
                <wp:positionH relativeFrom="column">
                  <wp:posOffset>5923280</wp:posOffset>
                </wp:positionH>
                <wp:positionV relativeFrom="page">
                  <wp:posOffset>9213850</wp:posOffset>
                </wp:positionV>
                <wp:extent cx="378460" cy="125730"/>
                <wp:effectExtent l="0" t="0" r="2540" b="7620"/>
                <wp:wrapNone/>
                <wp:docPr id="407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7846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C736DD0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Freigabe: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0392AA" id="_x0000_s1083" type="#_x0000_t202" style="position:absolute;left:0;text-align:left;margin-left:466.4pt;margin-top:725.5pt;width:29.8pt;height:9.9pt;z-index:251990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7C736DD0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Freigabe: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969536" behindDoc="0" locked="0" layoutInCell="1" allowOverlap="1" wp14:anchorId="7FE0006F" wp14:editId="4F7DA573">
                <wp:simplePos x="0" y="0"/>
                <wp:positionH relativeFrom="column">
                  <wp:posOffset>5904230</wp:posOffset>
                </wp:positionH>
                <wp:positionV relativeFrom="bottomMargin">
                  <wp:posOffset>-1134110</wp:posOffset>
                </wp:positionV>
                <wp:extent cx="0" cy="381600"/>
                <wp:effectExtent l="0" t="0" r="19050" b="19050"/>
                <wp:wrapNone/>
                <wp:docPr id="408" name="Gerade Verbindung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BF5AF4D" id="Gerade Verbindung 30" o:spid="_x0000_s1026" style="position:absolute;z-index:251969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464.9pt,-89.3pt" to="464.9pt,-5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" strokecolor="black [3213]" strokeweight="1.42pt">
                <w10:wrap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001280" behindDoc="0" locked="1" layoutInCell="1" allowOverlap="1" wp14:anchorId="224101D3" wp14:editId="32EFB559">
                <wp:simplePos x="0" y="0"/>
                <wp:positionH relativeFrom="column">
                  <wp:posOffset>4352290</wp:posOffset>
                </wp:positionH>
                <wp:positionV relativeFrom="page">
                  <wp:posOffset>9340850</wp:posOffset>
                </wp:positionV>
                <wp:extent cx="1504315" cy="194945"/>
                <wp:effectExtent l="0" t="0" r="635" b="0"/>
                <wp:wrapNone/>
                <wp:docPr id="409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504315" cy="1949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758A00E" w14:textId="2F92CAD1" w:rsidR="00694624" w:rsidRPr="002972DB" w:rsidRDefault="00A0643D" w:rsidP="00694624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de-DE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de-DE"/>
                              </w:rPr>
                              <w:t>Schaltplan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4101D3" id="_x0000_s1084" type="#_x0000_t202" style="position:absolute;left:0;text-align:left;margin-left:342.7pt;margin-top:735.5pt;width:118.45pt;height:15.35pt;z-index:252001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" filled="f" stroked="f">
                <o:lock v:ext="edit" aspectratio="t"/>
                <v:textbox inset="0,0,0,0">
                  <w:txbxContent>
                    <w:p w14:paraId="4758A00E" w14:textId="2F92CAD1" w:rsidR="00694624" w:rsidRPr="002972DB" w:rsidRDefault="00A0643D" w:rsidP="00694624">
                      <w:pPr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  <w:lang w:val="de-DE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  <w:lang w:val="de-DE"/>
                        </w:rPr>
                        <w:t>Schaltplan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006400" behindDoc="0" locked="1" layoutInCell="1" allowOverlap="1" wp14:anchorId="310CEBED" wp14:editId="57C3BFB5">
                <wp:simplePos x="0" y="0"/>
                <wp:positionH relativeFrom="column">
                  <wp:posOffset>5933440</wp:posOffset>
                </wp:positionH>
                <wp:positionV relativeFrom="page">
                  <wp:posOffset>9339580</wp:posOffset>
                </wp:positionV>
                <wp:extent cx="516890" cy="163830"/>
                <wp:effectExtent l="0" t="0" r="0" b="7620"/>
                <wp:wrapNone/>
                <wp:docPr id="410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516890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9206CB3" w14:textId="7FAD6419" w:rsidR="00694624" w:rsidRPr="00777F7A" w:rsidRDefault="00B530FE" w:rsidP="00694624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de-DE"/>
                              </w:rPr>
                            </w:pPr>
                            <w:proofErr w:type="spellStart"/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de-DE"/>
                              </w:rPr>
                              <w:t>SreS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0CEBED" id="_x0000_s1085" type="#_x0000_t202" style="position:absolute;left:0;text-align:left;margin-left:467.2pt;margin-top:735.4pt;width:40.7pt;height:12.9pt;z-index:252006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" filled="f" stroked="f">
                <o:lock v:ext="edit" aspectratio="t"/>
                <v:textbox inset="0,0,0,0">
                  <w:txbxContent>
                    <w:p w14:paraId="79206CB3" w14:textId="7FAD6419" w:rsidR="00694624" w:rsidRPr="00777F7A" w:rsidRDefault="00B530FE" w:rsidP="00694624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  <w:lang w:val="de-DE"/>
                        </w:rPr>
                      </w:pPr>
                      <w:proofErr w:type="spellStart"/>
                      <w:r>
                        <w:rPr>
                          <w:rFonts w:ascii="Arial" w:hAnsi="Arial" w:cs="Arial"/>
                          <w:sz w:val="20"/>
                          <w:szCs w:val="20"/>
                          <w:lang w:val="de-DE"/>
                        </w:rPr>
                        <w:t>SreS</w:t>
                      </w:r>
                      <w:proofErr w:type="spellEnd"/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983872" behindDoc="0" locked="1" layoutInCell="1" allowOverlap="1" wp14:anchorId="0B9E7014" wp14:editId="583E6344">
                <wp:simplePos x="0" y="0"/>
                <wp:positionH relativeFrom="column">
                  <wp:posOffset>2188845</wp:posOffset>
                </wp:positionH>
                <wp:positionV relativeFrom="page">
                  <wp:posOffset>9224010</wp:posOffset>
                </wp:positionV>
                <wp:extent cx="684530" cy="125730"/>
                <wp:effectExtent l="0" t="0" r="1270" b="7620"/>
                <wp:wrapNone/>
                <wp:docPr id="411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68453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E836E06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ID-Nr.: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9E7014" id="_x0000_s1086" type="#_x0000_t202" style="position:absolute;left:0;text-align:left;margin-left:172.35pt;margin-top:726.3pt;width:53.9pt;height:9.9pt;z-index:25198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" filled="f" stroked="f">
                <o:lock v:ext="edit" aspectratio="t"/>
                <v:textbox inset="0,0,0,0">
                  <w:txbxContent>
                    <w:p w14:paraId="7E836E06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ID-Nr.: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002304" behindDoc="0" locked="1" layoutInCell="1" allowOverlap="1" wp14:anchorId="6C7303CA" wp14:editId="13653F4B">
                <wp:simplePos x="0" y="0"/>
                <wp:positionH relativeFrom="column">
                  <wp:posOffset>2195830</wp:posOffset>
                </wp:positionH>
                <wp:positionV relativeFrom="page">
                  <wp:posOffset>9341485</wp:posOffset>
                </wp:positionV>
                <wp:extent cx="799465" cy="163830"/>
                <wp:effectExtent l="0" t="0" r="635" b="7620"/>
                <wp:wrapNone/>
                <wp:docPr id="412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799465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EADAD9B" w14:textId="77777777" w:rsidR="00694624" w:rsidRPr="00777F7A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de-DE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de-DE"/>
                              </w:rPr>
                              <w:t>5AHEL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7303CA" id="_x0000_s1087" type="#_x0000_t202" style="position:absolute;left:0;text-align:left;margin-left:172.9pt;margin-top:735.55pt;width:62.95pt;height:12.9pt;z-index:252002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6EADAD9B" w14:textId="77777777" w:rsidR="00694624" w:rsidRPr="00777F7A" w:rsidRDefault="00694624" w:rsidP="00694624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  <w:lang w:val="de-DE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  <w:lang w:val="de-DE"/>
                        </w:rPr>
                        <w:t>5AHEL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960320" behindDoc="0" locked="0" layoutInCell="1" allowOverlap="1" wp14:anchorId="2E39CABB" wp14:editId="7A234165">
                <wp:simplePos x="0" y="0"/>
                <wp:positionH relativeFrom="column">
                  <wp:posOffset>4320540</wp:posOffset>
                </wp:positionH>
                <wp:positionV relativeFrom="bottomMargin">
                  <wp:posOffset>-1134110</wp:posOffset>
                </wp:positionV>
                <wp:extent cx="0" cy="381000"/>
                <wp:effectExtent l="0" t="0" r="19050" b="19050"/>
                <wp:wrapNone/>
                <wp:docPr id="413" name="Gerade Verbindung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0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BEA76E5" id="Gerade Verbindung 43" o:spid="_x0000_s1026" style="position:absolute;z-index:251960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340.2pt,-89.3pt" to="340.2pt,-59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" strokecolor="black [3213]" strokeweight="1.42pt">
                <w10:wrap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011520" behindDoc="0" locked="1" layoutInCell="1" allowOverlap="1" wp14:anchorId="3590BB40" wp14:editId="0C6C4DF6">
                <wp:simplePos x="0" y="0"/>
                <wp:positionH relativeFrom="column">
                  <wp:posOffset>5076825</wp:posOffset>
                </wp:positionH>
                <wp:positionV relativeFrom="page">
                  <wp:posOffset>10100310</wp:posOffset>
                </wp:positionV>
                <wp:extent cx="788035" cy="163830"/>
                <wp:effectExtent l="0" t="0" r="12065" b="7620"/>
                <wp:wrapNone/>
                <wp:docPr id="414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788035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671E301" w14:textId="6BB6AE90" w:rsidR="00694624" w:rsidRPr="00DF75BF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fldChar w:fldCharType="begin"/>
                            </w: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instrText xml:space="preserve"> DATE   \* MERGEFORMAT </w:instrText>
                            </w: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8854A2">
                              <w:rPr>
                                <w:rFonts w:ascii="Arial" w:hAnsi="Arial" w:cs="Arial"/>
                                <w:noProof/>
                                <w:sz w:val="20"/>
                                <w:szCs w:val="20"/>
                              </w:rPr>
                              <w:t>16.05.2023</w:t>
                            </w: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90BB40" id="_x0000_s1088" type="#_x0000_t202" style="position:absolute;left:0;text-align:left;margin-left:399.75pt;margin-top:795.3pt;width:62.05pt;height:12.9pt;z-index:252011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" filled="f" stroked="f">
                <o:lock v:ext="edit" aspectratio="t"/>
                <v:textbox inset="0,0,0,0">
                  <w:txbxContent>
                    <w:p w14:paraId="0671E301" w14:textId="6BB6AE90" w:rsidR="00694624" w:rsidRPr="00DF75BF" w:rsidRDefault="00694624" w:rsidP="00694624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fldChar w:fldCharType="begin"/>
                      </w: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instrText xml:space="preserve"> DATE   \* MERGEFORMAT </w:instrText>
                      </w: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fldChar w:fldCharType="separate"/>
                      </w:r>
                      <w:r w:rsidR="008854A2">
                        <w:rPr>
                          <w:rFonts w:ascii="Arial" w:hAnsi="Arial" w:cs="Arial"/>
                          <w:noProof/>
                          <w:sz w:val="20"/>
                          <w:szCs w:val="20"/>
                        </w:rPr>
                        <w:t>16.05.2023</w:t>
                      </w: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fldChar w:fldCharType="end"/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007424" behindDoc="0" locked="1" layoutInCell="1" allowOverlap="1" wp14:anchorId="31F78353" wp14:editId="7F75E063">
                <wp:simplePos x="0" y="0"/>
                <wp:positionH relativeFrom="column">
                  <wp:posOffset>4345940</wp:posOffset>
                </wp:positionH>
                <wp:positionV relativeFrom="page">
                  <wp:posOffset>10086340</wp:posOffset>
                </wp:positionV>
                <wp:extent cx="374015" cy="163830"/>
                <wp:effectExtent l="0" t="0" r="6985" b="7620"/>
                <wp:wrapNone/>
                <wp:docPr id="415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74015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104549" w14:textId="77777777" w:rsidR="00694624" w:rsidRPr="00DF75BF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ohne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F78353" id="_x0000_s1089" type="#_x0000_t202" style="position:absolute;left:0;text-align:left;margin-left:342.2pt;margin-top:794.2pt;width:29.45pt;height:12.9pt;z-index:252007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" filled="f" stroked="f">
                <o:lock v:ext="edit" aspectratio="t"/>
                <v:textbox inset="0,0,0,0">
                  <w:txbxContent>
                    <w:p w14:paraId="57104549" w14:textId="77777777" w:rsidR="00694624" w:rsidRPr="00DF75BF" w:rsidRDefault="00694624" w:rsidP="00694624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t>ohne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010496" behindDoc="0" locked="1" layoutInCell="1" allowOverlap="1" wp14:anchorId="682E42FA" wp14:editId="51CC6B54">
                <wp:simplePos x="0" y="0"/>
                <wp:positionH relativeFrom="column">
                  <wp:posOffset>6227445</wp:posOffset>
                </wp:positionH>
                <wp:positionV relativeFrom="page">
                  <wp:posOffset>10086340</wp:posOffset>
                </wp:positionV>
                <wp:extent cx="231140" cy="163830"/>
                <wp:effectExtent l="0" t="0" r="0" b="7620"/>
                <wp:wrapNone/>
                <wp:docPr id="416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31140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99E5C1" w14:textId="3FD9F96C" w:rsidR="00694624" w:rsidRPr="00DF75BF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1</w:t>
                            </w:r>
                            <w:r w:rsidR="00AE60CC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5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2E42FA" id="_x0000_s1090" type="#_x0000_t202" style="position:absolute;left:0;text-align:left;margin-left:490.35pt;margin-top:794.2pt;width:18.2pt;height:12.9pt;z-index:252010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" filled="f" stroked="f">
                <o:lock v:ext="edit" aspectratio="t"/>
                <v:textbox inset="0,0,0,0">
                  <w:txbxContent>
                    <w:p w14:paraId="5799E5C1" w14:textId="3FD9F96C" w:rsidR="00694624" w:rsidRPr="00DF75BF" w:rsidRDefault="00694624" w:rsidP="00694624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t>1</w:t>
                      </w:r>
                      <w:r w:rsidR="00AE60CC">
                        <w:rPr>
                          <w:rFonts w:ascii="Arial" w:hAnsi="Arial" w:cs="Arial"/>
                          <w:sz w:val="20"/>
                          <w:szCs w:val="20"/>
                        </w:rPr>
                        <w:t>5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009472" behindDoc="0" locked="1" layoutInCell="1" allowOverlap="1" wp14:anchorId="2A3E4EAF" wp14:editId="335D48E5">
                <wp:simplePos x="0" y="0"/>
                <wp:positionH relativeFrom="column">
                  <wp:posOffset>5935345</wp:posOffset>
                </wp:positionH>
                <wp:positionV relativeFrom="page">
                  <wp:posOffset>10074910</wp:posOffset>
                </wp:positionV>
                <wp:extent cx="231140" cy="163830"/>
                <wp:effectExtent l="0" t="0" r="0" b="7620"/>
                <wp:wrapNone/>
                <wp:docPr id="417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31140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C5F6D5F" w14:textId="23555CE1" w:rsidR="00694624" w:rsidRPr="00965519" w:rsidRDefault="00852A75" w:rsidP="00694624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de-DE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de-DE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3E4EAF" id="_x0000_s1091" type="#_x0000_t202" style="position:absolute;left:0;text-align:left;margin-left:467.35pt;margin-top:793.3pt;width:18.2pt;height:12.9pt;z-index:252009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" filled="f" stroked="f">
                <o:lock v:ext="edit" aspectratio="t"/>
                <v:textbox inset="0,0,0,0">
                  <w:txbxContent>
                    <w:p w14:paraId="6C5F6D5F" w14:textId="23555CE1" w:rsidR="00694624" w:rsidRPr="00965519" w:rsidRDefault="00852A75" w:rsidP="00694624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  <w:lang w:val="de-DE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  <w:lang w:val="de-DE"/>
                        </w:rPr>
                        <w:t>2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008448" behindDoc="0" locked="1" layoutInCell="1" allowOverlap="1" wp14:anchorId="1CC2514F" wp14:editId="65B60E8D">
                <wp:simplePos x="0" y="0"/>
                <wp:positionH relativeFrom="column">
                  <wp:posOffset>4773295</wp:posOffset>
                </wp:positionH>
                <wp:positionV relativeFrom="page">
                  <wp:posOffset>10086340</wp:posOffset>
                </wp:positionV>
                <wp:extent cx="231140" cy="163830"/>
                <wp:effectExtent l="0" t="0" r="0" b="7620"/>
                <wp:wrapNone/>
                <wp:docPr id="418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31140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B6C09E3" w14:textId="77777777" w:rsidR="00694624" w:rsidRPr="00DF75BF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DE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C2514F" id="_x0000_s1092" type="#_x0000_t202" style="position:absolute;left:0;text-align:left;margin-left:375.85pt;margin-top:794.2pt;width:18.2pt;height:12.9pt;z-index:252008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" filled="f" stroked="f">
                <o:lock v:ext="edit" aspectratio="t"/>
                <v:textbox inset="0,0,0,0">
                  <w:txbxContent>
                    <w:p w14:paraId="5B6C09E3" w14:textId="77777777" w:rsidR="00694624" w:rsidRPr="00DF75BF" w:rsidRDefault="00694624" w:rsidP="00694624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t>DE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000256" behindDoc="0" locked="1" layoutInCell="1" allowOverlap="1" wp14:anchorId="145922AC" wp14:editId="3A93E618">
                <wp:simplePos x="0" y="0"/>
                <wp:positionH relativeFrom="column">
                  <wp:posOffset>2227580</wp:posOffset>
                </wp:positionH>
                <wp:positionV relativeFrom="page">
                  <wp:posOffset>9785985</wp:posOffset>
                </wp:positionV>
                <wp:extent cx="2026285" cy="462280"/>
                <wp:effectExtent l="0" t="0" r="12065" b="13970"/>
                <wp:wrapNone/>
                <wp:docPr id="419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026285" cy="4622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0FE5F59" w14:textId="77777777" w:rsidR="00694624" w:rsidRDefault="00694624" w:rsidP="00694624">
                            <w:pPr>
                              <w:spacing w:after="0" w:line="240" w:lineRule="auto"/>
                              <w:jc w:val="center"/>
                              <w:rPr>
                                <w:rFonts w:ascii="Arial" w:hAnsi="Arial" w:cs="Arial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32"/>
                                <w:szCs w:val="32"/>
                              </w:rPr>
                              <w:t>Gitcon</w:t>
                            </w:r>
                          </w:p>
                          <w:p w14:paraId="299C967A" w14:textId="77777777" w:rsidR="00694624" w:rsidRPr="00640624" w:rsidRDefault="00694624" w:rsidP="00694624">
                            <w:pPr>
                              <w:spacing w:after="0" w:line="240" w:lineRule="auto"/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MIDI-Interface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5922AC" id="_x0000_s1093" type="#_x0000_t202" style="position:absolute;left:0;text-align:left;margin-left:175.4pt;margin-top:770.55pt;width:159.55pt;height:36.4pt;z-index:252000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" filled="f" stroked="f">
                <o:lock v:ext="edit" aspectratio="t"/>
                <v:textbox inset="0,0,0,0">
                  <w:txbxContent>
                    <w:p w14:paraId="30FE5F59" w14:textId="77777777" w:rsidR="00694624" w:rsidRDefault="00694624" w:rsidP="00694624">
                      <w:pPr>
                        <w:spacing w:after="0" w:line="240" w:lineRule="auto"/>
                        <w:jc w:val="center"/>
                        <w:rPr>
                          <w:rFonts w:ascii="Arial" w:hAnsi="Arial" w:cs="Arial"/>
                          <w:sz w:val="32"/>
                          <w:szCs w:val="32"/>
                        </w:rPr>
                      </w:pPr>
                      <w:r>
                        <w:rPr>
                          <w:rFonts w:ascii="Arial" w:hAnsi="Arial" w:cs="Arial"/>
                          <w:sz w:val="32"/>
                          <w:szCs w:val="32"/>
                        </w:rPr>
                        <w:t>Gitcon</w:t>
                      </w:r>
                    </w:p>
                    <w:p w14:paraId="299C967A" w14:textId="77777777" w:rsidR="00694624" w:rsidRPr="00640624" w:rsidRDefault="00694624" w:rsidP="00694624">
                      <w:pPr>
                        <w:spacing w:after="0" w:line="240" w:lineRule="auto"/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>MIDI-Interface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999232" behindDoc="0" locked="1" layoutInCell="1" allowOverlap="1" wp14:anchorId="56EEF6BE" wp14:editId="287CB091">
                <wp:simplePos x="0" y="0"/>
                <wp:positionH relativeFrom="column">
                  <wp:posOffset>2202180</wp:posOffset>
                </wp:positionH>
                <wp:positionV relativeFrom="page">
                  <wp:posOffset>8931910</wp:posOffset>
                </wp:positionV>
                <wp:extent cx="2082800" cy="213360"/>
                <wp:effectExtent l="0" t="0" r="12700" b="0"/>
                <wp:wrapNone/>
                <wp:docPr id="420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082800" cy="2133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0A04A4C" w14:textId="77777777" w:rsidR="00694624" w:rsidRPr="00777F7A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sz w:val="28"/>
                                <w:szCs w:val="28"/>
                                <w:lang w:val="de-DE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  <w:lang w:val="de-DE"/>
                              </w:rPr>
                              <w:t>Simon Grundner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EEF6BE" id="_x0000_s1094" type="#_x0000_t202" style="position:absolute;left:0;text-align:left;margin-left:173.4pt;margin-top:703.3pt;width:164pt;height:16.8pt;z-index:251999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" filled="f" stroked="f">
                <o:lock v:ext="edit" aspectratio="t"/>
                <v:textbox inset="0,0,0,0">
                  <w:txbxContent>
                    <w:p w14:paraId="40A04A4C" w14:textId="77777777" w:rsidR="00694624" w:rsidRPr="00777F7A" w:rsidRDefault="00694624" w:rsidP="00694624">
                      <w:pPr>
                        <w:jc w:val="center"/>
                        <w:rPr>
                          <w:rFonts w:ascii="Arial" w:hAnsi="Arial" w:cs="Arial"/>
                          <w:sz w:val="28"/>
                          <w:szCs w:val="28"/>
                          <w:lang w:val="de-DE"/>
                        </w:rPr>
                      </w:pPr>
                      <w:r>
                        <w:rPr>
                          <w:rFonts w:ascii="Arial" w:hAnsi="Arial" w:cs="Arial"/>
                          <w:sz w:val="28"/>
                          <w:szCs w:val="28"/>
                          <w:lang w:val="de-DE"/>
                        </w:rPr>
                        <w:t>Simon Grundner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974656" behindDoc="0" locked="1" layoutInCell="1" allowOverlap="1" wp14:anchorId="528E6079" wp14:editId="3B17EBD5">
                <wp:simplePos x="0" y="0"/>
                <wp:positionH relativeFrom="column">
                  <wp:posOffset>26670</wp:posOffset>
                </wp:positionH>
                <wp:positionV relativeFrom="page">
                  <wp:posOffset>8834755</wp:posOffset>
                </wp:positionV>
                <wp:extent cx="973455" cy="125730"/>
                <wp:effectExtent l="0" t="0" r="0" b="7620"/>
                <wp:wrapNone/>
                <wp:docPr id="421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973455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63CD309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Sachnummer, Dateiname</w:t>
                            </w:r>
                            <w:r w:rsidRPr="00833108"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8E6079" id="_x0000_s1095" type="#_x0000_t202" style="position:absolute;left:0;text-align:left;margin-left:2.1pt;margin-top:695.65pt;width:76.65pt;height:9.9pt;z-index:25197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" filled="f" stroked="f">
                <o:lock v:ext="edit" aspectratio="t"/>
                <v:textbox inset="0,0,0,0">
                  <w:txbxContent>
                    <w:p w14:paraId="563CD309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Sachnummer, Dateiname</w:t>
                      </w:r>
                      <w:r w:rsidRPr="00833108">
                        <w:rPr>
                          <w:rFonts w:ascii="Arial" w:hAnsi="Arial" w:cs="Arial"/>
                          <w:sz w:val="12"/>
                          <w:szCs w:val="12"/>
                        </w:rPr>
                        <w:t>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973632" behindDoc="0" locked="1" layoutInCell="1" allowOverlap="1" wp14:anchorId="1FBF171C" wp14:editId="00E640A7">
                <wp:simplePos x="0" y="0"/>
                <wp:positionH relativeFrom="column">
                  <wp:posOffset>2187575</wp:posOffset>
                </wp:positionH>
                <wp:positionV relativeFrom="page">
                  <wp:posOffset>8838565</wp:posOffset>
                </wp:positionV>
                <wp:extent cx="478790" cy="125730"/>
                <wp:effectExtent l="0" t="0" r="0" b="7620"/>
                <wp:wrapNone/>
                <wp:docPr id="422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47879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61D6CCB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Name</w:t>
                            </w:r>
                            <w:r w:rsidRPr="00833108"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BF171C" id="_x0000_s1096" type="#_x0000_t202" style="position:absolute;left:0;text-align:left;margin-left:172.25pt;margin-top:695.95pt;width:37.7pt;height:9.9pt;z-index:25197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" filled="f" stroked="f">
                <o:lock v:ext="edit" aspectratio="t"/>
                <v:textbox inset="0,0,0,0">
                  <w:txbxContent>
                    <w:p w14:paraId="161D6CCB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Name</w:t>
                      </w:r>
                      <w:r w:rsidRPr="00833108">
                        <w:rPr>
                          <w:rFonts w:ascii="Arial" w:hAnsi="Arial" w:cs="Arial"/>
                          <w:sz w:val="12"/>
                          <w:szCs w:val="12"/>
                        </w:rPr>
                        <w:t>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981824" behindDoc="0" locked="1" layoutInCell="1" allowOverlap="1" wp14:anchorId="1C4AF1FB" wp14:editId="0231DD37">
                <wp:simplePos x="0" y="0"/>
                <wp:positionH relativeFrom="column">
                  <wp:posOffset>4345940</wp:posOffset>
                </wp:positionH>
                <wp:positionV relativeFrom="page">
                  <wp:posOffset>9973310</wp:posOffset>
                </wp:positionV>
                <wp:extent cx="374015" cy="125730"/>
                <wp:effectExtent l="0" t="0" r="6985" b="7620"/>
                <wp:wrapNone/>
                <wp:docPr id="423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74015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CE14C58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Maßstab: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4AF1FB" id="_x0000_s1097" type="#_x0000_t202" style="position:absolute;left:0;text-align:left;margin-left:342.2pt;margin-top:785.3pt;width:29.45pt;height:9.9pt;z-index:25198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" filled="f" stroked="f">
                <o:lock v:ext="edit" aspectratio="t"/>
                <v:textbox inset="0,0,0,0">
                  <w:txbxContent>
                    <w:p w14:paraId="0CE14C58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Maßstab: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980800" behindDoc="0" locked="1" layoutInCell="1" allowOverlap="1" wp14:anchorId="4E003A58" wp14:editId="79CB1C5E">
                <wp:simplePos x="0" y="0"/>
                <wp:positionH relativeFrom="column">
                  <wp:posOffset>4773295</wp:posOffset>
                </wp:positionH>
                <wp:positionV relativeFrom="page">
                  <wp:posOffset>9980295</wp:posOffset>
                </wp:positionV>
                <wp:extent cx="231140" cy="125730"/>
                <wp:effectExtent l="0" t="0" r="0" b="7620"/>
                <wp:wrapNone/>
                <wp:docPr id="424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3114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268D35E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Spr.: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003A58" id="_x0000_s1098" type="#_x0000_t202" style="position:absolute;left:0;text-align:left;margin-left:375.85pt;margin-top:785.85pt;width:18.2pt;height:9.9pt;z-index:25198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" filled="f" stroked="f">
                <o:lock v:ext="edit" aspectratio="t"/>
                <v:textbox inset="0,0,0,0">
                  <w:txbxContent>
                    <w:p w14:paraId="7268D35E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Spr.: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979776" behindDoc="0" locked="1" layoutInCell="1" allowOverlap="1" wp14:anchorId="000C4BDF" wp14:editId="72C75817">
                <wp:simplePos x="0" y="0"/>
                <wp:positionH relativeFrom="column">
                  <wp:posOffset>5076825</wp:posOffset>
                </wp:positionH>
                <wp:positionV relativeFrom="page">
                  <wp:posOffset>9980295</wp:posOffset>
                </wp:positionV>
                <wp:extent cx="336550" cy="125730"/>
                <wp:effectExtent l="0" t="0" r="6350" b="7620"/>
                <wp:wrapNone/>
                <wp:docPr id="425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3655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E1919B8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Datum: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0C4BDF" id="_x0000_s1099" type="#_x0000_t202" style="position:absolute;left:0;text-align:left;margin-left:399.75pt;margin-top:785.85pt;width:26.5pt;height:9.9pt;z-index:25197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" filled="f" stroked="f">
                <o:lock v:ext="edit" aspectratio="t"/>
                <v:textbox inset="0,0,0,0">
                  <w:txbxContent>
                    <w:p w14:paraId="1E1919B8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Datum: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978752" behindDoc="0" locked="1" layoutInCell="1" allowOverlap="1" wp14:anchorId="648B5F65" wp14:editId="51D782AD">
                <wp:simplePos x="0" y="0"/>
                <wp:positionH relativeFrom="column">
                  <wp:posOffset>6206490</wp:posOffset>
                </wp:positionH>
                <wp:positionV relativeFrom="page">
                  <wp:posOffset>9972675</wp:posOffset>
                </wp:positionV>
                <wp:extent cx="259080" cy="125730"/>
                <wp:effectExtent l="0" t="0" r="7620" b="7620"/>
                <wp:wrapNone/>
                <wp:docPr id="426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5908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44DBEB1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Blätter: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8B5F65" id="_x0000_s1100" type="#_x0000_t202" style="position:absolute;left:0;text-align:left;margin-left:488.7pt;margin-top:785.25pt;width:20.4pt;height:9.9pt;z-index:25197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" filled="f" stroked="f">
                <o:lock v:ext="edit" aspectratio="t"/>
                <v:textbox inset="0,0,0,0">
                  <w:txbxContent>
                    <w:p w14:paraId="444DBEB1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Blätter: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977728" behindDoc="0" locked="1" layoutInCell="1" allowOverlap="1" wp14:anchorId="53BD10A5" wp14:editId="17347611">
                <wp:simplePos x="0" y="0"/>
                <wp:positionH relativeFrom="column">
                  <wp:posOffset>5928995</wp:posOffset>
                </wp:positionH>
                <wp:positionV relativeFrom="page">
                  <wp:posOffset>9977120</wp:posOffset>
                </wp:positionV>
                <wp:extent cx="231140" cy="125730"/>
                <wp:effectExtent l="0" t="0" r="0" b="7620"/>
                <wp:wrapNone/>
                <wp:docPr id="427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3114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A2996A8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Blatt: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BD10A5" id="_x0000_s1101" type="#_x0000_t202" style="position:absolute;left:0;text-align:left;margin-left:466.85pt;margin-top:785.6pt;width:18.2pt;height:9.9pt;z-index:25197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" filled="f" stroked="f">
                <o:lock v:ext="edit" aspectratio="t"/>
                <v:textbox inset="0,0,0,0">
                  <w:txbxContent>
                    <w:p w14:paraId="1A2996A8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Blatt: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014592" behindDoc="0" locked="1" layoutInCell="1" allowOverlap="1" wp14:anchorId="52A221C6" wp14:editId="30F67A3A">
                <wp:simplePos x="0" y="0"/>
                <wp:positionH relativeFrom="column">
                  <wp:posOffset>78740</wp:posOffset>
                </wp:positionH>
                <wp:positionV relativeFrom="page">
                  <wp:posOffset>10061575</wp:posOffset>
                </wp:positionV>
                <wp:extent cx="2024380" cy="188595"/>
                <wp:effectExtent l="0" t="0" r="13970" b="1905"/>
                <wp:wrapNone/>
                <wp:docPr id="428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024380" cy="18859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1256047" w14:textId="77777777" w:rsidR="00694624" w:rsidRPr="00D00A94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  <w:t>Elektronik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A221C6" id="_x0000_s1102" type="#_x0000_t202" style="position:absolute;left:0;text-align:left;margin-left:6.2pt;margin-top:792.25pt;width:159.4pt;height:14.85pt;z-index:252014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41256047" w14:textId="77777777" w:rsidR="00694624" w:rsidRPr="00D00A94" w:rsidRDefault="00694624" w:rsidP="00694624">
                      <w:pPr>
                        <w:jc w:val="center"/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  <w:t>Elektronik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012544" behindDoc="0" locked="1" layoutInCell="1" allowOverlap="1" wp14:anchorId="7ABBDFFA" wp14:editId="148C8304">
                <wp:simplePos x="0" y="0"/>
                <wp:positionH relativeFrom="column">
                  <wp:posOffset>64770</wp:posOffset>
                </wp:positionH>
                <wp:positionV relativeFrom="page">
                  <wp:posOffset>9839325</wp:posOffset>
                </wp:positionV>
                <wp:extent cx="2024380" cy="222885"/>
                <wp:effectExtent l="0" t="0" r="13970" b="5715"/>
                <wp:wrapNone/>
                <wp:docPr id="429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024380" cy="2228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AB0C156" w14:textId="77777777" w:rsidR="00694624" w:rsidRPr="00922583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</w:rPr>
                            </w:pPr>
                            <w:proofErr w:type="spellStart"/>
                            <w:r w:rsidRPr="00922583"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</w:rPr>
                              <w:t>HTBLuVA</w:t>
                            </w:r>
                            <w:proofErr w:type="spellEnd"/>
                            <w:r w:rsidRPr="00922583"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</w:rPr>
                              <w:t xml:space="preserve"> Salzburg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BBDFFA" id="_x0000_s1103" type="#_x0000_t202" style="position:absolute;left:0;text-align:left;margin-left:5.1pt;margin-top:774.75pt;width:159.4pt;height:17.55pt;z-index:252012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" filled="f" stroked="f">
                <o:lock v:ext="edit" aspectratio="t"/>
                <v:textbox inset="0,0,0,0">
                  <w:txbxContent>
                    <w:p w14:paraId="4AB0C156" w14:textId="77777777" w:rsidR="00694624" w:rsidRPr="00922583" w:rsidRDefault="00694624" w:rsidP="00694624">
                      <w:pPr>
                        <w:jc w:val="center"/>
                        <w:rPr>
                          <w:rFonts w:ascii="Arial" w:hAnsi="Arial" w:cs="Arial"/>
                          <w:b/>
                          <w:sz w:val="28"/>
                          <w:szCs w:val="28"/>
                        </w:rPr>
                      </w:pPr>
                      <w:proofErr w:type="spellStart"/>
                      <w:r w:rsidRPr="00922583">
                        <w:rPr>
                          <w:rFonts w:ascii="Arial" w:hAnsi="Arial" w:cs="Arial"/>
                          <w:b/>
                          <w:sz w:val="28"/>
                          <w:szCs w:val="28"/>
                        </w:rPr>
                        <w:t>HTBLuVA</w:t>
                      </w:r>
                      <w:proofErr w:type="spellEnd"/>
                      <w:r w:rsidRPr="00922583">
                        <w:rPr>
                          <w:rFonts w:ascii="Arial" w:hAnsi="Arial" w:cs="Arial"/>
                          <w:b/>
                          <w:sz w:val="28"/>
                          <w:szCs w:val="28"/>
                        </w:rPr>
                        <w:t xml:space="preserve"> Salzburg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996160" behindDoc="0" locked="1" layoutInCell="1" allowOverlap="1" wp14:anchorId="6D8AFA68" wp14:editId="07B54C57">
                <wp:simplePos x="0" y="0"/>
                <wp:positionH relativeFrom="column">
                  <wp:posOffset>34925</wp:posOffset>
                </wp:positionH>
                <wp:positionV relativeFrom="page">
                  <wp:posOffset>8966200</wp:posOffset>
                </wp:positionV>
                <wp:extent cx="2086610" cy="200025"/>
                <wp:effectExtent l="0" t="0" r="8890" b="9525"/>
                <wp:wrapNone/>
                <wp:docPr id="430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086610" cy="2000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A1D8DE2" w14:textId="3D5D24CF" w:rsidR="00694624" w:rsidRPr="00E90F85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 xml:space="preserve">Beilage </w:t>
                            </w:r>
                            <w:r w:rsidR="00DA2F01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8AFA68" id="_x0000_s1104" type="#_x0000_t202" style="position:absolute;left:0;text-align:left;margin-left:2.75pt;margin-top:706pt;width:164.3pt;height:15.75pt;z-index:251996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" filled="f" stroked="f">
                <o:lock v:ext="edit" aspectratio="t"/>
                <v:textbox inset="0,0,0,0">
                  <w:txbxContent>
                    <w:p w14:paraId="6A1D8DE2" w14:textId="3D5D24CF" w:rsidR="00694624" w:rsidRPr="00E90F85" w:rsidRDefault="00694624" w:rsidP="00694624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t xml:space="preserve">Beilage </w:t>
                      </w:r>
                      <w:r w:rsidR="00DA2F01">
                        <w:rPr>
                          <w:rFonts w:ascii="Arial" w:hAnsi="Arial" w:cs="Arial"/>
                          <w:sz w:val="20"/>
                          <w:szCs w:val="20"/>
                        </w:rPr>
                        <w:t>2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972608" behindDoc="0" locked="1" layoutInCell="1" allowOverlap="1" wp14:anchorId="513E5017" wp14:editId="5E935BD1">
                <wp:simplePos x="0" y="0"/>
                <wp:positionH relativeFrom="column">
                  <wp:posOffset>2185035</wp:posOffset>
                </wp:positionH>
                <wp:positionV relativeFrom="page">
                  <wp:posOffset>9589770</wp:posOffset>
                </wp:positionV>
                <wp:extent cx="478790" cy="125730"/>
                <wp:effectExtent l="0" t="0" r="0" b="7620"/>
                <wp:wrapNone/>
                <wp:docPr id="431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47879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0E210BD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 w:rsidRPr="00833108"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Benennung: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3E5017" id="_x0000_s1105" type="#_x0000_t202" style="position:absolute;left:0;text-align:left;margin-left:172.05pt;margin-top:755.1pt;width:37.7pt;height:9.9pt;z-index:251972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" filled="f" stroked="f">
                <o:lock v:ext="edit" aspectratio="t"/>
                <v:textbox inset="0,0,0,0">
                  <w:txbxContent>
                    <w:p w14:paraId="40E210BD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 w:rsidRPr="00833108">
                        <w:rPr>
                          <w:rFonts w:ascii="Arial" w:hAnsi="Arial" w:cs="Arial"/>
                          <w:sz w:val="12"/>
                          <w:szCs w:val="12"/>
                        </w:rPr>
                        <w:t>Benennung: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966464" behindDoc="0" locked="0" layoutInCell="1" allowOverlap="1" wp14:anchorId="56365C7B" wp14:editId="7E86C8AD">
                <wp:simplePos x="0" y="0"/>
                <wp:positionH relativeFrom="column">
                  <wp:posOffset>6192520</wp:posOffset>
                </wp:positionH>
                <wp:positionV relativeFrom="bottomMargin">
                  <wp:posOffset>-377825</wp:posOffset>
                </wp:positionV>
                <wp:extent cx="0" cy="381600"/>
                <wp:effectExtent l="0" t="0" r="19050" b="19050"/>
                <wp:wrapNone/>
                <wp:docPr id="432" name="Gerade Verbindung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D50B05B" id="Gerade Verbindung 33" o:spid="_x0000_s1026" style="position:absolute;z-index:251966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487.6pt,-29.75pt" to="487.6pt,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" strokecolor="black [3213]" strokeweight="1.42pt">
                <w10:wrap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965440" behindDoc="0" locked="0" layoutInCell="1" allowOverlap="1" wp14:anchorId="13CD8791" wp14:editId="4ED67CBF">
                <wp:simplePos x="0" y="0"/>
                <wp:positionH relativeFrom="column">
                  <wp:posOffset>5904865</wp:posOffset>
                </wp:positionH>
                <wp:positionV relativeFrom="bottomMargin">
                  <wp:posOffset>-377825</wp:posOffset>
                </wp:positionV>
                <wp:extent cx="0" cy="381600"/>
                <wp:effectExtent l="0" t="0" r="19050" b="19050"/>
                <wp:wrapNone/>
                <wp:docPr id="433" name="Gerade Verbindung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E140469" id="Gerade Verbindung 34" o:spid="_x0000_s1026" style="position:absolute;z-index:251965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464.95pt,-29.75pt" to="464.95pt,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" strokecolor="black [3213]" strokeweight="1.42pt">
                <w10:wrap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964416" behindDoc="0" locked="0" layoutInCell="1" allowOverlap="1" wp14:anchorId="157C98A3" wp14:editId="67F8523F">
                <wp:simplePos x="0" y="0"/>
                <wp:positionH relativeFrom="column">
                  <wp:posOffset>5040630</wp:posOffset>
                </wp:positionH>
                <wp:positionV relativeFrom="bottomMargin">
                  <wp:posOffset>-377825</wp:posOffset>
                </wp:positionV>
                <wp:extent cx="0" cy="381600"/>
                <wp:effectExtent l="0" t="0" r="19050" b="19050"/>
                <wp:wrapNone/>
                <wp:docPr id="434" name="Gerade Verbindung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4F271D8" id="Gerade Verbindung 35" o:spid="_x0000_s1026" style="position:absolute;z-index:251964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396.9pt,-29.75pt" to="396.9pt,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" strokecolor="black [3213]" strokeweight="1.42pt">
                <w10:wrap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963392" behindDoc="0" locked="0" layoutInCell="1" allowOverlap="1" wp14:anchorId="3C781B18" wp14:editId="66B44A3F">
                <wp:simplePos x="0" y="0"/>
                <wp:positionH relativeFrom="column">
                  <wp:posOffset>4752340</wp:posOffset>
                </wp:positionH>
                <wp:positionV relativeFrom="bottomMargin">
                  <wp:posOffset>-377825</wp:posOffset>
                </wp:positionV>
                <wp:extent cx="0" cy="381600"/>
                <wp:effectExtent l="0" t="0" r="19050" b="19050"/>
                <wp:wrapNone/>
                <wp:docPr id="435" name="Gerade Verbindung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FB60875" id="Gerade Verbindung 36" o:spid="_x0000_s1026" style="position:absolute;z-index:251963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374.2pt,-29.75pt" to="374.2pt,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" strokecolor="black [3213]" strokeweight="1.42pt">
                <w10:wrap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955200" behindDoc="0" locked="0" layoutInCell="1" allowOverlap="1" wp14:anchorId="2D914D9F" wp14:editId="3A5B9478">
                <wp:simplePos x="0" y="0"/>
                <wp:positionH relativeFrom="column">
                  <wp:posOffset>4319905</wp:posOffset>
                </wp:positionH>
                <wp:positionV relativeFrom="bottomMargin">
                  <wp:posOffset>-379095</wp:posOffset>
                </wp:positionV>
                <wp:extent cx="2162175" cy="0"/>
                <wp:effectExtent l="0" t="0" r="9525" b="19050"/>
                <wp:wrapNone/>
                <wp:docPr id="436" name="Gerade Verbindung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62175" cy="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DA8CA17" id="Gerade Verbindung 37" o:spid="_x0000_s1026" style="position:absolute;z-index:251955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340.15pt,-29.85pt" to="510.4pt,-29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" strokecolor="black [3213]" strokeweight="1.42pt">
                <w10:wrap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953152" behindDoc="0" locked="1" layoutInCell="0" allowOverlap="1" wp14:anchorId="665B92E9" wp14:editId="621FF43F">
                <wp:simplePos x="0" y="0"/>
                <wp:positionH relativeFrom="margin">
                  <wp:posOffset>-635</wp:posOffset>
                </wp:positionH>
                <wp:positionV relativeFrom="bottomMargin">
                  <wp:posOffset>-1511935</wp:posOffset>
                </wp:positionV>
                <wp:extent cx="6483600" cy="0"/>
                <wp:effectExtent l="0" t="0" r="12700" b="19050"/>
                <wp:wrapNone/>
                <wp:docPr id="437" name="Gerade Verbindung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83600" cy="0"/>
                        </a:xfrm>
                        <a:prstGeom prst="line">
                          <a:avLst/>
                        </a:prstGeom>
                        <a:ln w="180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737553A" id="Gerade Verbindung 38" o:spid="_x0000_s1026" style="position:absolute;z-index:2519531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" from="-.05pt,-119.05pt" to="510.45pt,-119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" o:allowincell="f" strokecolor="black [3213]" strokeweight=".5mm">
                <w10:wrap anchorx="margin" anchory="margin"/>
                <w10:anchorlock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954176" behindDoc="0" locked="1" layoutInCell="1" allowOverlap="1" wp14:anchorId="7EE9FB89" wp14:editId="7163B120">
                <wp:simplePos x="0" y="0"/>
                <wp:positionH relativeFrom="margin">
                  <wp:posOffset>-635</wp:posOffset>
                </wp:positionH>
                <wp:positionV relativeFrom="bottomMargin">
                  <wp:posOffset>-1134745</wp:posOffset>
                </wp:positionV>
                <wp:extent cx="6483600" cy="0"/>
                <wp:effectExtent l="0" t="0" r="12700" b="19050"/>
                <wp:wrapNone/>
                <wp:docPr id="438" name="Gerade Verbindung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83600" cy="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268CEBD" id="Gerade Verbindung 39" o:spid="_x0000_s1026" style="position:absolute;z-index:2519541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" from="-.05pt,-89.35pt" to="510.45pt,-8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" strokecolor="black [3213]" strokeweight="1.42pt">
                <w10:wrap anchorx="margin" anchory="margin"/>
                <w10:anchorlock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952128" behindDoc="0" locked="0" layoutInCell="1" allowOverlap="1" wp14:anchorId="188F0A4B" wp14:editId="428AA7DA">
                <wp:simplePos x="0" y="0"/>
                <wp:positionH relativeFrom="margin">
                  <wp:posOffset>2159635</wp:posOffset>
                </wp:positionH>
                <wp:positionV relativeFrom="bottomMargin">
                  <wp:posOffset>-756285</wp:posOffset>
                </wp:positionV>
                <wp:extent cx="4323080" cy="0"/>
                <wp:effectExtent l="0" t="0" r="20320" b="19050"/>
                <wp:wrapNone/>
                <wp:docPr id="439" name="Gerade Verbindung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323080" cy="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4E4D6FA" id="Gerade Verbindung 40" o:spid="_x0000_s1026" style="position:absolute;z-index:2519521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" from="170.05pt,-59.55pt" to="510.45pt,-59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" strokecolor="black [3213]" strokeweight="1.42pt">
                <w10:wrap anchorx="margin"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962368" behindDoc="0" locked="0" layoutInCell="1" allowOverlap="1" wp14:anchorId="5C563068" wp14:editId="718BFA4B">
                <wp:simplePos x="0" y="0"/>
                <wp:positionH relativeFrom="margin">
                  <wp:posOffset>4320540</wp:posOffset>
                </wp:positionH>
                <wp:positionV relativeFrom="bottomMargin">
                  <wp:posOffset>-756285</wp:posOffset>
                </wp:positionV>
                <wp:extent cx="0" cy="748800"/>
                <wp:effectExtent l="0" t="0" r="19050" b="13335"/>
                <wp:wrapNone/>
                <wp:docPr id="440" name="Gerade Verbindung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488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DE01937" id="Gerade Verbindung 41" o:spid="_x0000_s1026" style="position:absolute;z-index:2519623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" from="340.2pt,-59.55pt" to="340.2pt,-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" strokecolor="black [3213]" strokeweight="1.42pt">
                <w10:wrap anchorx="margin"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961344" behindDoc="0" locked="0" layoutInCell="1" allowOverlap="1" wp14:anchorId="220DFA65" wp14:editId="0D4BC4F1">
                <wp:simplePos x="0" y="0"/>
                <wp:positionH relativeFrom="margin">
                  <wp:posOffset>2161956</wp:posOffset>
                </wp:positionH>
                <wp:positionV relativeFrom="bottomMargin">
                  <wp:posOffset>-756285</wp:posOffset>
                </wp:positionV>
                <wp:extent cx="0" cy="748800"/>
                <wp:effectExtent l="0" t="0" r="19050" b="13335"/>
                <wp:wrapNone/>
                <wp:docPr id="441" name="Gerade Verbindung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488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F7A5CD1" id="Gerade Verbindung 42" o:spid="_x0000_s1026" style="position:absolute;z-index:2519613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" from="170.25pt,-59.55pt" to="170.25pt,-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" strokecolor="black [3213]" strokeweight="1.42pt">
                <w10:wrap anchorx="margin"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958272" behindDoc="0" locked="0" layoutInCell="1" allowOverlap="1" wp14:anchorId="2ECF19A2" wp14:editId="5A172BA6">
                <wp:simplePos x="0" y="0"/>
                <wp:positionH relativeFrom="column">
                  <wp:posOffset>4320540</wp:posOffset>
                </wp:positionH>
                <wp:positionV relativeFrom="bottomMargin">
                  <wp:posOffset>-1511935</wp:posOffset>
                </wp:positionV>
                <wp:extent cx="0" cy="381600"/>
                <wp:effectExtent l="0" t="0" r="19050" b="19050"/>
                <wp:wrapNone/>
                <wp:docPr id="442" name="Gerade Verbindung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F9EE904" id="Gerade Verbindung 45" o:spid="_x0000_s1026" style="position:absolute;z-index:251958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340.2pt,-119.05pt" to="340.2pt,-8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" strokecolor="black [3213]" strokeweight="1.42pt">
                <w10:wrap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957248" behindDoc="0" locked="0" layoutInCell="1" allowOverlap="1" wp14:anchorId="45F26A4D" wp14:editId="7FE4F47E">
                <wp:simplePos x="0" y="0"/>
                <wp:positionH relativeFrom="margin">
                  <wp:posOffset>2161540</wp:posOffset>
                </wp:positionH>
                <wp:positionV relativeFrom="bottomMargin">
                  <wp:posOffset>-1134110</wp:posOffset>
                </wp:positionV>
                <wp:extent cx="0" cy="381600"/>
                <wp:effectExtent l="0" t="0" r="19050" b="19050"/>
                <wp:wrapNone/>
                <wp:docPr id="443" name="Gerade Verbindung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F509EA2" id="Gerade Verbindung 46" o:spid="_x0000_s1026" style="position:absolute;z-index:2519572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" from="170.2pt,-89.3pt" to="170.2pt,-5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" strokecolor="black [3213]" strokeweight="1.42pt">
                <w10:wrap anchorx="margin"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956224" behindDoc="0" locked="0" layoutInCell="1" allowOverlap="1" wp14:anchorId="0D8494E4" wp14:editId="32509FE8">
                <wp:simplePos x="0" y="0"/>
                <wp:positionH relativeFrom="margin">
                  <wp:posOffset>2161540</wp:posOffset>
                </wp:positionH>
                <wp:positionV relativeFrom="bottomMargin">
                  <wp:posOffset>-1511935</wp:posOffset>
                </wp:positionV>
                <wp:extent cx="0" cy="381600"/>
                <wp:effectExtent l="0" t="0" r="19050" b="19050"/>
                <wp:wrapNone/>
                <wp:docPr id="444" name="Gerade Verbindung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0705817" id="Gerade Verbindung 47" o:spid="_x0000_s1026" style="position:absolute;z-index:2519562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" from="170.2pt,-119.05pt" to="170.2pt,-8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" strokecolor="black [3213]" strokeweight="1.42pt">
                <w10:wrap anchorx="margin"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951104" behindDoc="0" locked="1" layoutInCell="1" allowOverlap="1" wp14:anchorId="5A136025" wp14:editId="345C559E">
                <wp:simplePos x="0" y="0"/>
                <wp:positionH relativeFrom="margin">
                  <wp:posOffset>0</wp:posOffset>
                </wp:positionH>
                <wp:positionV relativeFrom="bottomMargin">
                  <wp:posOffset>-9973310</wp:posOffset>
                </wp:positionV>
                <wp:extent cx="6480000" cy="9972000"/>
                <wp:effectExtent l="0" t="0" r="16510" b="10795"/>
                <wp:wrapNone/>
                <wp:docPr id="445" name="Rechteck 4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80000" cy="9972000"/>
                        </a:xfrm>
                        <a:prstGeom prst="rect">
                          <a:avLst/>
                        </a:prstGeom>
                        <a:noFill/>
                        <a:ln w="180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35A523" id="Rechteck 445" o:spid="_x0000_s1026" style="position:absolute;margin-left:0;margin-top:-785.3pt;width:510.25pt;height:785.2pt;z-index:2519511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" filled="f" strokecolor="black [3213]" strokeweight=".5mm">
                <w10:wrap anchorx="margin" anchory="margin"/>
                <w10:anchorlock/>
              </v:rect>
            </w:pict>
          </mc:Fallback>
        </mc:AlternateContent>
      </w:r>
    </w:p>
    <w:p w14:paraId="4A36B533" w14:textId="77777777" w:rsidR="00694624" w:rsidRDefault="00694624" w:rsidP="00694624">
      <w:pPr>
        <w:spacing w:after="0" w:line="240" w:lineRule="auto"/>
        <w:jc w:val="center"/>
        <w:rPr>
          <w:rFonts w:ascii="Arial" w:hAnsi="Arial" w:cs="Arial"/>
          <w:noProof/>
          <w:sz w:val="24"/>
          <w:szCs w:val="24"/>
        </w:rPr>
      </w:pPr>
    </w:p>
    <w:p w14:paraId="2FD254DF" w14:textId="77777777" w:rsidR="00694624" w:rsidRDefault="00694624" w:rsidP="00694624">
      <w:pPr>
        <w:spacing w:after="0" w:line="240" w:lineRule="auto"/>
        <w:jc w:val="center"/>
        <w:rPr>
          <w:rFonts w:ascii="Arial" w:hAnsi="Arial" w:cs="Arial"/>
          <w:noProof/>
          <w:sz w:val="24"/>
          <w:szCs w:val="24"/>
        </w:rPr>
      </w:pPr>
    </w:p>
    <w:p w14:paraId="7648BB39" w14:textId="77777777" w:rsidR="00B5305C" w:rsidRDefault="00694624" w:rsidP="00B5305C">
      <w:pPr>
        <w:jc w:val="center"/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br w:type="page"/>
      </w:r>
    </w:p>
    <w:p w14:paraId="7C879FF4" w14:textId="5757E2BA" w:rsidR="00B5305C" w:rsidRDefault="00B5305C" w:rsidP="009034B8">
      <w:pPr>
        <w:rPr>
          <w:rFonts w:ascii="Arial" w:hAnsi="Arial" w:cs="Arial"/>
          <w:noProof/>
          <w:sz w:val="24"/>
          <w:szCs w:val="24"/>
        </w:rPr>
      </w:pPr>
    </w:p>
    <w:p w14:paraId="61A1D56E" w14:textId="1885D154" w:rsidR="009034B8" w:rsidRDefault="009034B8" w:rsidP="009034B8">
      <w:pPr>
        <w:rPr>
          <w:rFonts w:ascii="Arial" w:hAnsi="Arial" w:cs="Arial"/>
          <w:noProof/>
          <w:sz w:val="24"/>
          <w:szCs w:val="24"/>
        </w:rPr>
      </w:pPr>
    </w:p>
    <w:p w14:paraId="1E17DD63" w14:textId="77777777" w:rsidR="009034B8" w:rsidRDefault="009034B8" w:rsidP="009034B8">
      <w:pPr>
        <w:rPr>
          <w:rFonts w:ascii="Arial" w:hAnsi="Arial" w:cs="Arial"/>
          <w:noProof/>
          <w:sz w:val="24"/>
          <w:szCs w:val="24"/>
        </w:rPr>
      </w:pPr>
    </w:p>
    <w:p w14:paraId="4A6DD0D0" w14:textId="11467735" w:rsidR="009034B8" w:rsidRDefault="00057E02" w:rsidP="009034B8">
      <w:pPr>
        <w:jc w:val="center"/>
        <w:rPr>
          <w:rFonts w:ascii="Arial" w:hAnsi="Arial" w:cs="Arial"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7AF14E85" wp14:editId="789BD3C5">
            <wp:extent cx="4882550" cy="6319327"/>
            <wp:effectExtent l="0" t="0" r="0" b="5715"/>
            <wp:docPr id="1021" name="Grafik 1021" descr="Ein Bild, das Diagramm, Plan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" name="Grafik 1021" descr="Ein Bild, das Diagramm, Plan enthält.&#10;&#10;Automatisch generierte Beschreibu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85637" cy="6323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94624" w:rsidRPr="00640624">
        <w:rPr>
          <w:rFonts w:ascii="Arial" w:hAnsi="Arial" w:cs="Arial"/>
          <w:noProof/>
          <w:sz w:val="24"/>
          <w:szCs w:val="24"/>
          <w:lang w:eastAsia="de-AT"/>
        </w:rPr>
        <w:drawing>
          <wp:anchor distT="0" distB="0" distL="114300" distR="114300" simplePos="0" relativeHeight="252079104" behindDoc="1" locked="1" layoutInCell="1" allowOverlap="1" wp14:anchorId="2093FF74" wp14:editId="68BBBCBC">
            <wp:simplePos x="0" y="0"/>
            <wp:positionH relativeFrom="column">
              <wp:posOffset>320675</wp:posOffset>
            </wp:positionH>
            <wp:positionV relativeFrom="margin">
              <wp:posOffset>8914765</wp:posOffset>
            </wp:positionV>
            <wp:extent cx="1508400" cy="511200"/>
            <wp:effectExtent l="0" t="0" r="0" b="3175"/>
            <wp:wrapNone/>
            <wp:docPr id="509" name="Grafik 509" descr="Ein Bild, das Logo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" name="Grafik 320" descr="Ein Bild, das Logo enthält.&#10;&#10;Automatisch generierte Beschreibu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8400" cy="51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94624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024832" behindDoc="0" locked="0" layoutInCell="1" allowOverlap="1" wp14:anchorId="05446FF6" wp14:editId="2D87E6EB">
                <wp:simplePos x="0" y="0"/>
                <wp:positionH relativeFrom="column">
                  <wp:posOffset>3025140</wp:posOffset>
                </wp:positionH>
                <wp:positionV relativeFrom="bottomMargin">
                  <wp:posOffset>-1134110</wp:posOffset>
                </wp:positionV>
                <wp:extent cx="0" cy="381600"/>
                <wp:effectExtent l="0" t="0" r="19050" b="19050"/>
                <wp:wrapNone/>
                <wp:docPr id="447" name="Gerade Verbindung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3CA5114" id="Gerade Verbindung 44" o:spid="_x0000_s1026" style="position:absolute;z-index:252024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238.2pt,-89.3pt" to="238.2pt,-5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" strokecolor="black [3213]" strokeweight="1.42pt">
                <w10:wrap anchory="margin"/>
              </v:line>
            </w:pict>
          </mc:Fallback>
        </mc:AlternateContent>
      </w:r>
      <w:r w:rsidR="00694624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034048" behindDoc="0" locked="0" layoutInCell="1" allowOverlap="1" wp14:anchorId="51B281D6" wp14:editId="482BDEFC">
                <wp:simplePos x="0" y="0"/>
                <wp:positionH relativeFrom="column">
                  <wp:posOffset>3888740</wp:posOffset>
                </wp:positionH>
                <wp:positionV relativeFrom="bottomMargin">
                  <wp:posOffset>-1134110</wp:posOffset>
                </wp:positionV>
                <wp:extent cx="0" cy="381600"/>
                <wp:effectExtent l="0" t="0" r="19050" b="19050"/>
                <wp:wrapNone/>
                <wp:docPr id="448" name="Gerade Verbindung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F9FAF5D" id="Gerade Verbindung 31" o:spid="_x0000_s1026" style="position:absolute;z-index:252034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306.2pt,-89.3pt" to="306.2pt,-5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" strokecolor="black [3213]" strokeweight="1.42pt">
                <w10:wrap anchory="margin"/>
              </v:line>
            </w:pict>
          </mc:Fallback>
        </mc:AlternateContent>
      </w:r>
      <w:r w:rsidR="00694624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036096" behindDoc="0" locked="0" layoutInCell="1" allowOverlap="1" wp14:anchorId="56164722" wp14:editId="2FB3B82C">
                <wp:simplePos x="0" y="0"/>
                <wp:positionH relativeFrom="column">
                  <wp:posOffset>3456305</wp:posOffset>
                </wp:positionH>
                <wp:positionV relativeFrom="bottomMargin">
                  <wp:posOffset>-1134110</wp:posOffset>
                </wp:positionV>
                <wp:extent cx="0" cy="381600"/>
                <wp:effectExtent l="0" t="0" r="19050" b="19050"/>
                <wp:wrapNone/>
                <wp:docPr id="449" name="Gerade Verbindung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0F5DE7B" id="Gerade Verbindung 29" o:spid="_x0000_s1026" style="position:absolute;z-index:252036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272.15pt,-89.3pt" to="272.15pt,-5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" strokecolor="black [3213]" strokeweight="1.42pt">
                <w10:wrap anchory="margin"/>
              </v:line>
            </w:pict>
          </mc:Fallback>
        </mc:AlternateContent>
      </w:r>
      <w:r w:rsidR="00694624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052480" behindDoc="0" locked="1" layoutInCell="1" allowOverlap="1" wp14:anchorId="1CAD3B24" wp14:editId="3CC28EAC">
                <wp:simplePos x="0" y="0"/>
                <wp:positionH relativeFrom="column">
                  <wp:posOffset>3060700</wp:posOffset>
                </wp:positionH>
                <wp:positionV relativeFrom="page">
                  <wp:posOffset>9210675</wp:posOffset>
                </wp:positionV>
                <wp:extent cx="357505" cy="125730"/>
                <wp:effectExtent l="0" t="0" r="4445" b="7620"/>
                <wp:wrapNone/>
                <wp:docPr id="450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57505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05C2CA1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Gez.: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AD3B24" id="_x0000_s1106" type="#_x0000_t202" style="position:absolute;left:0;text-align:left;margin-left:241pt;margin-top:725.25pt;width:28.15pt;height:9.9pt;z-index:252052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" filled="f" stroked="f">
                <o:lock v:ext="edit" aspectratio="t"/>
                <v:textbox inset="0,0,0,0">
                  <w:txbxContent>
                    <w:p w14:paraId="405C2CA1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Gez.: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="00694624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053504" behindDoc="0" locked="1" layoutInCell="1" allowOverlap="1" wp14:anchorId="0EE837FA" wp14:editId="7DB81CFA">
                <wp:simplePos x="0" y="0"/>
                <wp:positionH relativeFrom="column">
                  <wp:posOffset>3488055</wp:posOffset>
                </wp:positionH>
                <wp:positionV relativeFrom="page">
                  <wp:posOffset>9214485</wp:posOffset>
                </wp:positionV>
                <wp:extent cx="353695" cy="125730"/>
                <wp:effectExtent l="0" t="0" r="8255" b="7620"/>
                <wp:wrapNone/>
                <wp:docPr id="451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53695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C17765A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Geprüft: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E837FA" id="_x0000_s1107" type="#_x0000_t202" style="position:absolute;left:0;text-align:left;margin-left:274.65pt;margin-top:725.55pt;width:27.85pt;height:9.9pt;z-index:252053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" filled="f" stroked="f">
                <o:lock v:ext="edit" aspectratio="t"/>
                <v:textbox inset="0,0,0,0">
                  <w:txbxContent>
                    <w:p w14:paraId="5C17765A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Geprüft: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="00694624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054528" behindDoc="0" locked="1" layoutInCell="1" allowOverlap="1" wp14:anchorId="1B3C94A4" wp14:editId="7E1F07C1">
                <wp:simplePos x="0" y="0"/>
                <wp:positionH relativeFrom="column">
                  <wp:posOffset>3911600</wp:posOffset>
                </wp:positionH>
                <wp:positionV relativeFrom="page">
                  <wp:posOffset>9210675</wp:posOffset>
                </wp:positionV>
                <wp:extent cx="374015" cy="125730"/>
                <wp:effectExtent l="0" t="0" r="6985" b="7620"/>
                <wp:wrapNone/>
                <wp:docPr id="452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74015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96481E6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Betreuer: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3C94A4" id="_x0000_s1108" type="#_x0000_t202" style="position:absolute;left:0;text-align:left;margin-left:308pt;margin-top:725.25pt;width:29.45pt;height:9.9pt;z-index:252054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" filled="f" stroked="f">
                <o:lock v:ext="edit" aspectratio="t"/>
                <v:textbox inset="0,0,0,0">
                  <w:txbxContent>
                    <w:p w14:paraId="096481E6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Betreuer: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="00694624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068864" behindDoc="0" locked="1" layoutInCell="1" allowOverlap="1" wp14:anchorId="07796F74" wp14:editId="58B55DD3">
                <wp:simplePos x="0" y="0"/>
                <wp:positionH relativeFrom="column">
                  <wp:posOffset>3053715</wp:posOffset>
                </wp:positionH>
                <wp:positionV relativeFrom="page">
                  <wp:posOffset>9334500</wp:posOffset>
                </wp:positionV>
                <wp:extent cx="379095" cy="163830"/>
                <wp:effectExtent l="0" t="0" r="1905" b="7620"/>
                <wp:wrapNone/>
                <wp:docPr id="453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79095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E570577" w14:textId="77777777" w:rsidR="00694624" w:rsidRPr="00777F7A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de-DE"/>
                              </w:rPr>
                            </w:pPr>
                            <w:proofErr w:type="spellStart"/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de-DE"/>
                              </w:rPr>
                              <w:t>GruS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796F74" id="_x0000_s1109" type="#_x0000_t202" style="position:absolute;left:0;text-align:left;margin-left:240.45pt;margin-top:735pt;width:29.85pt;height:12.9pt;z-index:252068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" filled="f" stroked="f">
                <o:lock v:ext="edit" aspectratio="t"/>
                <v:textbox inset="0,0,0,0">
                  <w:txbxContent>
                    <w:p w14:paraId="4E570577" w14:textId="77777777" w:rsidR="00694624" w:rsidRPr="00777F7A" w:rsidRDefault="00694624" w:rsidP="00694624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  <w:lang w:val="de-DE"/>
                        </w:rPr>
                      </w:pPr>
                      <w:proofErr w:type="spellStart"/>
                      <w:r>
                        <w:rPr>
                          <w:rFonts w:ascii="Arial" w:hAnsi="Arial" w:cs="Arial"/>
                          <w:sz w:val="20"/>
                          <w:szCs w:val="20"/>
                          <w:lang w:val="de-DE"/>
                        </w:rPr>
                        <w:t>GruS</w:t>
                      </w:r>
                      <w:proofErr w:type="spellEnd"/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="00694624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069888" behindDoc="0" locked="1" layoutInCell="1" allowOverlap="1" wp14:anchorId="40DD59B2" wp14:editId="06C6C6AD">
                <wp:simplePos x="0" y="0"/>
                <wp:positionH relativeFrom="column">
                  <wp:posOffset>3470275</wp:posOffset>
                </wp:positionH>
                <wp:positionV relativeFrom="page">
                  <wp:posOffset>9316720</wp:posOffset>
                </wp:positionV>
                <wp:extent cx="379095" cy="163830"/>
                <wp:effectExtent l="0" t="0" r="1905" b="7620"/>
                <wp:wrapNone/>
                <wp:docPr id="454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79095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FABBEC7" w14:textId="77777777" w:rsidR="00694624" w:rsidRPr="00DF75BF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DD59B2" id="_x0000_s1110" type="#_x0000_t202" style="position:absolute;left:0;text-align:left;margin-left:273.25pt;margin-top:733.6pt;width:29.85pt;height:12.9pt;z-index:252069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7FABBEC7" w14:textId="77777777" w:rsidR="00694624" w:rsidRPr="00DF75BF" w:rsidRDefault="00694624" w:rsidP="00694624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="00694624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070912" behindDoc="0" locked="1" layoutInCell="1" allowOverlap="1" wp14:anchorId="12C0997E" wp14:editId="01CD248F">
                <wp:simplePos x="0" y="0"/>
                <wp:positionH relativeFrom="column">
                  <wp:posOffset>3911600</wp:posOffset>
                </wp:positionH>
                <wp:positionV relativeFrom="page">
                  <wp:posOffset>9323705</wp:posOffset>
                </wp:positionV>
                <wp:extent cx="399415" cy="163830"/>
                <wp:effectExtent l="0" t="0" r="635" b="7620"/>
                <wp:wrapNone/>
                <wp:docPr id="455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99415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CF5F48C" w14:textId="77777777" w:rsidR="00694624" w:rsidRPr="00777F7A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de-DE"/>
                              </w:rPr>
                            </w:pPr>
                            <w:proofErr w:type="spellStart"/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de-DE"/>
                              </w:rPr>
                              <w:t>SreS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C0997E" id="_x0000_s1111" type="#_x0000_t202" style="position:absolute;left:0;text-align:left;margin-left:308pt;margin-top:734.15pt;width:31.45pt;height:12.9pt;z-index:252070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" filled="f" stroked="f">
                <o:lock v:ext="edit" aspectratio="t"/>
                <v:textbox inset="0,0,0,0">
                  <w:txbxContent>
                    <w:p w14:paraId="1CF5F48C" w14:textId="77777777" w:rsidR="00694624" w:rsidRPr="00777F7A" w:rsidRDefault="00694624" w:rsidP="00694624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  <w:lang w:val="de-DE"/>
                        </w:rPr>
                      </w:pPr>
                      <w:proofErr w:type="spellStart"/>
                      <w:r>
                        <w:rPr>
                          <w:rFonts w:ascii="Arial" w:hAnsi="Arial" w:cs="Arial"/>
                          <w:sz w:val="20"/>
                          <w:szCs w:val="20"/>
                          <w:lang w:val="de-DE"/>
                        </w:rPr>
                        <w:t>SreS</w:t>
                      </w:r>
                      <w:proofErr w:type="spellEnd"/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="00694624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033024" behindDoc="0" locked="0" layoutInCell="1" allowOverlap="1" wp14:anchorId="360034C0" wp14:editId="40F48970">
                <wp:simplePos x="0" y="0"/>
                <wp:positionH relativeFrom="margin">
                  <wp:posOffset>5220970</wp:posOffset>
                </wp:positionH>
                <wp:positionV relativeFrom="bottomMargin">
                  <wp:posOffset>-1510665</wp:posOffset>
                </wp:positionV>
                <wp:extent cx="0" cy="381600"/>
                <wp:effectExtent l="0" t="0" r="19050" b="19050"/>
                <wp:wrapNone/>
                <wp:docPr id="456" name="Gerade Verbindung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25E61B2" id="Gerade Verbindung 32" o:spid="_x0000_s1026" style="position:absolute;z-index:2520330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" from="411.1pt,-118.95pt" to="411.1pt,-88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" strokecolor="black [3213]" strokeweight="1.42pt">
                <w10:wrap anchorx="margin" anchory="margin"/>
              </v:line>
            </w:pict>
          </mc:Fallback>
        </mc:AlternateContent>
      </w:r>
      <w:r w:rsidR="00694624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041216" behindDoc="0" locked="1" layoutInCell="1" allowOverlap="1" wp14:anchorId="00495672" wp14:editId="18861534">
                <wp:simplePos x="0" y="0"/>
                <wp:positionH relativeFrom="column">
                  <wp:posOffset>5257800</wp:posOffset>
                </wp:positionH>
                <wp:positionV relativeFrom="page">
                  <wp:posOffset>8837930</wp:posOffset>
                </wp:positionV>
                <wp:extent cx="478790" cy="125730"/>
                <wp:effectExtent l="0" t="0" r="0" b="7620"/>
                <wp:wrapNone/>
                <wp:docPr id="457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47879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4310180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Werkstoff: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495672" id="_x0000_s1112" type="#_x0000_t202" style="position:absolute;left:0;text-align:left;margin-left:414pt;margin-top:695.9pt;width:37.7pt;height:9.9pt;z-index:252041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" filled="f" stroked="f">
                <o:lock v:ext="edit" aspectratio="t"/>
                <v:textbox inset="0,0,0,0">
                  <w:txbxContent>
                    <w:p w14:paraId="54310180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Werkstoff: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="00694624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042240" behindDoc="0" locked="1" layoutInCell="1" allowOverlap="1" wp14:anchorId="6AE831CC" wp14:editId="68CB595F">
                <wp:simplePos x="0" y="0"/>
                <wp:positionH relativeFrom="column">
                  <wp:posOffset>4351020</wp:posOffset>
                </wp:positionH>
                <wp:positionV relativeFrom="page">
                  <wp:posOffset>8841740</wp:posOffset>
                </wp:positionV>
                <wp:extent cx="478790" cy="125730"/>
                <wp:effectExtent l="0" t="0" r="0" b="7620"/>
                <wp:wrapNone/>
                <wp:docPr id="458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47879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ECC33A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Toleranz: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E831CC" id="_x0000_s1113" type="#_x0000_t202" style="position:absolute;left:0;text-align:left;margin-left:342.6pt;margin-top:696.2pt;width:37.7pt;height:9.9pt;z-index:252042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" filled="f" stroked="f">
                <o:lock v:ext="edit" aspectratio="t"/>
                <v:textbox inset="0,0,0,0">
                  <w:txbxContent>
                    <w:p w14:paraId="3EECC33A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Toleranz: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="00694624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062720" behindDoc="0" locked="1" layoutInCell="1" allowOverlap="1" wp14:anchorId="5C308413" wp14:editId="4C47C2B0">
                <wp:simplePos x="0" y="0"/>
                <wp:positionH relativeFrom="column">
                  <wp:posOffset>5263515</wp:posOffset>
                </wp:positionH>
                <wp:positionV relativeFrom="page">
                  <wp:posOffset>8950960</wp:posOffset>
                </wp:positionV>
                <wp:extent cx="1184910" cy="181610"/>
                <wp:effectExtent l="0" t="0" r="0" b="8890"/>
                <wp:wrapNone/>
                <wp:docPr id="459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184910" cy="1816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24D1C7E" w14:textId="551D44F3" w:rsidR="00694624" w:rsidRPr="00B530FE" w:rsidRDefault="00B530FE" w:rsidP="00694624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de-DE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de-DE"/>
                              </w:rPr>
                              <w:t>FR4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308413" id="_x0000_s1114" type="#_x0000_t202" style="position:absolute;left:0;text-align:left;margin-left:414.45pt;margin-top:704.8pt;width:93.3pt;height:14.3pt;z-index:252062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" filled="f" stroked="f">
                <o:lock v:ext="edit" aspectratio="t"/>
                <v:textbox inset="0,0,0,0">
                  <w:txbxContent>
                    <w:p w14:paraId="524D1C7E" w14:textId="551D44F3" w:rsidR="00694624" w:rsidRPr="00B530FE" w:rsidRDefault="00B530FE" w:rsidP="00694624">
                      <w:pPr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  <w:lang w:val="de-DE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  <w:lang w:val="de-DE"/>
                        </w:rPr>
                        <w:t>FR4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="00694624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063744" behindDoc="0" locked="1" layoutInCell="1" allowOverlap="1" wp14:anchorId="7804C874" wp14:editId="6A8B0745">
                <wp:simplePos x="0" y="0"/>
                <wp:positionH relativeFrom="column">
                  <wp:posOffset>4349115</wp:posOffset>
                </wp:positionH>
                <wp:positionV relativeFrom="page">
                  <wp:posOffset>8957945</wp:posOffset>
                </wp:positionV>
                <wp:extent cx="836930" cy="174625"/>
                <wp:effectExtent l="0" t="0" r="1270" b="0"/>
                <wp:wrapNone/>
                <wp:docPr id="460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836930" cy="1746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CD4F600" w14:textId="77777777" w:rsidR="00694624" w:rsidRPr="00E90F85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04C874" id="_x0000_s1115" type="#_x0000_t202" style="position:absolute;left:0;text-align:left;margin-left:342.45pt;margin-top:705.35pt;width:65.9pt;height:13.75pt;z-index:252063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" filled="f" stroked="f">
                <o:lock v:ext="edit" aspectratio="t"/>
                <v:textbox inset="0,0,0,0">
                  <w:txbxContent>
                    <w:p w14:paraId="1CD4F600" w14:textId="77777777" w:rsidR="00694624" w:rsidRPr="00E90F85" w:rsidRDefault="00694624" w:rsidP="00694624">
                      <w:pPr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="00694624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058624" behindDoc="0" locked="1" layoutInCell="1" allowOverlap="1" wp14:anchorId="72A2C917" wp14:editId="6A096E31">
                <wp:simplePos x="0" y="0"/>
                <wp:positionH relativeFrom="column">
                  <wp:posOffset>4352925</wp:posOffset>
                </wp:positionH>
                <wp:positionV relativeFrom="page">
                  <wp:posOffset>9725660</wp:posOffset>
                </wp:positionV>
                <wp:extent cx="614045" cy="163830"/>
                <wp:effectExtent l="0" t="0" r="0" b="7620"/>
                <wp:wrapNone/>
                <wp:docPr id="461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614045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2C0886" w14:textId="77777777" w:rsidR="00B530FE" w:rsidRPr="00B530FE" w:rsidRDefault="00B530FE" w:rsidP="00B530FE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de-DE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de-DE"/>
                              </w:rPr>
                              <w:t>1.0</w:t>
                            </w:r>
                          </w:p>
                          <w:p w14:paraId="3B969F29" w14:textId="77777777" w:rsidR="00694624" w:rsidRPr="00E90F85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A2C917" id="_x0000_s1116" type="#_x0000_t202" style="position:absolute;left:0;text-align:left;margin-left:342.75pt;margin-top:765.8pt;width:48.35pt;height:12.9pt;z-index:252058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" filled="f" stroked="f">
                <o:lock v:ext="edit" aspectratio="t"/>
                <v:textbox inset="0,0,0,0">
                  <w:txbxContent>
                    <w:p w14:paraId="572C0886" w14:textId="77777777" w:rsidR="00B530FE" w:rsidRPr="00B530FE" w:rsidRDefault="00B530FE" w:rsidP="00B530FE">
                      <w:pPr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  <w:lang w:val="de-DE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  <w:lang w:val="de-DE"/>
                        </w:rPr>
                        <w:t>1.0</w:t>
                      </w:r>
                    </w:p>
                    <w:p w14:paraId="3B969F29" w14:textId="77777777" w:rsidR="00694624" w:rsidRPr="00E90F85" w:rsidRDefault="00694624" w:rsidP="00694624">
                      <w:pPr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="00694624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059648" behindDoc="0" locked="1" layoutInCell="1" allowOverlap="1" wp14:anchorId="06D52AF1" wp14:editId="3ADD0A8F">
                <wp:simplePos x="0" y="0"/>
                <wp:positionH relativeFrom="column">
                  <wp:posOffset>5507355</wp:posOffset>
                </wp:positionH>
                <wp:positionV relativeFrom="page">
                  <wp:posOffset>9728835</wp:posOffset>
                </wp:positionV>
                <wp:extent cx="937260" cy="192405"/>
                <wp:effectExtent l="0" t="0" r="0" b="0"/>
                <wp:wrapNone/>
                <wp:docPr id="462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937260" cy="1924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FD9616F" w14:textId="77777777" w:rsidR="00694624" w:rsidRPr="00E90F85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Fertigung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D52AF1" id="_x0000_s1117" type="#_x0000_t202" style="position:absolute;left:0;text-align:left;margin-left:433.65pt;margin-top:766.05pt;width:73.8pt;height:15.15pt;z-index:252059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" filled="f" stroked="f">
                <o:lock v:ext="edit" aspectratio="t"/>
                <v:textbox inset="0,0,0,0">
                  <w:txbxContent>
                    <w:p w14:paraId="5FD9616F" w14:textId="77777777" w:rsidR="00694624" w:rsidRPr="00E90F85" w:rsidRDefault="00694624" w:rsidP="00694624">
                      <w:pPr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>Fertigung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="00694624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050432" behindDoc="0" locked="1" layoutInCell="1" allowOverlap="1" wp14:anchorId="4CEAF3D4" wp14:editId="6C98EAB9">
                <wp:simplePos x="0" y="0"/>
                <wp:positionH relativeFrom="column">
                  <wp:posOffset>4352290</wp:posOffset>
                </wp:positionH>
                <wp:positionV relativeFrom="page">
                  <wp:posOffset>9598660</wp:posOffset>
                </wp:positionV>
                <wp:extent cx="478790" cy="125730"/>
                <wp:effectExtent l="0" t="0" r="0" b="7620"/>
                <wp:wrapNone/>
                <wp:docPr id="463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47879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48C3A21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Version</w:t>
                            </w:r>
                            <w:r w:rsidRPr="00833108"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EAF3D4" id="_x0000_s1118" type="#_x0000_t202" style="position:absolute;left:0;text-align:left;margin-left:342.7pt;margin-top:755.8pt;width:37.7pt;height:9.9pt;z-index:252050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" filled="f" stroked="f">
                <o:lock v:ext="edit" aspectratio="t"/>
                <v:textbox inset="0,0,0,0">
                  <w:txbxContent>
                    <w:p w14:paraId="748C3A21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Version</w:t>
                      </w:r>
                      <w:r w:rsidRPr="00833108">
                        <w:rPr>
                          <w:rFonts w:ascii="Arial" w:hAnsi="Arial" w:cs="Arial"/>
                          <w:sz w:val="12"/>
                          <w:szCs w:val="12"/>
                        </w:rPr>
                        <w:t>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="00694624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051456" behindDoc="0" locked="1" layoutInCell="1" allowOverlap="1" wp14:anchorId="4171ABD3" wp14:editId="40D997CB">
                <wp:simplePos x="0" y="0"/>
                <wp:positionH relativeFrom="column">
                  <wp:posOffset>5504180</wp:posOffset>
                </wp:positionH>
                <wp:positionV relativeFrom="page">
                  <wp:posOffset>9605010</wp:posOffset>
                </wp:positionV>
                <wp:extent cx="654685" cy="125730"/>
                <wp:effectExtent l="0" t="0" r="12065" b="7620"/>
                <wp:wrapNone/>
                <wp:docPr id="464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654685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AB84ECD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Dokumentstatus</w:t>
                            </w:r>
                            <w:r w:rsidRPr="00833108"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71ABD3" id="_x0000_s1119" type="#_x0000_t202" style="position:absolute;left:0;text-align:left;margin-left:433.4pt;margin-top:756.3pt;width:51.55pt;height:9.9pt;z-index:252051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6AB84ECD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Dokumentstatus</w:t>
                      </w:r>
                      <w:r w:rsidRPr="00833108">
                        <w:rPr>
                          <w:rFonts w:ascii="Arial" w:hAnsi="Arial" w:cs="Arial"/>
                          <w:sz w:val="12"/>
                          <w:szCs w:val="12"/>
                        </w:rPr>
                        <w:t>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="00694624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057600" behindDoc="0" locked="1" layoutInCell="1" allowOverlap="1" wp14:anchorId="76A10DED" wp14:editId="1BA02C5E">
                <wp:simplePos x="0" y="0"/>
                <wp:positionH relativeFrom="column">
                  <wp:posOffset>5076190</wp:posOffset>
                </wp:positionH>
                <wp:positionV relativeFrom="page">
                  <wp:posOffset>9605010</wp:posOffset>
                </wp:positionV>
                <wp:extent cx="372110" cy="125730"/>
                <wp:effectExtent l="0" t="0" r="8890" b="7620"/>
                <wp:wrapNone/>
                <wp:docPr id="465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7211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533B991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Revision: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A10DED" id="_x0000_s1120" type="#_x0000_t202" style="position:absolute;left:0;text-align:left;margin-left:399.7pt;margin-top:756.3pt;width:29.3pt;height:9.9pt;z-index:252057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" filled="f" stroked="f">
                <o:lock v:ext="edit" aspectratio="t"/>
                <v:textbox inset="0,0,0,0">
                  <w:txbxContent>
                    <w:p w14:paraId="0533B991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Revision: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="00694624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037120" behindDoc="0" locked="0" layoutInCell="1" allowOverlap="1" wp14:anchorId="6AD2E1F2" wp14:editId="3732EBEA">
                <wp:simplePos x="0" y="0"/>
                <wp:positionH relativeFrom="column">
                  <wp:posOffset>5472430</wp:posOffset>
                </wp:positionH>
                <wp:positionV relativeFrom="bottomMargin">
                  <wp:posOffset>-756285</wp:posOffset>
                </wp:positionV>
                <wp:extent cx="0" cy="381600"/>
                <wp:effectExtent l="0" t="0" r="19050" b="19050"/>
                <wp:wrapNone/>
                <wp:docPr id="466" name="Gerade Verbindung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4C1C363" id="Gerade Verbindung 28" o:spid="_x0000_s1026" style="position:absolute;z-index:252037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430.9pt,-59.55pt" to="430.9pt,-29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" strokecolor="black [3213]" strokeweight="1.42pt">
                <w10:wrap anchory="margin"/>
              </v:line>
            </w:pict>
          </mc:Fallback>
        </mc:AlternateContent>
      </w:r>
      <w:r w:rsidR="00694624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056576" behindDoc="0" locked="0" layoutInCell="1" allowOverlap="1" wp14:anchorId="3791322C" wp14:editId="583E845F">
                <wp:simplePos x="0" y="0"/>
                <wp:positionH relativeFrom="column">
                  <wp:posOffset>5041900</wp:posOffset>
                </wp:positionH>
                <wp:positionV relativeFrom="bottomMargin">
                  <wp:posOffset>-756285</wp:posOffset>
                </wp:positionV>
                <wp:extent cx="0" cy="381000"/>
                <wp:effectExtent l="0" t="0" r="19050" b="19050"/>
                <wp:wrapNone/>
                <wp:docPr id="467" name="Gerade Verbindung 2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0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25C4A3E" id="Gerade Verbindung 294" o:spid="_x0000_s1026" style="position:absolute;z-index:252056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397pt,-59.55pt" to="397pt,-29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" strokecolor="black [3213]" strokeweight="1.42pt">
                <w10:wrap anchory="margin"/>
              </v:line>
            </w:pict>
          </mc:Fallback>
        </mc:AlternateContent>
      </w:r>
      <w:r w:rsidR="00694624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060672" behindDoc="0" locked="1" layoutInCell="1" allowOverlap="1" wp14:anchorId="716907CD" wp14:editId="655D34C3">
                <wp:simplePos x="0" y="0"/>
                <wp:positionH relativeFrom="column">
                  <wp:posOffset>5076825</wp:posOffset>
                </wp:positionH>
                <wp:positionV relativeFrom="page">
                  <wp:posOffset>9728835</wp:posOffset>
                </wp:positionV>
                <wp:extent cx="357505" cy="192405"/>
                <wp:effectExtent l="0" t="0" r="4445" b="0"/>
                <wp:wrapNone/>
                <wp:docPr id="468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57505" cy="1924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01F7512" w14:textId="4E551AF4" w:rsidR="00694624" w:rsidRPr="00B530FE" w:rsidRDefault="00B530FE" w:rsidP="00694624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de-DE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de-DE"/>
                              </w:rPr>
                              <w:t>0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6907CD" id="_x0000_s1121" type="#_x0000_t202" style="position:absolute;left:0;text-align:left;margin-left:399.75pt;margin-top:766.05pt;width:28.15pt;height:15.15pt;z-index:252060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" filled="f" stroked="f">
                <o:lock v:ext="edit" aspectratio="t"/>
                <v:textbox inset="0,0,0,0">
                  <w:txbxContent>
                    <w:p w14:paraId="601F7512" w14:textId="4E551AF4" w:rsidR="00694624" w:rsidRPr="00B530FE" w:rsidRDefault="00B530FE" w:rsidP="00694624">
                      <w:pPr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  <w:lang w:val="de-DE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  <w:lang w:val="de-DE"/>
                        </w:rPr>
                        <w:t>0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="00694624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048384" behindDoc="0" locked="1" layoutInCell="1" allowOverlap="1" wp14:anchorId="43BE0F41" wp14:editId="6D5C1876">
                <wp:simplePos x="0" y="0"/>
                <wp:positionH relativeFrom="column">
                  <wp:posOffset>4345305</wp:posOffset>
                </wp:positionH>
                <wp:positionV relativeFrom="page">
                  <wp:posOffset>9220835</wp:posOffset>
                </wp:positionV>
                <wp:extent cx="551815" cy="125730"/>
                <wp:effectExtent l="0" t="0" r="635" b="7620"/>
                <wp:wrapNone/>
                <wp:docPr id="469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551815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CD665D0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Dokumentart</w:t>
                            </w:r>
                            <w:r w:rsidRPr="00833108"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BE0F41" id="_x0000_s1122" type="#_x0000_t202" style="position:absolute;left:0;text-align:left;margin-left:342.15pt;margin-top:726.05pt;width:43.45pt;height:9.9pt;z-index:252048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" filled="f" stroked="f">
                <o:lock v:ext="edit" aspectratio="t"/>
                <v:textbox inset="0,0,0,0">
                  <w:txbxContent>
                    <w:p w14:paraId="3CD665D0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Dokumentart</w:t>
                      </w:r>
                      <w:r w:rsidRPr="00833108">
                        <w:rPr>
                          <w:rFonts w:ascii="Arial" w:hAnsi="Arial" w:cs="Arial"/>
                          <w:sz w:val="12"/>
                          <w:szCs w:val="12"/>
                        </w:rPr>
                        <w:t>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="00694624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055552" behindDoc="0" locked="1" layoutInCell="1" allowOverlap="1" wp14:anchorId="01235DA2" wp14:editId="44CBBF95">
                <wp:simplePos x="0" y="0"/>
                <wp:positionH relativeFrom="column">
                  <wp:posOffset>5923280</wp:posOffset>
                </wp:positionH>
                <wp:positionV relativeFrom="page">
                  <wp:posOffset>9213850</wp:posOffset>
                </wp:positionV>
                <wp:extent cx="378460" cy="125730"/>
                <wp:effectExtent l="0" t="0" r="2540" b="7620"/>
                <wp:wrapNone/>
                <wp:docPr id="470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7846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C596C98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Freigabe: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235DA2" id="_x0000_s1123" type="#_x0000_t202" style="position:absolute;left:0;text-align:left;margin-left:466.4pt;margin-top:725.5pt;width:29.8pt;height:9.9pt;z-index:252055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" filled="f" stroked="f">
                <o:lock v:ext="edit" aspectratio="t"/>
                <v:textbox inset="0,0,0,0">
                  <w:txbxContent>
                    <w:p w14:paraId="6C596C98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Freigabe: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="00694624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035072" behindDoc="0" locked="0" layoutInCell="1" allowOverlap="1" wp14:anchorId="578185A7" wp14:editId="1EF14AC3">
                <wp:simplePos x="0" y="0"/>
                <wp:positionH relativeFrom="column">
                  <wp:posOffset>5904230</wp:posOffset>
                </wp:positionH>
                <wp:positionV relativeFrom="bottomMargin">
                  <wp:posOffset>-1134110</wp:posOffset>
                </wp:positionV>
                <wp:extent cx="0" cy="381600"/>
                <wp:effectExtent l="0" t="0" r="19050" b="19050"/>
                <wp:wrapNone/>
                <wp:docPr id="471" name="Gerade Verbindung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4EA87F1" id="Gerade Verbindung 30" o:spid="_x0000_s1026" style="position:absolute;z-index:252035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464.9pt,-89.3pt" to="464.9pt,-5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" strokecolor="black [3213]" strokeweight="1.42pt">
                <w10:wrap anchory="margin"/>
              </v:line>
            </w:pict>
          </mc:Fallback>
        </mc:AlternateContent>
      </w:r>
      <w:r w:rsidR="00694624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066816" behindDoc="0" locked="1" layoutInCell="1" allowOverlap="1" wp14:anchorId="29CDCE51" wp14:editId="5770CB19">
                <wp:simplePos x="0" y="0"/>
                <wp:positionH relativeFrom="column">
                  <wp:posOffset>4352290</wp:posOffset>
                </wp:positionH>
                <wp:positionV relativeFrom="page">
                  <wp:posOffset>9340850</wp:posOffset>
                </wp:positionV>
                <wp:extent cx="1504315" cy="194945"/>
                <wp:effectExtent l="0" t="0" r="635" b="0"/>
                <wp:wrapNone/>
                <wp:docPr id="472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504315" cy="1949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F73109B" w14:textId="28A0831E" w:rsidR="00694624" w:rsidRPr="002972DB" w:rsidRDefault="00965519" w:rsidP="00694624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de-DE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de-DE"/>
                              </w:rPr>
                              <w:t>Schaltplan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CDCE51" id="_x0000_s1124" type="#_x0000_t202" style="position:absolute;left:0;text-align:left;margin-left:342.7pt;margin-top:735.5pt;width:118.45pt;height:15.35pt;z-index:252066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" filled="f" stroked="f">
                <o:lock v:ext="edit" aspectratio="t"/>
                <v:textbox inset="0,0,0,0">
                  <w:txbxContent>
                    <w:p w14:paraId="6F73109B" w14:textId="28A0831E" w:rsidR="00694624" w:rsidRPr="002972DB" w:rsidRDefault="00965519" w:rsidP="00694624">
                      <w:pPr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  <w:lang w:val="de-DE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  <w:lang w:val="de-DE"/>
                        </w:rPr>
                        <w:t>Schaltplan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="00694624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071936" behindDoc="0" locked="1" layoutInCell="1" allowOverlap="1" wp14:anchorId="1D2C5779" wp14:editId="49248B2F">
                <wp:simplePos x="0" y="0"/>
                <wp:positionH relativeFrom="column">
                  <wp:posOffset>5933440</wp:posOffset>
                </wp:positionH>
                <wp:positionV relativeFrom="page">
                  <wp:posOffset>9339580</wp:posOffset>
                </wp:positionV>
                <wp:extent cx="516890" cy="163830"/>
                <wp:effectExtent l="0" t="0" r="0" b="7620"/>
                <wp:wrapNone/>
                <wp:docPr id="473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516890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935D622" w14:textId="1754689C" w:rsidR="00694624" w:rsidRPr="00777F7A" w:rsidRDefault="00B530FE" w:rsidP="00694624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de-DE"/>
                              </w:rPr>
                            </w:pPr>
                            <w:proofErr w:type="spellStart"/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de-DE"/>
                              </w:rPr>
                              <w:t>SreS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2C5779" id="_x0000_s1125" type="#_x0000_t202" style="position:absolute;left:0;text-align:left;margin-left:467.2pt;margin-top:735.4pt;width:40.7pt;height:12.9pt;z-index:252071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" filled="f" stroked="f">
                <o:lock v:ext="edit" aspectratio="t"/>
                <v:textbox inset="0,0,0,0">
                  <w:txbxContent>
                    <w:p w14:paraId="3935D622" w14:textId="1754689C" w:rsidR="00694624" w:rsidRPr="00777F7A" w:rsidRDefault="00B530FE" w:rsidP="00694624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  <w:lang w:val="de-DE"/>
                        </w:rPr>
                      </w:pPr>
                      <w:proofErr w:type="spellStart"/>
                      <w:r>
                        <w:rPr>
                          <w:rFonts w:ascii="Arial" w:hAnsi="Arial" w:cs="Arial"/>
                          <w:sz w:val="20"/>
                          <w:szCs w:val="20"/>
                          <w:lang w:val="de-DE"/>
                        </w:rPr>
                        <w:t>SreS</w:t>
                      </w:r>
                      <w:proofErr w:type="spellEnd"/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="00694624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049408" behindDoc="0" locked="1" layoutInCell="1" allowOverlap="1" wp14:anchorId="19FC55D4" wp14:editId="007571FF">
                <wp:simplePos x="0" y="0"/>
                <wp:positionH relativeFrom="column">
                  <wp:posOffset>2188845</wp:posOffset>
                </wp:positionH>
                <wp:positionV relativeFrom="page">
                  <wp:posOffset>9224010</wp:posOffset>
                </wp:positionV>
                <wp:extent cx="684530" cy="125730"/>
                <wp:effectExtent l="0" t="0" r="1270" b="7620"/>
                <wp:wrapNone/>
                <wp:docPr id="474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68453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C1358A3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ID-Nr.: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FC55D4" id="_x0000_s1126" type="#_x0000_t202" style="position:absolute;left:0;text-align:left;margin-left:172.35pt;margin-top:726.3pt;width:53.9pt;height:9.9pt;z-index:252049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" filled="f" stroked="f">
                <o:lock v:ext="edit" aspectratio="t"/>
                <v:textbox inset="0,0,0,0">
                  <w:txbxContent>
                    <w:p w14:paraId="6C1358A3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ID-Nr.: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="00694624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067840" behindDoc="0" locked="1" layoutInCell="1" allowOverlap="1" wp14:anchorId="34A2FE28" wp14:editId="6BFD190D">
                <wp:simplePos x="0" y="0"/>
                <wp:positionH relativeFrom="column">
                  <wp:posOffset>2195830</wp:posOffset>
                </wp:positionH>
                <wp:positionV relativeFrom="page">
                  <wp:posOffset>9341485</wp:posOffset>
                </wp:positionV>
                <wp:extent cx="799465" cy="163830"/>
                <wp:effectExtent l="0" t="0" r="635" b="7620"/>
                <wp:wrapNone/>
                <wp:docPr id="475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799465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05673B1" w14:textId="77777777" w:rsidR="00694624" w:rsidRPr="00777F7A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de-DE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de-DE"/>
                              </w:rPr>
                              <w:t>5AHEL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A2FE28" id="_x0000_s1127" type="#_x0000_t202" style="position:absolute;left:0;text-align:left;margin-left:172.9pt;margin-top:735.55pt;width:62.95pt;height:12.9pt;z-index:252067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505673B1" w14:textId="77777777" w:rsidR="00694624" w:rsidRPr="00777F7A" w:rsidRDefault="00694624" w:rsidP="00694624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  <w:lang w:val="de-DE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  <w:lang w:val="de-DE"/>
                        </w:rPr>
                        <w:t>5AHEL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="00694624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025856" behindDoc="0" locked="0" layoutInCell="1" allowOverlap="1" wp14:anchorId="67B6E8DD" wp14:editId="6F10667C">
                <wp:simplePos x="0" y="0"/>
                <wp:positionH relativeFrom="column">
                  <wp:posOffset>4320540</wp:posOffset>
                </wp:positionH>
                <wp:positionV relativeFrom="bottomMargin">
                  <wp:posOffset>-1134110</wp:posOffset>
                </wp:positionV>
                <wp:extent cx="0" cy="381000"/>
                <wp:effectExtent l="0" t="0" r="19050" b="19050"/>
                <wp:wrapNone/>
                <wp:docPr id="476" name="Gerade Verbindung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0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82C2CB2" id="Gerade Verbindung 43" o:spid="_x0000_s1026" style="position:absolute;z-index:252025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340.2pt,-89.3pt" to="340.2pt,-59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" strokecolor="black [3213]" strokeweight="1.42pt">
                <w10:wrap anchory="margin"/>
              </v:line>
            </w:pict>
          </mc:Fallback>
        </mc:AlternateContent>
      </w:r>
      <w:r w:rsidR="00694624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077056" behindDoc="0" locked="1" layoutInCell="1" allowOverlap="1" wp14:anchorId="63389B15" wp14:editId="0DA24E2C">
                <wp:simplePos x="0" y="0"/>
                <wp:positionH relativeFrom="column">
                  <wp:posOffset>5076825</wp:posOffset>
                </wp:positionH>
                <wp:positionV relativeFrom="page">
                  <wp:posOffset>10100310</wp:posOffset>
                </wp:positionV>
                <wp:extent cx="788035" cy="163830"/>
                <wp:effectExtent l="0" t="0" r="12065" b="7620"/>
                <wp:wrapNone/>
                <wp:docPr id="477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788035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30011EB" w14:textId="572ECE15" w:rsidR="00694624" w:rsidRPr="00DF75BF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fldChar w:fldCharType="begin"/>
                            </w: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instrText xml:space="preserve"> DATE   \* MERGEFORMAT </w:instrText>
                            </w: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8854A2">
                              <w:rPr>
                                <w:rFonts w:ascii="Arial" w:hAnsi="Arial" w:cs="Arial"/>
                                <w:noProof/>
                                <w:sz w:val="20"/>
                                <w:szCs w:val="20"/>
                              </w:rPr>
                              <w:t>16.05.2023</w:t>
                            </w: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389B15" id="_x0000_s1128" type="#_x0000_t202" style="position:absolute;left:0;text-align:left;margin-left:399.75pt;margin-top:795.3pt;width:62.05pt;height:12.9pt;z-index:252077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" filled="f" stroked="f">
                <o:lock v:ext="edit" aspectratio="t"/>
                <v:textbox inset="0,0,0,0">
                  <w:txbxContent>
                    <w:p w14:paraId="030011EB" w14:textId="572ECE15" w:rsidR="00694624" w:rsidRPr="00DF75BF" w:rsidRDefault="00694624" w:rsidP="00694624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fldChar w:fldCharType="begin"/>
                      </w: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instrText xml:space="preserve"> DATE   \* MERGEFORMAT </w:instrText>
                      </w: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fldChar w:fldCharType="separate"/>
                      </w:r>
                      <w:r w:rsidR="008854A2">
                        <w:rPr>
                          <w:rFonts w:ascii="Arial" w:hAnsi="Arial" w:cs="Arial"/>
                          <w:noProof/>
                          <w:sz w:val="20"/>
                          <w:szCs w:val="20"/>
                        </w:rPr>
                        <w:t>16.05.2023</w:t>
                      </w: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fldChar w:fldCharType="end"/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="00694624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072960" behindDoc="0" locked="1" layoutInCell="1" allowOverlap="1" wp14:anchorId="269DA3C9" wp14:editId="08A11989">
                <wp:simplePos x="0" y="0"/>
                <wp:positionH relativeFrom="column">
                  <wp:posOffset>4345940</wp:posOffset>
                </wp:positionH>
                <wp:positionV relativeFrom="page">
                  <wp:posOffset>10086340</wp:posOffset>
                </wp:positionV>
                <wp:extent cx="374015" cy="163830"/>
                <wp:effectExtent l="0" t="0" r="6985" b="7620"/>
                <wp:wrapNone/>
                <wp:docPr id="478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74015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14FF5F6" w14:textId="77777777" w:rsidR="00694624" w:rsidRPr="00DF75BF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ohne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9DA3C9" id="_x0000_s1129" type="#_x0000_t202" style="position:absolute;left:0;text-align:left;margin-left:342.2pt;margin-top:794.2pt;width:29.45pt;height:12.9pt;z-index:252072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" filled="f" stroked="f">
                <o:lock v:ext="edit" aspectratio="t"/>
                <v:textbox inset="0,0,0,0">
                  <w:txbxContent>
                    <w:p w14:paraId="314FF5F6" w14:textId="77777777" w:rsidR="00694624" w:rsidRPr="00DF75BF" w:rsidRDefault="00694624" w:rsidP="00694624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t>ohne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="00694624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076032" behindDoc="0" locked="1" layoutInCell="1" allowOverlap="1" wp14:anchorId="275D4322" wp14:editId="3FE54931">
                <wp:simplePos x="0" y="0"/>
                <wp:positionH relativeFrom="column">
                  <wp:posOffset>6227445</wp:posOffset>
                </wp:positionH>
                <wp:positionV relativeFrom="page">
                  <wp:posOffset>10086340</wp:posOffset>
                </wp:positionV>
                <wp:extent cx="231140" cy="163830"/>
                <wp:effectExtent l="0" t="0" r="0" b="7620"/>
                <wp:wrapNone/>
                <wp:docPr id="479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31140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6476E53" w14:textId="58E7641D" w:rsidR="00694624" w:rsidRPr="00DF75BF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1</w:t>
                            </w:r>
                            <w:r w:rsidR="00AE60CC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5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5D4322" id="_x0000_s1130" type="#_x0000_t202" style="position:absolute;left:0;text-align:left;margin-left:490.35pt;margin-top:794.2pt;width:18.2pt;height:12.9pt;z-index:252076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" filled="f" stroked="f">
                <o:lock v:ext="edit" aspectratio="t"/>
                <v:textbox inset="0,0,0,0">
                  <w:txbxContent>
                    <w:p w14:paraId="66476E53" w14:textId="58E7641D" w:rsidR="00694624" w:rsidRPr="00DF75BF" w:rsidRDefault="00694624" w:rsidP="00694624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t>1</w:t>
                      </w:r>
                      <w:r w:rsidR="00AE60CC">
                        <w:rPr>
                          <w:rFonts w:ascii="Arial" w:hAnsi="Arial" w:cs="Arial"/>
                          <w:sz w:val="20"/>
                          <w:szCs w:val="20"/>
                        </w:rPr>
                        <w:t>5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="00694624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075008" behindDoc="0" locked="1" layoutInCell="1" allowOverlap="1" wp14:anchorId="5A35AE79" wp14:editId="58733158">
                <wp:simplePos x="0" y="0"/>
                <wp:positionH relativeFrom="column">
                  <wp:posOffset>5935345</wp:posOffset>
                </wp:positionH>
                <wp:positionV relativeFrom="page">
                  <wp:posOffset>10074910</wp:posOffset>
                </wp:positionV>
                <wp:extent cx="231140" cy="163830"/>
                <wp:effectExtent l="0" t="0" r="0" b="7620"/>
                <wp:wrapNone/>
                <wp:docPr id="480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31140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1193E38" w14:textId="499F1E4B" w:rsidR="00694624" w:rsidRPr="00965519" w:rsidRDefault="00852A75" w:rsidP="00694624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de-DE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de-DE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35AE79" id="_x0000_s1131" type="#_x0000_t202" style="position:absolute;left:0;text-align:left;margin-left:467.35pt;margin-top:793.3pt;width:18.2pt;height:12.9pt;z-index:252075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" filled="f" stroked="f">
                <o:lock v:ext="edit" aspectratio="t"/>
                <v:textbox inset="0,0,0,0">
                  <w:txbxContent>
                    <w:p w14:paraId="51193E38" w14:textId="499F1E4B" w:rsidR="00694624" w:rsidRPr="00965519" w:rsidRDefault="00852A75" w:rsidP="00694624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  <w:lang w:val="de-DE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  <w:lang w:val="de-DE"/>
                        </w:rPr>
                        <w:t>3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="00694624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073984" behindDoc="0" locked="1" layoutInCell="1" allowOverlap="1" wp14:anchorId="5638F18E" wp14:editId="6197C6B3">
                <wp:simplePos x="0" y="0"/>
                <wp:positionH relativeFrom="column">
                  <wp:posOffset>4773295</wp:posOffset>
                </wp:positionH>
                <wp:positionV relativeFrom="page">
                  <wp:posOffset>10086340</wp:posOffset>
                </wp:positionV>
                <wp:extent cx="231140" cy="163830"/>
                <wp:effectExtent l="0" t="0" r="0" b="7620"/>
                <wp:wrapNone/>
                <wp:docPr id="481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31140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CE7361B" w14:textId="77777777" w:rsidR="00694624" w:rsidRPr="00DF75BF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DE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38F18E" id="_x0000_s1132" type="#_x0000_t202" style="position:absolute;left:0;text-align:left;margin-left:375.85pt;margin-top:794.2pt;width:18.2pt;height:12.9pt;z-index:252073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" filled="f" stroked="f">
                <o:lock v:ext="edit" aspectratio="t"/>
                <v:textbox inset="0,0,0,0">
                  <w:txbxContent>
                    <w:p w14:paraId="2CE7361B" w14:textId="77777777" w:rsidR="00694624" w:rsidRPr="00DF75BF" w:rsidRDefault="00694624" w:rsidP="00694624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t>DE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="00694624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065792" behindDoc="0" locked="1" layoutInCell="1" allowOverlap="1" wp14:anchorId="16AEB35F" wp14:editId="4723FE08">
                <wp:simplePos x="0" y="0"/>
                <wp:positionH relativeFrom="column">
                  <wp:posOffset>2227580</wp:posOffset>
                </wp:positionH>
                <wp:positionV relativeFrom="page">
                  <wp:posOffset>9785985</wp:posOffset>
                </wp:positionV>
                <wp:extent cx="2026285" cy="462280"/>
                <wp:effectExtent l="0" t="0" r="12065" b="13970"/>
                <wp:wrapNone/>
                <wp:docPr id="482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026285" cy="4622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FDF524A" w14:textId="77777777" w:rsidR="00694624" w:rsidRDefault="00694624" w:rsidP="00694624">
                            <w:pPr>
                              <w:spacing w:after="0" w:line="240" w:lineRule="auto"/>
                              <w:jc w:val="center"/>
                              <w:rPr>
                                <w:rFonts w:ascii="Arial" w:hAnsi="Arial" w:cs="Arial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32"/>
                                <w:szCs w:val="32"/>
                              </w:rPr>
                              <w:t>Gitcon</w:t>
                            </w:r>
                          </w:p>
                          <w:p w14:paraId="2564B015" w14:textId="77777777" w:rsidR="00694624" w:rsidRPr="00640624" w:rsidRDefault="00694624" w:rsidP="00694624">
                            <w:pPr>
                              <w:spacing w:after="0" w:line="240" w:lineRule="auto"/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MIDI-Interface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AEB35F" id="_x0000_s1133" type="#_x0000_t202" style="position:absolute;left:0;text-align:left;margin-left:175.4pt;margin-top:770.55pt;width:159.55pt;height:36.4pt;z-index:252065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" filled="f" stroked="f">
                <o:lock v:ext="edit" aspectratio="t"/>
                <v:textbox inset="0,0,0,0">
                  <w:txbxContent>
                    <w:p w14:paraId="2FDF524A" w14:textId="77777777" w:rsidR="00694624" w:rsidRDefault="00694624" w:rsidP="00694624">
                      <w:pPr>
                        <w:spacing w:after="0" w:line="240" w:lineRule="auto"/>
                        <w:jc w:val="center"/>
                        <w:rPr>
                          <w:rFonts w:ascii="Arial" w:hAnsi="Arial" w:cs="Arial"/>
                          <w:sz w:val="32"/>
                          <w:szCs w:val="32"/>
                        </w:rPr>
                      </w:pPr>
                      <w:r>
                        <w:rPr>
                          <w:rFonts w:ascii="Arial" w:hAnsi="Arial" w:cs="Arial"/>
                          <w:sz w:val="32"/>
                          <w:szCs w:val="32"/>
                        </w:rPr>
                        <w:t>Gitcon</w:t>
                      </w:r>
                    </w:p>
                    <w:p w14:paraId="2564B015" w14:textId="77777777" w:rsidR="00694624" w:rsidRPr="00640624" w:rsidRDefault="00694624" w:rsidP="00694624">
                      <w:pPr>
                        <w:spacing w:after="0" w:line="240" w:lineRule="auto"/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>MIDI-Interface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="00694624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064768" behindDoc="0" locked="1" layoutInCell="1" allowOverlap="1" wp14:anchorId="4AD54D6D" wp14:editId="7408243D">
                <wp:simplePos x="0" y="0"/>
                <wp:positionH relativeFrom="column">
                  <wp:posOffset>2202180</wp:posOffset>
                </wp:positionH>
                <wp:positionV relativeFrom="page">
                  <wp:posOffset>8931910</wp:posOffset>
                </wp:positionV>
                <wp:extent cx="2082800" cy="213360"/>
                <wp:effectExtent l="0" t="0" r="12700" b="0"/>
                <wp:wrapNone/>
                <wp:docPr id="483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082800" cy="2133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1BE00A7" w14:textId="77777777" w:rsidR="00694624" w:rsidRPr="00777F7A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sz w:val="28"/>
                                <w:szCs w:val="28"/>
                                <w:lang w:val="de-DE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  <w:lang w:val="de-DE"/>
                              </w:rPr>
                              <w:t>Simon Grundner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D54D6D" id="_x0000_s1134" type="#_x0000_t202" style="position:absolute;left:0;text-align:left;margin-left:173.4pt;margin-top:703.3pt;width:164pt;height:16.8pt;z-index:252064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" filled="f" stroked="f">
                <o:lock v:ext="edit" aspectratio="t"/>
                <v:textbox inset="0,0,0,0">
                  <w:txbxContent>
                    <w:p w14:paraId="51BE00A7" w14:textId="77777777" w:rsidR="00694624" w:rsidRPr="00777F7A" w:rsidRDefault="00694624" w:rsidP="00694624">
                      <w:pPr>
                        <w:jc w:val="center"/>
                        <w:rPr>
                          <w:rFonts w:ascii="Arial" w:hAnsi="Arial" w:cs="Arial"/>
                          <w:sz w:val="28"/>
                          <w:szCs w:val="28"/>
                          <w:lang w:val="de-DE"/>
                        </w:rPr>
                      </w:pPr>
                      <w:r>
                        <w:rPr>
                          <w:rFonts w:ascii="Arial" w:hAnsi="Arial" w:cs="Arial"/>
                          <w:sz w:val="28"/>
                          <w:szCs w:val="28"/>
                          <w:lang w:val="de-DE"/>
                        </w:rPr>
                        <w:t>Simon Grundner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="00694624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040192" behindDoc="0" locked="1" layoutInCell="1" allowOverlap="1" wp14:anchorId="77632999" wp14:editId="323FD316">
                <wp:simplePos x="0" y="0"/>
                <wp:positionH relativeFrom="column">
                  <wp:posOffset>26670</wp:posOffset>
                </wp:positionH>
                <wp:positionV relativeFrom="page">
                  <wp:posOffset>8834755</wp:posOffset>
                </wp:positionV>
                <wp:extent cx="973455" cy="125730"/>
                <wp:effectExtent l="0" t="0" r="0" b="7620"/>
                <wp:wrapNone/>
                <wp:docPr id="484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973455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D19B857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Sachnummer, Dateiname</w:t>
                            </w:r>
                            <w:r w:rsidRPr="00833108"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632999" id="_x0000_s1135" type="#_x0000_t202" style="position:absolute;left:0;text-align:left;margin-left:2.1pt;margin-top:695.65pt;width:76.65pt;height:9.9pt;z-index:252040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" filled="f" stroked="f">
                <o:lock v:ext="edit" aspectratio="t"/>
                <v:textbox inset="0,0,0,0">
                  <w:txbxContent>
                    <w:p w14:paraId="0D19B857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Sachnummer, Dateiname</w:t>
                      </w:r>
                      <w:r w:rsidRPr="00833108">
                        <w:rPr>
                          <w:rFonts w:ascii="Arial" w:hAnsi="Arial" w:cs="Arial"/>
                          <w:sz w:val="12"/>
                          <w:szCs w:val="12"/>
                        </w:rPr>
                        <w:t>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="00694624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039168" behindDoc="0" locked="1" layoutInCell="1" allowOverlap="1" wp14:anchorId="5591BA3F" wp14:editId="52A2F91F">
                <wp:simplePos x="0" y="0"/>
                <wp:positionH relativeFrom="column">
                  <wp:posOffset>2187575</wp:posOffset>
                </wp:positionH>
                <wp:positionV relativeFrom="page">
                  <wp:posOffset>8838565</wp:posOffset>
                </wp:positionV>
                <wp:extent cx="478790" cy="125730"/>
                <wp:effectExtent l="0" t="0" r="0" b="7620"/>
                <wp:wrapNone/>
                <wp:docPr id="485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47879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2FA09E1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Name</w:t>
                            </w:r>
                            <w:r w:rsidRPr="00833108"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91BA3F" id="_x0000_s1136" type="#_x0000_t202" style="position:absolute;left:0;text-align:left;margin-left:172.25pt;margin-top:695.95pt;width:37.7pt;height:9.9pt;z-index:252039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" filled="f" stroked="f">
                <o:lock v:ext="edit" aspectratio="t"/>
                <v:textbox inset="0,0,0,0">
                  <w:txbxContent>
                    <w:p w14:paraId="52FA09E1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Name</w:t>
                      </w:r>
                      <w:r w:rsidRPr="00833108">
                        <w:rPr>
                          <w:rFonts w:ascii="Arial" w:hAnsi="Arial" w:cs="Arial"/>
                          <w:sz w:val="12"/>
                          <w:szCs w:val="12"/>
                        </w:rPr>
                        <w:t>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="00694624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047360" behindDoc="0" locked="1" layoutInCell="1" allowOverlap="1" wp14:anchorId="513C0C3A" wp14:editId="07ADF17A">
                <wp:simplePos x="0" y="0"/>
                <wp:positionH relativeFrom="column">
                  <wp:posOffset>4345940</wp:posOffset>
                </wp:positionH>
                <wp:positionV relativeFrom="page">
                  <wp:posOffset>9973310</wp:posOffset>
                </wp:positionV>
                <wp:extent cx="374015" cy="125730"/>
                <wp:effectExtent l="0" t="0" r="6985" b="7620"/>
                <wp:wrapNone/>
                <wp:docPr id="486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74015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CF251A8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Maßstab: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3C0C3A" id="_x0000_s1137" type="#_x0000_t202" style="position:absolute;left:0;text-align:left;margin-left:342.2pt;margin-top:785.3pt;width:29.45pt;height:9.9pt;z-index:252047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5CF251A8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Maßstab: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="00694624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046336" behindDoc="0" locked="1" layoutInCell="1" allowOverlap="1" wp14:anchorId="37159815" wp14:editId="52783166">
                <wp:simplePos x="0" y="0"/>
                <wp:positionH relativeFrom="column">
                  <wp:posOffset>4773295</wp:posOffset>
                </wp:positionH>
                <wp:positionV relativeFrom="page">
                  <wp:posOffset>9980295</wp:posOffset>
                </wp:positionV>
                <wp:extent cx="231140" cy="125730"/>
                <wp:effectExtent l="0" t="0" r="0" b="7620"/>
                <wp:wrapNone/>
                <wp:docPr id="487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3114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0DC0B09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Spr.: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159815" id="_x0000_s1138" type="#_x0000_t202" style="position:absolute;left:0;text-align:left;margin-left:375.85pt;margin-top:785.85pt;width:18.2pt;height:9.9pt;z-index:252046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" filled="f" stroked="f">
                <o:lock v:ext="edit" aspectratio="t"/>
                <v:textbox inset="0,0,0,0">
                  <w:txbxContent>
                    <w:p w14:paraId="70DC0B09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Spr.: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="00694624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045312" behindDoc="0" locked="1" layoutInCell="1" allowOverlap="1" wp14:anchorId="680BF2BD" wp14:editId="2D6C30F3">
                <wp:simplePos x="0" y="0"/>
                <wp:positionH relativeFrom="column">
                  <wp:posOffset>5076825</wp:posOffset>
                </wp:positionH>
                <wp:positionV relativeFrom="page">
                  <wp:posOffset>9980295</wp:posOffset>
                </wp:positionV>
                <wp:extent cx="336550" cy="125730"/>
                <wp:effectExtent l="0" t="0" r="6350" b="7620"/>
                <wp:wrapNone/>
                <wp:docPr id="488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3655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612EFD7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Datum: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0BF2BD" id="_x0000_s1139" type="#_x0000_t202" style="position:absolute;left:0;text-align:left;margin-left:399.75pt;margin-top:785.85pt;width:26.5pt;height:9.9pt;z-index:252045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" filled="f" stroked="f">
                <o:lock v:ext="edit" aspectratio="t"/>
                <v:textbox inset="0,0,0,0">
                  <w:txbxContent>
                    <w:p w14:paraId="5612EFD7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Datum: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="00694624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044288" behindDoc="0" locked="1" layoutInCell="1" allowOverlap="1" wp14:anchorId="2A9EB085" wp14:editId="24E6BAC8">
                <wp:simplePos x="0" y="0"/>
                <wp:positionH relativeFrom="column">
                  <wp:posOffset>6206490</wp:posOffset>
                </wp:positionH>
                <wp:positionV relativeFrom="page">
                  <wp:posOffset>9972675</wp:posOffset>
                </wp:positionV>
                <wp:extent cx="259080" cy="125730"/>
                <wp:effectExtent l="0" t="0" r="7620" b="7620"/>
                <wp:wrapNone/>
                <wp:docPr id="489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5908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EE4E15E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Blätter: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9EB085" id="_x0000_s1140" type="#_x0000_t202" style="position:absolute;left:0;text-align:left;margin-left:488.7pt;margin-top:785.25pt;width:20.4pt;height:9.9pt;z-index:252044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0EE4E15E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Blätter: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="00694624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043264" behindDoc="0" locked="1" layoutInCell="1" allowOverlap="1" wp14:anchorId="429843AD" wp14:editId="66692674">
                <wp:simplePos x="0" y="0"/>
                <wp:positionH relativeFrom="column">
                  <wp:posOffset>5928995</wp:posOffset>
                </wp:positionH>
                <wp:positionV relativeFrom="page">
                  <wp:posOffset>9977120</wp:posOffset>
                </wp:positionV>
                <wp:extent cx="231140" cy="125730"/>
                <wp:effectExtent l="0" t="0" r="0" b="7620"/>
                <wp:wrapNone/>
                <wp:docPr id="490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3114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BDD3362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Blatt: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9843AD" id="_x0000_s1141" type="#_x0000_t202" style="position:absolute;left:0;text-align:left;margin-left:466.85pt;margin-top:785.6pt;width:18.2pt;height:9.9pt;z-index:252043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7BDD3362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Blatt: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="00694624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080128" behindDoc="0" locked="1" layoutInCell="1" allowOverlap="1" wp14:anchorId="6AF50B7A" wp14:editId="55C63145">
                <wp:simplePos x="0" y="0"/>
                <wp:positionH relativeFrom="column">
                  <wp:posOffset>78740</wp:posOffset>
                </wp:positionH>
                <wp:positionV relativeFrom="page">
                  <wp:posOffset>10061575</wp:posOffset>
                </wp:positionV>
                <wp:extent cx="2024380" cy="188595"/>
                <wp:effectExtent l="0" t="0" r="13970" b="1905"/>
                <wp:wrapNone/>
                <wp:docPr id="491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024380" cy="18859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D06C8E5" w14:textId="77777777" w:rsidR="00694624" w:rsidRPr="00D00A94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  <w:t>Elektronik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F50B7A" id="_x0000_s1142" type="#_x0000_t202" style="position:absolute;left:0;text-align:left;margin-left:6.2pt;margin-top:792.25pt;width:159.4pt;height:14.85pt;z-index:252080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2D06C8E5" w14:textId="77777777" w:rsidR="00694624" w:rsidRPr="00D00A94" w:rsidRDefault="00694624" w:rsidP="00694624">
                      <w:pPr>
                        <w:jc w:val="center"/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  <w:t>Elektronik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="00694624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078080" behindDoc="0" locked="1" layoutInCell="1" allowOverlap="1" wp14:anchorId="2F5CF7EA" wp14:editId="1C9F894D">
                <wp:simplePos x="0" y="0"/>
                <wp:positionH relativeFrom="column">
                  <wp:posOffset>64770</wp:posOffset>
                </wp:positionH>
                <wp:positionV relativeFrom="page">
                  <wp:posOffset>9839325</wp:posOffset>
                </wp:positionV>
                <wp:extent cx="2024380" cy="222885"/>
                <wp:effectExtent l="0" t="0" r="13970" b="5715"/>
                <wp:wrapNone/>
                <wp:docPr id="492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024380" cy="2228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C5D504F" w14:textId="77777777" w:rsidR="00694624" w:rsidRPr="00922583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</w:rPr>
                            </w:pPr>
                            <w:proofErr w:type="spellStart"/>
                            <w:r w:rsidRPr="00922583"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</w:rPr>
                              <w:t>HTBLuVA</w:t>
                            </w:r>
                            <w:proofErr w:type="spellEnd"/>
                            <w:r w:rsidRPr="00922583"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</w:rPr>
                              <w:t xml:space="preserve"> Salzburg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5CF7EA" id="_x0000_s1143" type="#_x0000_t202" style="position:absolute;left:0;text-align:left;margin-left:5.1pt;margin-top:774.75pt;width:159.4pt;height:17.55pt;z-index:252078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" filled="f" stroked="f">
                <o:lock v:ext="edit" aspectratio="t"/>
                <v:textbox inset="0,0,0,0">
                  <w:txbxContent>
                    <w:p w14:paraId="0C5D504F" w14:textId="77777777" w:rsidR="00694624" w:rsidRPr="00922583" w:rsidRDefault="00694624" w:rsidP="00694624">
                      <w:pPr>
                        <w:jc w:val="center"/>
                        <w:rPr>
                          <w:rFonts w:ascii="Arial" w:hAnsi="Arial" w:cs="Arial"/>
                          <w:b/>
                          <w:sz w:val="28"/>
                          <w:szCs w:val="28"/>
                        </w:rPr>
                      </w:pPr>
                      <w:proofErr w:type="spellStart"/>
                      <w:r w:rsidRPr="00922583">
                        <w:rPr>
                          <w:rFonts w:ascii="Arial" w:hAnsi="Arial" w:cs="Arial"/>
                          <w:b/>
                          <w:sz w:val="28"/>
                          <w:szCs w:val="28"/>
                        </w:rPr>
                        <w:t>HTBLuVA</w:t>
                      </w:r>
                      <w:proofErr w:type="spellEnd"/>
                      <w:r w:rsidRPr="00922583">
                        <w:rPr>
                          <w:rFonts w:ascii="Arial" w:hAnsi="Arial" w:cs="Arial"/>
                          <w:b/>
                          <w:sz w:val="28"/>
                          <w:szCs w:val="28"/>
                        </w:rPr>
                        <w:t xml:space="preserve"> Salzburg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="00694624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061696" behindDoc="0" locked="1" layoutInCell="1" allowOverlap="1" wp14:anchorId="2F6318C7" wp14:editId="07BA60EA">
                <wp:simplePos x="0" y="0"/>
                <wp:positionH relativeFrom="column">
                  <wp:posOffset>34925</wp:posOffset>
                </wp:positionH>
                <wp:positionV relativeFrom="page">
                  <wp:posOffset>8966200</wp:posOffset>
                </wp:positionV>
                <wp:extent cx="2086610" cy="200025"/>
                <wp:effectExtent l="0" t="0" r="8890" b="9525"/>
                <wp:wrapNone/>
                <wp:docPr id="493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086610" cy="2000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3AD60E9" w14:textId="3C8DAB53" w:rsidR="00694624" w:rsidRPr="00E90F85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 xml:space="preserve">Beilage </w:t>
                            </w:r>
                            <w:r w:rsidR="00965519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2</w:t>
                            </w: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6318C7" id="_x0000_s1144" type="#_x0000_t202" style="position:absolute;left:0;text-align:left;margin-left:2.75pt;margin-top:706pt;width:164.3pt;height:15.75pt;z-index:252061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" filled="f" stroked="f">
                <o:lock v:ext="edit" aspectratio="t"/>
                <v:textbox inset="0,0,0,0">
                  <w:txbxContent>
                    <w:p w14:paraId="63AD60E9" w14:textId="3C8DAB53" w:rsidR="00694624" w:rsidRPr="00E90F85" w:rsidRDefault="00694624" w:rsidP="00694624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t xml:space="preserve">Beilage </w:t>
                      </w:r>
                      <w:r w:rsidR="00965519">
                        <w:rPr>
                          <w:rFonts w:ascii="Arial" w:hAnsi="Arial" w:cs="Arial"/>
                          <w:sz w:val="20"/>
                          <w:szCs w:val="20"/>
                        </w:rPr>
                        <w:t>2</w:t>
                      </w: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t xml:space="preserve"> 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="00694624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038144" behindDoc="0" locked="1" layoutInCell="1" allowOverlap="1" wp14:anchorId="1424A396" wp14:editId="5CA47C45">
                <wp:simplePos x="0" y="0"/>
                <wp:positionH relativeFrom="column">
                  <wp:posOffset>2185035</wp:posOffset>
                </wp:positionH>
                <wp:positionV relativeFrom="page">
                  <wp:posOffset>9589770</wp:posOffset>
                </wp:positionV>
                <wp:extent cx="478790" cy="125730"/>
                <wp:effectExtent l="0" t="0" r="0" b="7620"/>
                <wp:wrapNone/>
                <wp:docPr id="494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47879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8665A20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 w:rsidRPr="00833108"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Benennung: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24A396" id="_x0000_s1145" type="#_x0000_t202" style="position:absolute;left:0;text-align:left;margin-left:172.05pt;margin-top:755.1pt;width:37.7pt;height:9.9pt;z-index:252038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" filled="f" stroked="f">
                <o:lock v:ext="edit" aspectratio="t"/>
                <v:textbox inset="0,0,0,0">
                  <w:txbxContent>
                    <w:p w14:paraId="78665A20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 w:rsidRPr="00833108">
                        <w:rPr>
                          <w:rFonts w:ascii="Arial" w:hAnsi="Arial" w:cs="Arial"/>
                          <w:sz w:val="12"/>
                          <w:szCs w:val="12"/>
                        </w:rPr>
                        <w:t>Benennung: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="00694624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032000" behindDoc="0" locked="0" layoutInCell="1" allowOverlap="1" wp14:anchorId="2D40478C" wp14:editId="16058F97">
                <wp:simplePos x="0" y="0"/>
                <wp:positionH relativeFrom="column">
                  <wp:posOffset>6192520</wp:posOffset>
                </wp:positionH>
                <wp:positionV relativeFrom="bottomMargin">
                  <wp:posOffset>-377825</wp:posOffset>
                </wp:positionV>
                <wp:extent cx="0" cy="381600"/>
                <wp:effectExtent l="0" t="0" r="19050" b="19050"/>
                <wp:wrapNone/>
                <wp:docPr id="495" name="Gerade Verbindung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EC70EDA" id="Gerade Verbindung 33" o:spid="_x0000_s1026" style="position:absolute;z-index:252032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487.6pt,-29.75pt" to="487.6pt,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" strokecolor="black [3213]" strokeweight="1.42pt">
                <w10:wrap anchory="margin"/>
              </v:line>
            </w:pict>
          </mc:Fallback>
        </mc:AlternateContent>
      </w:r>
      <w:r w:rsidR="00694624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030976" behindDoc="0" locked="0" layoutInCell="1" allowOverlap="1" wp14:anchorId="6E626380" wp14:editId="4F9028EC">
                <wp:simplePos x="0" y="0"/>
                <wp:positionH relativeFrom="column">
                  <wp:posOffset>5904865</wp:posOffset>
                </wp:positionH>
                <wp:positionV relativeFrom="bottomMargin">
                  <wp:posOffset>-377825</wp:posOffset>
                </wp:positionV>
                <wp:extent cx="0" cy="381600"/>
                <wp:effectExtent l="0" t="0" r="19050" b="19050"/>
                <wp:wrapNone/>
                <wp:docPr id="496" name="Gerade Verbindung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165DD78" id="Gerade Verbindung 34" o:spid="_x0000_s1026" style="position:absolute;z-index:252030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464.95pt,-29.75pt" to="464.95pt,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" strokecolor="black [3213]" strokeweight="1.42pt">
                <w10:wrap anchory="margin"/>
              </v:line>
            </w:pict>
          </mc:Fallback>
        </mc:AlternateContent>
      </w:r>
      <w:r w:rsidR="00694624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029952" behindDoc="0" locked="0" layoutInCell="1" allowOverlap="1" wp14:anchorId="687ED6A6" wp14:editId="64FD943D">
                <wp:simplePos x="0" y="0"/>
                <wp:positionH relativeFrom="column">
                  <wp:posOffset>5040630</wp:posOffset>
                </wp:positionH>
                <wp:positionV relativeFrom="bottomMargin">
                  <wp:posOffset>-377825</wp:posOffset>
                </wp:positionV>
                <wp:extent cx="0" cy="381600"/>
                <wp:effectExtent l="0" t="0" r="19050" b="19050"/>
                <wp:wrapNone/>
                <wp:docPr id="497" name="Gerade Verbindung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24D8EBC" id="Gerade Verbindung 35" o:spid="_x0000_s1026" style="position:absolute;z-index:252029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396.9pt,-29.75pt" to="396.9pt,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" strokecolor="black [3213]" strokeweight="1.42pt">
                <w10:wrap anchory="margin"/>
              </v:line>
            </w:pict>
          </mc:Fallback>
        </mc:AlternateContent>
      </w:r>
      <w:r w:rsidR="00694624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028928" behindDoc="0" locked="0" layoutInCell="1" allowOverlap="1" wp14:anchorId="6F2CE49D" wp14:editId="284B4FED">
                <wp:simplePos x="0" y="0"/>
                <wp:positionH relativeFrom="column">
                  <wp:posOffset>4752340</wp:posOffset>
                </wp:positionH>
                <wp:positionV relativeFrom="bottomMargin">
                  <wp:posOffset>-377825</wp:posOffset>
                </wp:positionV>
                <wp:extent cx="0" cy="381600"/>
                <wp:effectExtent l="0" t="0" r="19050" b="19050"/>
                <wp:wrapNone/>
                <wp:docPr id="498" name="Gerade Verbindung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44BE659" id="Gerade Verbindung 36" o:spid="_x0000_s1026" style="position:absolute;z-index:252028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374.2pt,-29.75pt" to="374.2pt,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" strokecolor="black [3213]" strokeweight="1.42pt">
                <w10:wrap anchory="margin"/>
              </v:line>
            </w:pict>
          </mc:Fallback>
        </mc:AlternateContent>
      </w:r>
      <w:r w:rsidR="00694624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020736" behindDoc="0" locked="0" layoutInCell="1" allowOverlap="1" wp14:anchorId="6C45F85C" wp14:editId="5355C347">
                <wp:simplePos x="0" y="0"/>
                <wp:positionH relativeFrom="column">
                  <wp:posOffset>4319905</wp:posOffset>
                </wp:positionH>
                <wp:positionV relativeFrom="bottomMargin">
                  <wp:posOffset>-379095</wp:posOffset>
                </wp:positionV>
                <wp:extent cx="2162175" cy="0"/>
                <wp:effectExtent l="0" t="0" r="9525" b="19050"/>
                <wp:wrapNone/>
                <wp:docPr id="499" name="Gerade Verbindung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62175" cy="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367CE72" id="Gerade Verbindung 37" o:spid="_x0000_s1026" style="position:absolute;z-index:252020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340.15pt,-29.85pt" to="510.4pt,-29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" strokecolor="black [3213]" strokeweight="1.42pt">
                <w10:wrap anchory="margin"/>
              </v:line>
            </w:pict>
          </mc:Fallback>
        </mc:AlternateContent>
      </w:r>
      <w:r w:rsidR="00694624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018688" behindDoc="0" locked="1" layoutInCell="0" allowOverlap="1" wp14:anchorId="1C315D54" wp14:editId="2CD60D86">
                <wp:simplePos x="0" y="0"/>
                <wp:positionH relativeFrom="margin">
                  <wp:posOffset>-635</wp:posOffset>
                </wp:positionH>
                <wp:positionV relativeFrom="bottomMargin">
                  <wp:posOffset>-1511935</wp:posOffset>
                </wp:positionV>
                <wp:extent cx="6483600" cy="0"/>
                <wp:effectExtent l="0" t="0" r="12700" b="19050"/>
                <wp:wrapNone/>
                <wp:docPr id="500" name="Gerade Verbindung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83600" cy="0"/>
                        </a:xfrm>
                        <a:prstGeom prst="line">
                          <a:avLst/>
                        </a:prstGeom>
                        <a:ln w="180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1BDD651" id="Gerade Verbindung 38" o:spid="_x0000_s1026" style="position:absolute;z-index:2520186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" from="-.05pt,-119.05pt" to="510.45pt,-119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" o:allowincell="f" strokecolor="black [3213]" strokeweight=".5mm">
                <w10:wrap anchorx="margin" anchory="margin"/>
                <w10:anchorlock/>
              </v:line>
            </w:pict>
          </mc:Fallback>
        </mc:AlternateContent>
      </w:r>
      <w:r w:rsidR="00694624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019712" behindDoc="0" locked="1" layoutInCell="1" allowOverlap="1" wp14:anchorId="2AD19563" wp14:editId="455CCA49">
                <wp:simplePos x="0" y="0"/>
                <wp:positionH relativeFrom="margin">
                  <wp:posOffset>-635</wp:posOffset>
                </wp:positionH>
                <wp:positionV relativeFrom="bottomMargin">
                  <wp:posOffset>-1134745</wp:posOffset>
                </wp:positionV>
                <wp:extent cx="6483600" cy="0"/>
                <wp:effectExtent l="0" t="0" r="12700" b="19050"/>
                <wp:wrapNone/>
                <wp:docPr id="501" name="Gerade Verbindung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83600" cy="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94A6303" id="Gerade Verbindung 39" o:spid="_x0000_s1026" style="position:absolute;z-index:2520197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" from="-.05pt,-89.35pt" to="510.45pt,-8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" strokecolor="black [3213]" strokeweight="1.42pt">
                <w10:wrap anchorx="margin" anchory="margin"/>
                <w10:anchorlock/>
              </v:line>
            </w:pict>
          </mc:Fallback>
        </mc:AlternateContent>
      </w:r>
      <w:r w:rsidR="00694624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017664" behindDoc="0" locked="0" layoutInCell="1" allowOverlap="1" wp14:anchorId="13C92BC3" wp14:editId="27A09821">
                <wp:simplePos x="0" y="0"/>
                <wp:positionH relativeFrom="margin">
                  <wp:posOffset>2159635</wp:posOffset>
                </wp:positionH>
                <wp:positionV relativeFrom="bottomMargin">
                  <wp:posOffset>-756285</wp:posOffset>
                </wp:positionV>
                <wp:extent cx="4323080" cy="0"/>
                <wp:effectExtent l="0" t="0" r="20320" b="19050"/>
                <wp:wrapNone/>
                <wp:docPr id="502" name="Gerade Verbindung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323080" cy="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6A9AA6A" id="Gerade Verbindung 40" o:spid="_x0000_s1026" style="position:absolute;z-index:2520176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" from="170.05pt,-59.55pt" to="510.45pt,-59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" strokecolor="black [3213]" strokeweight="1.42pt">
                <w10:wrap anchorx="margin" anchory="margin"/>
              </v:line>
            </w:pict>
          </mc:Fallback>
        </mc:AlternateContent>
      </w:r>
      <w:r w:rsidR="00694624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027904" behindDoc="0" locked="0" layoutInCell="1" allowOverlap="1" wp14:anchorId="56F8FDFB" wp14:editId="293477C7">
                <wp:simplePos x="0" y="0"/>
                <wp:positionH relativeFrom="margin">
                  <wp:posOffset>4320540</wp:posOffset>
                </wp:positionH>
                <wp:positionV relativeFrom="bottomMargin">
                  <wp:posOffset>-756285</wp:posOffset>
                </wp:positionV>
                <wp:extent cx="0" cy="748800"/>
                <wp:effectExtent l="0" t="0" r="19050" b="13335"/>
                <wp:wrapNone/>
                <wp:docPr id="503" name="Gerade Verbindung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488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6D53E1C" id="Gerade Verbindung 41" o:spid="_x0000_s1026" style="position:absolute;z-index:2520279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" from="340.2pt,-59.55pt" to="340.2pt,-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" strokecolor="black [3213]" strokeweight="1.42pt">
                <w10:wrap anchorx="margin" anchory="margin"/>
              </v:line>
            </w:pict>
          </mc:Fallback>
        </mc:AlternateContent>
      </w:r>
      <w:r w:rsidR="00694624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026880" behindDoc="0" locked="0" layoutInCell="1" allowOverlap="1" wp14:anchorId="5CE3CEDB" wp14:editId="2A837EED">
                <wp:simplePos x="0" y="0"/>
                <wp:positionH relativeFrom="margin">
                  <wp:posOffset>2161956</wp:posOffset>
                </wp:positionH>
                <wp:positionV relativeFrom="bottomMargin">
                  <wp:posOffset>-756285</wp:posOffset>
                </wp:positionV>
                <wp:extent cx="0" cy="748800"/>
                <wp:effectExtent l="0" t="0" r="19050" b="13335"/>
                <wp:wrapNone/>
                <wp:docPr id="504" name="Gerade Verbindung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488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100A033" id="Gerade Verbindung 42" o:spid="_x0000_s1026" style="position:absolute;z-index:2520268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" from="170.25pt,-59.55pt" to="170.25pt,-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" strokecolor="black [3213]" strokeweight="1.42pt">
                <w10:wrap anchorx="margin" anchory="margin"/>
              </v:line>
            </w:pict>
          </mc:Fallback>
        </mc:AlternateContent>
      </w:r>
      <w:r w:rsidR="00694624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023808" behindDoc="0" locked="0" layoutInCell="1" allowOverlap="1" wp14:anchorId="11A91BFF" wp14:editId="1FA3CD92">
                <wp:simplePos x="0" y="0"/>
                <wp:positionH relativeFrom="column">
                  <wp:posOffset>4320540</wp:posOffset>
                </wp:positionH>
                <wp:positionV relativeFrom="bottomMargin">
                  <wp:posOffset>-1511935</wp:posOffset>
                </wp:positionV>
                <wp:extent cx="0" cy="381600"/>
                <wp:effectExtent l="0" t="0" r="19050" b="19050"/>
                <wp:wrapNone/>
                <wp:docPr id="505" name="Gerade Verbindung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96FF465" id="Gerade Verbindung 45" o:spid="_x0000_s1026" style="position:absolute;z-index:252023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340.2pt,-119.05pt" to="340.2pt,-8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" strokecolor="black [3213]" strokeweight="1.42pt">
                <w10:wrap anchory="margin"/>
              </v:line>
            </w:pict>
          </mc:Fallback>
        </mc:AlternateContent>
      </w:r>
      <w:r w:rsidR="00694624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022784" behindDoc="0" locked="0" layoutInCell="1" allowOverlap="1" wp14:anchorId="6A121BE6" wp14:editId="53C539CB">
                <wp:simplePos x="0" y="0"/>
                <wp:positionH relativeFrom="margin">
                  <wp:posOffset>2161540</wp:posOffset>
                </wp:positionH>
                <wp:positionV relativeFrom="bottomMargin">
                  <wp:posOffset>-1134110</wp:posOffset>
                </wp:positionV>
                <wp:extent cx="0" cy="381600"/>
                <wp:effectExtent l="0" t="0" r="19050" b="19050"/>
                <wp:wrapNone/>
                <wp:docPr id="506" name="Gerade Verbindung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74E3F3D" id="Gerade Verbindung 46" o:spid="_x0000_s1026" style="position:absolute;z-index:2520227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" from="170.2pt,-89.3pt" to="170.2pt,-5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" strokecolor="black [3213]" strokeweight="1.42pt">
                <w10:wrap anchorx="margin" anchory="margin"/>
              </v:line>
            </w:pict>
          </mc:Fallback>
        </mc:AlternateContent>
      </w:r>
      <w:r w:rsidR="00694624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021760" behindDoc="0" locked="0" layoutInCell="1" allowOverlap="1" wp14:anchorId="50470885" wp14:editId="501EC61C">
                <wp:simplePos x="0" y="0"/>
                <wp:positionH relativeFrom="margin">
                  <wp:posOffset>2161540</wp:posOffset>
                </wp:positionH>
                <wp:positionV relativeFrom="bottomMargin">
                  <wp:posOffset>-1511935</wp:posOffset>
                </wp:positionV>
                <wp:extent cx="0" cy="381600"/>
                <wp:effectExtent l="0" t="0" r="19050" b="19050"/>
                <wp:wrapNone/>
                <wp:docPr id="507" name="Gerade Verbindung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F545DD7" id="Gerade Verbindung 47" o:spid="_x0000_s1026" style="position:absolute;z-index:2520217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" from="170.2pt,-119.05pt" to="170.2pt,-8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" strokecolor="black [3213]" strokeweight="1.42pt">
                <w10:wrap anchorx="margin" anchory="margin"/>
              </v:line>
            </w:pict>
          </mc:Fallback>
        </mc:AlternateContent>
      </w:r>
      <w:r w:rsidR="00694624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016640" behindDoc="0" locked="1" layoutInCell="1" allowOverlap="1" wp14:anchorId="47A2FA4F" wp14:editId="5269963E">
                <wp:simplePos x="0" y="0"/>
                <wp:positionH relativeFrom="margin">
                  <wp:posOffset>0</wp:posOffset>
                </wp:positionH>
                <wp:positionV relativeFrom="bottomMargin">
                  <wp:posOffset>-9973310</wp:posOffset>
                </wp:positionV>
                <wp:extent cx="6480000" cy="9972000"/>
                <wp:effectExtent l="0" t="0" r="16510" b="10795"/>
                <wp:wrapNone/>
                <wp:docPr id="508" name="Rechteck 5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80000" cy="9972000"/>
                        </a:xfrm>
                        <a:prstGeom prst="rect">
                          <a:avLst/>
                        </a:prstGeom>
                        <a:noFill/>
                        <a:ln w="180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99C6EF7" id="Rechteck 508" o:spid="_x0000_s1026" style="position:absolute;margin-left:0;margin-top:-785.3pt;width:510.25pt;height:785.2pt;z-index:2520166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" filled="f" strokecolor="black [3213]" strokeweight=".5mm">
                <w10:wrap anchorx="margin" anchory="margin"/>
                <w10:anchorlock/>
              </v:rect>
            </w:pict>
          </mc:Fallback>
        </mc:AlternateContent>
      </w:r>
    </w:p>
    <w:p w14:paraId="4F231E19" w14:textId="77777777" w:rsidR="009034B8" w:rsidRDefault="009034B8">
      <w:pPr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br w:type="page"/>
      </w:r>
    </w:p>
    <w:p w14:paraId="42F4ED21" w14:textId="1494D7B0" w:rsidR="00694624" w:rsidRDefault="00694624" w:rsidP="00694624">
      <w:pPr>
        <w:spacing w:after="0" w:line="240" w:lineRule="auto"/>
        <w:jc w:val="center"/>
        <w:rPr>
          <w:rFonts w:ascii="Arial" w:hAnsi="Arial" w:cs="Arial"/>
          <w:noProof/>
          <w:sz w:val="24"/>
          <w:szCs w:val="24"/>
        </w:rPr>
      </w:pPr>
    </w:p>
    <w:p w14:paraId="2D2341AC" w14:textId="3C9B28F2" w:rsidR="009034B8" w:rsidRDefault="009034B8" w:rsidP="00694624">
      <w:pPr>
        <w:spacing w:after="0" w:line="240" w:lineRule="auto"/>
        <w:jc w:val="center"/>
        <w:rPr>
          <w:rFonts w:ascii="Arial" w:hAnsi="Arial" w:cs="Arial"/>
          <w:noProof/>
          <w:sz w:val="24"/>
          <w:szCs w:val="24"/>
        </w:rPr>
      </w:pPr>
    </w:p>
    <w:p w14:paraId="277E8E01" w14:textId="3D1A77C8" w:rsidR="009034B8" w:rsidRDefault="009034B8" w:rsidP="00694624">
      <w:pPr>
        <w:spacing w:after="0" w:line="240" w:lineRule="auto"/>
        <w:jc w:val="center"/>
        <w:rPr>
          <w:rFonts w:ascii="Arial" w:hAnsi="Arial" w:cs="Arial"/>
          <w:noProof/>
          <w:sz w:val="24"/>
          <w:szCs w:val="24"/>
        </w:rPr>
      </w:pPr>
    </w:p>
    <w:p w14:paraId="3B720F12" w14:textId="21B8F018" w:rsidR="009034B8" w:rsidRDefault="009034B8" w:rsidP="00694624">
      <w:pPr>
        <w:spacing w:after="0" w:line="240" w:lineRule="auto"/>
        <w:jc w:val="center"/>
        <w:rPr>
          <w:rFonts w:ascii="Arial" w:hAnsi="Arial" w:cs="Arial"/>
          <w:noProof/>
          <w:sz w:val="24"/>
          <w:szCs w:val="24"/>
        </w:rPr>
      </w:pPr>
    </w:p>
    <w:p w14:paraId="4EDF984B" w14:textId="72E24B56" w:rsidR="009034B8" w:rsidRDefault="009034B8" w:rsidP="00694624">
      <w:pPr>
        <w:spacing w:after="0" w:line="240" w:lineRule="auto"/>
        <w:jc w:val="center"/>
        <w:rPr>
          <w:rFonts w:ascii="Arial" w:hAnsi="Arial" w:cs="Arial"/>
          <w:noProof/>
          <w:sz w:val="24"/>
          <w:szCs w:val="24"/>
        </w:rPr>
      </w:pPr>
    </w:p>
    <w:p w14:paraId="6E711721" w14:textId="0391349E" w:rsidR="009034B8" w:rsidRDefault="009034B8" w:rsidP="00694624">
      <w:pPr>
        <w:spacing w:after="0" w:line="240" w:lineRule="auto"/>
        <w:jc w:val="center"/>
        <w:rPr>
          <w:rFonts w:ascii="Arial" w:hAnsi="Arial" w:cs="Arial"/>
          <w:noProof/>
          <w:sz w:val="24"/>
          <w:szCs w:val="24"/>
        </w:rPr>
      </w:pPr>
    </w:p>
    <w:p w14:paraId="749C4CF7" w14:textId="2B418915" w:rsidR="009034B8" w:rsidRDefault="009034B8" w:rsidP="00694624">
      <w:pPr>
        <w:spacing w:after="0" w:line="240" w:lineRule="auto"/>
        <w:jc w:val="center"/>
        <w:rPr>
          <w:rFonts w:ascii="Arial" w:hAnsi="Arial" w:cs="Arial"/>
          <w:noProof/>
          <w:sz w:val="24"/>
          <w:szCs w:val="24"/>
        </w:rPr>
      </w:pPr>
    </w:p>
    <w:p w14:paraId="0C34AD18" w14:textId="5BE1299D" w:rsidR="009034B8" w:rsidRDefault="009034B8" w:rsidP="00694624">
      <w:pPr>
        <w:spacing w:after="0" w:line="240" w:lineRule="auto"/>
        <w:jc w:val="center"/>
        <w:rPr>
          <w:rFonts w:ascii="Arial" w:hAnsi="Arial" w:cs="Arial"/>
          <w:noProof/>
          <w:sz w:val="24"/>
          <w:szCs w:val="24"/>
        </w:rPr>
      </w:pPr>
    </w:p>
    <w:p w14:paraId="68065934" w14:textId="569912AE" w:rsidR="009034B8" w:rsidRDefault="009034B8" w:rsidP="00694624">
      <w:pPr>
        <w:spacing w:after="0" w:line="240" w:lineRule="auto"/>
        <w:jc w:val="center"/>
        <w:rPr>
          <w:rFonts w:ascii="Arial" w:hAnsi="Arial" w:cs="Arial"/>
          <w:noProof/>
          <w:sz w:val="24"/>
          <w:szCs w:val="24"/>
        </w:rPr>
      </w:pPr>
    </w:p>
    <w:p w14:paraId="496E818A" w14:textId="77777777" w:rsidR="009034B8" w:rsidRDefault="009034B8" w:rsidP="00694624">
      <w:pPr>
        <w:spacing w:after="0" w:line="240" w:lineRule="auto"/>
        <w:jc w:val="center"/>
        <w:rPr>
          <w:rFonts w:ascii="Arial" w:hAnsi="Arial" w:cs="Arial"/>
          <w:noProof/>
          <w:sz w:val="24"/>
          <w:szCs w:val="24"/>
        </w:rPr>
      </w:pPr>
    </w:p>
    <w:p w14:paraId="6DA987C5" w14:textId="77777777" w:rsidR="009034B8" w:rsidRDefault="007B5B6B" w:rsidP="00DA2F01">
      <w:pPr>
        <w:spacing w:after="0" w:line="240" w:lineRule="auto"/>
        <w:jc w:val="center"/>
        <w:rPr>
          <w:rFonts w:ascii="Arial" w:hAnsi="Arial" w:cs="Arial"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70DD00A9" wp14:editId="33D7C1C6">
            <wp:extent cx="5093339" cy="4649637"/>
            <wp:effectExtent l="0" t="0" r="0" b="0"/>
            <wp:docPr id="1022" name="Grafik 1022" descr="Ein Bild, das Diagramm, Plan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" name="Grafik 1022" descr="Ein Bild, das Diagramm, Plan enthält.&#10;&#10;Automatisch generierte Beschreibu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96197" cy="4652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9474C" w14:textId="77777777" w:rsidR="009034B8" w:rsidRDefault="009034B8" w:rsidP="00DA2F01">
      <w:pPr>
        <w:spacing w:after="0" w:line="240" w:lineRule="auto"/>
        <w:jc w:val="center"/>
        <w:rPr>
          <w:rFonts w:ascii="Arial" w:hAnsi="Arial" w:cs="Arial"/>
          <w:noProof/>
          <w:sz w:val="24"/>
          <w:szCs w:val="24"/>
        </w:rPr>
      </w:pPr>
    </w:p>
    <w:p w14:paraId="40C02307" w14:textId="77777777" w:rsidR="009034B8" w:rsidRDefault="009034B8" w:rsidP="00DA2F01">
      <w:pPr>
        <w:spacing w:after="0" w:line="240" w:lineRule="auto"/>
        <w:jc w:val="center"/>
        <w:rPr>
          <w:rFonts w:ascii="Arial" w:hAnsi="Arial" w:cs="Arial"/>
          <w:noProof/>
          <w:sz w:val="24"/>
          <w:szCs w:val="24"/>
        </w:rPr>
      </w:pPr>
    </w:p>
    <w:p w14:paraId="52744EC4" w14:textId="14AADDF6" w:rsidR="00DA2F01" w:rsidRDefault="00694624" w:rsidP="009034B8">
      <w:pPr>
        <w:rPr>
          <w:rFonts w:ascii="Arial" w:hAnsi="Arial" w:cs="Arial"/>
          <w:noProof/>
          <w:sz w:val="24"/>
          <w:szCs w:val="24"/>
        </w:rPr>
      </w:pPr>
      <w:r w:rsidRPr="00640624">
        <w:rPr>
          <w:rFonts w:ascii="Arial" w:hAnsi="Arial" w:cs="Arial"/>
          <w:noProof/>
          <w:sz w:val="24"/>
          <w:szCs w:val="24"/>
          <w:lang w:eastAsia="de-AT"/>
        </w:rPr>
        <w:drawing>
          <wp:anchor distT="0" distB="0" distL="114300" distR="114300" simplePos="0" relativeHeight="252144640" behindDoc="1" locked="1" layoutInCell="1" allowOverlap="1" wp14:anchorId="2EE6B187" wp14:editId="6335622E">
            <wp:simplePos x="0" y="0"/>
            <wp:positionH relativeFrom="column">
              <wp:posOffset>320675</wp:posOffset>
            </wp:positionH>
            <wp:positionV relativeFrom="margin">
              <wp:posOffset>8914765</wp:posOffset>
            </wp:positionV>
            <wp:extent cx="1508400" cy="511200"/>
            <wp:effectExtent l="0" t="0" r="0" b="3175"/>
            <wp:wrapNone/>
            <wp:docPr id="572" name="Grafik 572" descr="Ein Bild, das Logo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" name="Grafik 320" descr="Ein Bild, das Logo enthält.&#10;&#10;Automatisch generierte Beschreibu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8400" cy="51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090368" behindDoc="0" locked="0" layoutInCell="1" allowOverlap="1" wp14:anchorId="12046C42" wp14:editId="4EB9E8E2">
                <wp:simplePos x="0" y="0"/>
                <wp:positionH relativeFrom="column">
                  <wp:posOffset>3025140</wp:posOffset>
                </wp:positionH>
                <wp:positionV relativeFrom="bottomMargin">
                  <wp:posOffset>-1134110</wp:posOffset>
                </wp:positionV>
                <wp:extent cx="0" cy="381600"/>
                <wp:effectExtent l="0" t="0" r="19050" b="19050"/>
                <wp:wrapNone/>
                <wp:docPr id="510" name="Gerade Verbindung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EDB8362" id="Gerade Verbindung 44" o:spid="_x0000_s1026" style="position:absolute;z-index:252090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238.2pt,-89.3pt" to="238.2pt,-5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" strokecolor="black [3213]" strokeweight="1.42pt">
                <w10:wrap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099584" behindDoc="0" locked="0" layoutInCell="1" allowOverlap="1" wp14:anchorId="4D27F5D3" wp14:editId="110E83AF">
                <wp:simplePos x="0" y="0"/>
                <wp:positionH relativeFrom="column">
                  <wp:posOffset>3888740</wp:posOffset>
                </wp:positionH>
                <wp:positionV relativeFrom="bottomMargin">
                  <wp:posOffset>-1134110</wp:posOffset>
                </wp:positionV>
                <wp:extent cx="0" cy="381600"/>
                <wp:effectExtent l="0" t="0" r="19050" b="19050"/>
                <wp:wrapNone/>
                <wp:docPr id="511" name="Gerade Verbindung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B380101" id="Gerade Verbindung 31" o:spid="_x0000_s1026" style="position:absolute;z-index:252099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306.2pt,-89.3pt" to="306.2pt,-5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" strokecolor="black [3213]" strokeweight="1.42pt">
                <w10:wrap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101632" behindDoc="0" locked="0" layoutInCell="1" allowOverlap="1" wp14:anchorId="74DE96DB" wp14:editId="1A4E37F0">
                <wp:simplePos x="0" y="0"/>
                <wp:positionH relativeFrom="column">
                  <wp:posOffset>3456305</wp:posOffset>
                </wp:positionH>
                <wp:positionV relativeFrom="bottomMargin">
                  <wp:posOffset>-1134110</wp:posOffset>
                </wp:positionV>
                <wp:extent cx="0" cy="381600"/>
                <wp:effectExtent l="0" t="0" r="19050" b="19050"/>
                <wp:wrapNone/>
                <wp:docPr id="512" name="Gerade Verbindung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C46A98F" id="Gerade Verbindung 29" o:spid="_x0000_s1026" style="position:absolute;z-index:252101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272.15pt,-89.3pt" to="272.15pt,-5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" strokecolor="black [3213]" strokeweight="1.42pt">
                <w10:wrap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118016" behindDoc="0" locked="1" layoutInCell="1" allowOverlap="1" wp14:anchorId="45C4A6B6" wp14:editId="243C7A9F">
                <wp:simplePos x="0" y="0"/>
                <wp:positionH relativeFrom="column">
                  <wp:posOffset>3060700</wp:posOffset>
                </wp:positionH>
                <wp:positionV relativeFrom="page">
                  <wp:posOffset>9210675</wp:posOffset>
                </wp:positionV>
                <wp:extent cx="357505" cy="125730"/>
                <wp:effectExtent l="0" t="0" r="4445" b="7620"/>
                <wp:wrapNone/>
                <wp:docPr id="513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57505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154272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Gez.: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C4A6B6" id="_x0000_s1146" type="#_x0000_t202" style="position:absolute;margin-left:241pt;margin-top:725.25pt;width:28.15pt;height:9.9pt;z-index:252118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" filled="f" stroked="f">
                <o:lock v:ext="edit" aspectratio="t"/>
                <v:textbox inset="0,0,0,0">
                  <w:txbxContent>
                    <w:p w14:paraId="22154272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Gez.: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119040" behindDoc="0" locked="1" layoutInCell="1" allowOverlap="1" wp14:anchorId="3F38EBD2" wp14:editId="05BBAAC3">
                <wp:simplePos x="0" y="0"/>
                <wp:positionH relativeFrom="column">
                  <wp:posOffset>3488055</wp:posOffset>
                </wp:positionH>
                <wp:positionV relativeFrom="page">
                  <wp:posOffset>9214485</wp:posOffset>
                </wp:positionV>
                <wp:extent cx="353695" cy="125730"/>
                <wp:effectExtent l="0" t="0" r="8255" b="7620"/>
                <wp:wrapNone/>
                <wp:docPr id="514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53695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3327578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Geprüft: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38EBD2" id="_x0000_s1147" type="#_x0000_t202" style="position:absolute;margin-left:274.65pt;margin-top:725.55pt;width:27.85pt;height:9.9pt;z-index:252119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" filled="f" stroked="f">
                <o:lock v:ext="edit" aspectratio="t"/>
                <v:textbox inset="0,0,0,0">
                  <w:txbxContent>
                    <w:p w14:paraId="13327578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Geprüft: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120064" behindDoc="0" locked="1" layoutInCell="1" allowOverlap="1" wp14:anchorId="0B92BBA8" wp14:editId="1735D415">
                <wp:simplePos x="0" y="0"/>
                <wp:positionH relativeFrom="column">
                  <wp:posOffset>3911600</wp:posOffset>
                </wp:positionH>
                <wp:positionV relativeFrom="page">
                  <wp:posOffset>9210675</wp:posOffset>
                </wp:positionV>
                <wp:extent cx="374015" cy="125730"/>
                <wp:effectExtent l="0" t="0" r="6985" b="7620"/>
                <wp:wrapNone/>
                <wp:docPr id="515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74015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1EBABAD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Betreuer: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92BBA8" id="_x0000_s1148" type="#_x0000_t202" style="position:absolute;margin-left:308pt;margin-top:725.25pt;width:29.45pt;height:9.9pt;z-index:252120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" filled="f" stroked="f">
                <o:lock v:ext="edit" aspectratio="t"/>
                <v:textbox inset="0,0,0,0">
                  <w:txbxContent>
                    <w:p w14:paraId="21EBABAD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Betreuer: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134400" behindDoc="0" locked="1" layoutInCell="1" allowOverlap="1" wp14:anchorId="0715D803" wp14:editId="6C0CAF46">
                <wp:simplePos x="0" y="0"/>
                <wp:positionH relativeFrom="column">
                  <wp:posOffset>3053715</wp:posOffset>
                </wp:positionH>
                <wp:positionV relativeFrom="page">
                  <wp:posOffset>9334500</wp:posOffset>
                </wp:positionV>
                <wp:extent cx="379095" cy="163830"/>
                <wp:effectExtent l="0" t="0" r="1905" b="7620"/>
                <wp:wrapNone/>
                <wp:docPr id="516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79095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D53E955" w14:textId="77777777" w:rsidR="00694624" w:rsidRPr="00777F7A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de-DE"/>
                              </w:rPr>
                            </w:pPr>
                            <w:proofErr w:type="spellStart"/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de-DE"/>
                              </w:rPr>
                              <w:t>GruS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15D803" id="_x0000_s1149" type="#_x0000_t202" style="position:absolute;margin-left:240.45pt;margin-top:735pt;width:29.85pt;height:12.9pt;z-index:252134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6D53E955" w14:textId="77777777" w:rsidR="00694624" w:rsidRPr="00777F7A" w:rsidRDefault="00694624" w:rsidP="00694624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  <w:lang w:val="de-DE"/>
                        </w:rPr>
                      </w:pPr>
                      <w:proofErr w:type="spellStart"/>
                      <w:r>
                        <w:rPr>
                          <w:rFonts w:ascii="Arial" w:hAnsi="Arial" w:cs="Arial"/>
                          <w:sz w:val="20"/>
                          <w:szCs w:val="20"/>
                          <w:lang w:val="de-DE"/>
                        </w:rPr>
                        <w:t>GruS</w:t>
                      </w:r>
                      <w:proofErr w:type="spellEnd"/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135424" behindDoc="0" locked="1" layoutInCell="1" allowOverlap="1" wp14:anchorId="3DACF582" wp14:editId="2F53576A">
                <wp:simplePos x="0" y="0"/>
                <wp:positionH relativeFrom="column">
                  <wp:posOffset>3470275</wp:posOffset>
                </wp:positionH>
                <wp:positionV relativeFrom="page">
                  <wp:posOffset>9316720</wp:posOffset>
                </wp:positionV>
                <wp:extent cx="379095" cy="163830"/>
                <wp:effectExtent l="0" t="0" r="1905" b="7620"/>
                <wp:wrapNone/>
                <wp:docPr id="517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79095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3EBED91" w14:textId="77777777" w:rsidR="00694624" w:rsidRPr="00DF75BF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ACF582" id="_x0000_s1150" type="#_x0000_t202" style="position:absolute;margin-left:273.25pt;margin-top:733.6pt;width:29.85pt;height:12.9pt;z-index:252135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" filled="f" stroked="f">
                <o:lock v:ext="edit" aspectratio="t"/>
                <v:textbox inset="0,0,0,0">
                  <w:txbxContent>
                    <w:p w14:paraId="63EBED91" w14:textId="77777777" w:rsidR="00694624" w:rsidRPr="00DF75BF" w:rsidRDefault="00694624" w:rsidP="00694624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136448" behindDoc="0" locked="1" layoutInCell="1" allowOverlap="1" wp14:anchorId="2B4D5985" wp14:editId="51701F41">
                <wp:simplePos x="0" y="0"/>
                <wp:positionH relativeFrom="column">
                  <wp:posOffset>3911600</wp:posOffset>
                </wp:positionH>
                <wp:positionV relativeFrom="page">
                  <wp:posOffset>9323705</wp:posOffset>
                </wp:positionV>
                <wp:extent cx="399415" cy="163830"/>
                <wp:effectExtent l="0" t="0" r="635" b="7620"/>
                <wp:wrapNone/>
                <wp:docPr id="518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99415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13FABB3" w14:textId="77777777" w:rsidR="00694624" w:rsidRPr="00777F7A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de-DE"/>
                              </w:rPr>
                            </w:pPr>
                            <w:proofErr w:type="spellStart"/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de-DE"/>
                              </w:rPr>
                              <w:t>SreS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4D5985" id="_x0000_s1151" type="#_x0000_t202" style="position:absolute;margin-left:308pt;margin-top:734.15pt;width:31.45pt;height:12.9pt;z-index:252136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113FABB3" w14:textId="77777777" w:rsidR="00694624" w:rsidRPr="00777F7A" w:rsidRDefault="00694624" w:rsidP="00694624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  <w:lang w:val="de-DE"/>
                        </w:rPr>
                      </w:pPr>
                      <w:proofErr w:type="spellStart"/>
                      <w:r>
                        <w:rPr>
                          <w:rFonts w:ascii="Arial" w:hAnsi="Arial" w:cs="Arial"/>
                          <w:sz w:val="20"/>
                          <w:szCs w:val="20"/>
                          <w:lang w:val="de-DE"/>
                        </w:rPr>
                        <w:t>SreS</w:t>
                      </w:r>
                      <w:proofErr w:type="spellEnd"/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098560" behindDoc="0" locked="0" layoutInCell="1" allowOverlap="1" wp14:anchorId="556BD595" wp14:editId="24ED8E38">
                <wp:simplePos x="0" y="0"/>
                <wp:positionH relativeFrom="margin">
                  <wp:posOffset>5220970</wp:posOffset>
                </wp:positionH>
                <wp:positionV relativeFrom="bottomMargin">
                  <wp:posOffset>-1510665</wp:posOffset>
                </wp:positionV>
                <wp:extent cx="0" cy="381600"/>
                <wp:effectExtent l="0" t="0" r="19050" b="19050"/>
                <wp:wrapNone/>
                <wp:docPr id="519" name="Gerade Verbindung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E8D8F05" id="Gerade Verbindung 32" o:spid="_x0000_s1026" style="position:absolute;z-index:2520985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" from="411.1pt,-118.95pt" to="411.1pt,-88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" strokecolor="black [3213]" strokeweight="1.42pt">
                <w10:wrap anchorx="margin"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106752" behindDoc="0" locked="1" layoutInCell="1" allowOverlap="1" wp14:anchorId="4875D30F" wp14:editId="6B2EC2AF">
                <wp:simplePos x="0" y="0"/>
                <wp:positionH relativeFrom="column">
                  <wp:posOffset>5257800</wp:posOffset>
                </wp:positionH>
                <wp:positionV relativeFrom="page">
                  <wp:posOffset>8837930</wp:posOffset>
                </wp:positionV>
                <wp:extent cx="478790" cy="125730"/>
                <wp:effectExtent l="0" t="0" r="0" b="7620"/>
                <wp:wrapNone/>
                <wp:docPr id="520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47879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B61EC14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Werkstoff: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75D30F" id="_x0000_s1152" type="#_x0000_t202" style="position:absolute;margin-left:414pt;margin-top:695.9pt;width:37.7pt;height:9.9pt;z-index:252106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7B61EC14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Werkstoff: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107776" behindDoc="0" locked="1" layoutInCell="1" allowOverlap="1" wp14:anchorId="7BEFA46A" wp14:editId="338365A1">
                <wp:simplePos x="0" y="0"/>
                <wp:positionH relativeFrom="column">
                  <wp:posOffset>4351020</wp:posOffset>
                </wp:positionH>
                <wp:positionV relativeFrom="page">
                  <wp:posOffset>8841740</wp:posOffset>
                </wp:positionV>
                <wp:extent cx="478790" cy="125730"/>
                <wp:effectExtent l="0" t="0" r="0" b="7620"/>
                <wp:wrapNone/>
                <wp:docPr id="521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47879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E4B8354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Toleranz: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EFA46A" id="_x0000_s1153" type="#_x0000_t202" style="position:absolute;margin-left:342.6pt;margin-top:696.2pt;width:37.7pt;height:9.9pt;z-index:252107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" filled="f" stroked="f">
                <o:lock v:ext="edit" aspectratio="t"/>
                <v:textbox inset="0,0,0,0">
                  <w:txbxContent>
                    <w:p w14:paraId="0E4B8354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Toleranz: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128256" behindDoc="0" locked="1" layoutInCell="1" allowOverlap="1" wp14:anchorId="52DE9359" wp14:editId="3FC7B092">
                <wp:simplePos x="0" y="0"/>
                <wp:positionH relativeFrom="column">
                  <wp:posOffset>5263515</wp:posOffset>
                </wp:positionH>
                <wp:positionV relativeFrom="page">
                  <wp:posOffset>8950960</wp:posOffset>
                </wp:positionV>
                <wp:extent cx="1184910" cy="181610"/>
                <wp:effectExtent l="0" t="0" r="0" b="8890"/>
                <wp:wrapNone/>
                <wp:docPr id="522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184910" cy="1816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A1103C1" w14:textId="199B5220" w:rsidR="00694624" w:rsidRPr="00B530FE" w:rsidRDefault="00B530FE" w:rsidP="00694624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de-DE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de-DE"/>
                              </w:rPr>
                              <w:t>FR4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DE9359" id="_x0000_s1154" type="#_x0000_t202" style="position:absolute;margin-left:414.45pt;margin-top:704.8pt;width:93.3pt;height:14.3pt;z-index:252128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" filled="f" stroked="f">
                <o:lock v:ext="edit" aspectratio="t"/>
                <v:textbox inset="0,0,0,0">
                  <w:txbxContent>
                    <w:p w14:paraId="6A1103C1" w14:textId="199B5220" w:rsidR="00694624" w:rsidRPr="00B530FE" w:rsidRDefault="00B530FE" w:rsidP="00694624">
                      <w:pPr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  <w:lang w:val="de-DE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  <w:lang w:val="de-DE"/>
                        </w:rPr>
                        <w:t>FR4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129280" behindDoc="0" locked="1" layoutInCell="1" allowOverlap="1" wp14:anchorId="6ACDB8D0" wp14:editId="7137F35A">
                <wp:simplePos x="0" y="0"/>
                <wp:positionH relativeFrom="column">
                  <wp:posOffset>4349115</wp:posOffset>
                </wp:positionH>
                <wp:positionV relativeFrom="page">
                  <wp:posOffset>8957945</wp:posOffset>
                </wp:positionV>
                <wp:extent cx="836930" cy="174625"/>
                <wp:effectExtent l="0" t="0" r="1270" b="0"/>
                <wp:wrapNone/>
                <wp:docPr id="523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836930" cy="1746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302C4BA" w14:textId="77777777" w:rsidR="00694624" w:rsidRPr="00E90F85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CDB8D0" id="_x0000_s1155" type="#_x0000_t202" style="position:absolute;margin-left:342.45pt;margin-top:705.35pt;width:65.9pt;height:13.75pt;z-index:252129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" filled="f" stroked="f">
                <o:lock v:ext="edit" aspectratio="t"/>
                <v:textbox inset="0,0,0,0">
                  <w:txbxContent>
                    <w:p w14:paraId="4302C4BA" w14:textId="77777777" w:rsidR="00694624" w:rsidRPr="00E90F85" w:rsidRDefault="00694624" w:rsidP="00694624">
                      <w:pPr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124160" behindDoc="0" locked="1" layoutInCell="1" allowOverlap="1" wp14:anchorId="0A7FC433" wp14:editId="62969FC8">
                <wp:simplePos x="0" y="0"/>
                <wp:positionH relativeFrom="column">
                  <wp:posOffset>4352925</wp:posOffset>
                </wp:positionH>
                <wp:positionV relativeFrom="page">
                  <wp:posOffset>9725660</wp:posOffset>
                </wp:positionV>
                <wp:extent cx="614045" cy="163830"/>
                <wp:effectExtent l="0" t="0" r="0" b="7620"/>
                <wp:wrapNone/>
                <wp:docPr id="524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614045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6691BE5" w14:textId="13E5FAA5" w:rsidR="00694624" w:rsidRPr="00B530FE" w:rsidRDefault="00B530FE" w:rsidP="00694624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de-DE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de-DE"/>
                              </w:rPr>
                              <w:t>1.0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7FC433" id="_x0000_s1156" type="#_x0000_t202" style="position:absolute;margin-left:342.75pt;margin-top:765.8pt;width:48.35pt;height:12.9pt;z-index:252124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" filled="f" stroked="f">
                <o:lock v:ext="edit" aspectratio="t"/>
                <v:textbox inset="0,0,0,0">
                  <w:txbxContent>
                    <w:p w14:paraId="66691BE5" w14:textId="13E5FAA5" w:rsidR="00694624" w:rsidRPr="00B530FE" w:rsidRDefault="00B530FE" w:rsidP="00694624">
                      <w:pPr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  <w:lang w:val="de-DE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  <w:lang w:val="de-DE"/>
                        </w:rPr>
                        <w:t>1.0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125184" behindDoc="0" locked="1" layoutInCell="1" allowOverlap="1" wp14:anchorId="477CB1E5" wp14:editId="15C169CC">
                <wp:simplePos x="0" y="0"/>
                <wp:positionH relativeFrom="column">
                  <wp:posOffset>5507355</wp:posOffset>
                </wp:positionH>
                <wp:positionV relativeFrom="page">
                  <wp:posOffset>9728835</wp:posOffset>
                </wp:positionV>
                <wp:extent cx="937260" cy="192405"/>
                <wp:effectExtent l="0" t="0" r="0" b="0"/>
                <wp:wrapNone/>
                <wp:docPr id="525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937260" cy="1924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4E4D59A" w14:textId="77777777" w:rsidR="00694624" w:rsidRPr="00E90F85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Fertigung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7CB1E5" id="_x0000_s1157" type="#_x0000_t202" style="position:absolute;margin-left:433.65pt;margin-top:766.05pt;width:73.8pt;height:15.15pt;z-index:252125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" filled="f" stroked="f">
                <o:lock v:ext="edit" aspectratio="t"/>
                <v:textbox inset="0,0,0,0">
                  <w:txbxContent>
                    <w:p w14:paraId="24E4D59A" w14:textId="77777777" w:rsidR="00694624" w:rsidRPr="00E90F85" w:rsidRDefault="00694624" w:rsidP="00694624">
                      <w:pPr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>Fertigung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115968" behindDoc="0" locked="1" layoutInCell="1" allowOverlap="1" wp14:anchorId="38047527" wp14:editId="1E0F1BEE">
                <wp:simplePos x="0" y="0"/>
                <wp:positionH relativeFrom="column">
                  <wp:posOffset>4352290</wp:posOffset>
                </wp:positionH>
                <wp:positionV relativeFrom="page">
                  <wp:posOffset>9598660</wp:posOffset>
                </wp:positionV>
                <wp:extent cx="478790" cy="125730"/>
                <wp:effectExtent l="0" t="0" r="0" b="7620"/>
                <wp:wrapNone/>
                <wp:docPr id="526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47879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DFF4177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Version</w:t>
                            </w:r>
                            <w:r w:rsidRPr="00833108"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047527" id="_x0000_s1158" type="#_x0000_t202" style="position:absolute;margin-left:342.7pt;margin-top:755.8pt;width:37.7pt;height:9.9pt;z-index:252115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1DFF4177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Version</w:t>
                      </w:r>
                      <w:r w:rsidRPr="00833108">
                        <w:rPr>
                          <w:rFonts w:ascii="Arial" w:hAnsi="Arial" w:cs="Arial"/>
                          <w:sz w:val="12"/>
                          <w:szCs w:val="12"/>
                        </w:rPr>
                        <w:t>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116992" behindDoc="0" locked="1" layoutInCell="1" allowOverlap="1" wp14:anchorId="44AF4D3B" wp14:editId="1432AD1F">
                <wp:simplePos x="0" y="0"/>
                <wp:positionH relativeFrom="column">
                  <wp:posOffset>5504180</wp:posOffset>
                </wp:positionH>
                <wp:positionV relativeFrom="page">
                  <wp:posOffset>9605010</wp:posOffset>
                </wp:positionV>
                <wp:extent cx="654685" cy="125730"/>
                <wp:effectExtent l="0" t="0" r="12065" b="7620"/>
                <wp:wrapNone/>
                <wp:docPr id="527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654685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E23D36C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Dokumentstatus</w:t>
                            </w:r>
                            <w:r w:rsidRPr="00833108"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AF4D3B" id="_x0000_s1159" type="#_x0000_t202" style="position:absolute;margin-left:433.4pt;margin-top:756.3pt;width:51.55pt;height:9.9pt;z-index:252116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7E23D36C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Dokumentstatus</w:t>
                      </w:r>
                      <w:r w:rsidRPr="00833108">
                        <w:rPr>
                          <w:rFonts w:ascii="Arial" w:hAnsi="Arial" w:cs="Arial"/>
                          <w:sz w:val="12"/>
                          <w:szCs w:val="12"/>
                        </w:rPr>
                        <w:t>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123136" behindDoc="0" locked="1" layoutInCell="1" allowOverlap="1" wp14:anchorId="77284C2F" wp14:editId="5FFFA3AE">
                <wp:simplePos x="0" y="0"/>
                <wp:positionH relativeFrom="column">
                  <wp:posOffset>5076190</wp:posOffset>
                </wp:positionH>
                <wp:positionV relativeFrom="page">
                  <wp:posOffset>9605010</wp:posOffset>
                </wp:positionV>
                <wp:extent cx="372110" cy="125730"/>
                <wp:effectExtent l="0" t="0" r="8890" b="7620"/>
                <wp:wrapNone/>
                <wp:docPr id="528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7211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0E1B7BB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Revision: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284C2F" id="_x0000_s1160" type="#_x0000_t202" style="position:absolute;margin-left:399.7pt;margin-top:756.3pt;width:29.3pt;height:9.9pt;z-index:252123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" filled="f" stroked="f">
                <o:lock v:ext="edit" aspectratio="t"/>
                <v:textbox inset="0,0,0,0">
                  <w:txbxContent>
                    <w:p w14:paraId="30E1B7BB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Revision: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102656" behindDoc="0" locked="0" layoutInCell="1" allowOverlap="1" wp14:anchorId="6D3726BF" wp14:editId="77D653BC">
                <wp:simplePos x="0" y="0"/>
                <wp:positionH relativeFrom="column">
                  <wp:posOffset>5472430</wp:posOffset>
                </wp:positionH>
                <wp:positionV relativeFrom="bottomMargin">
                  <wp:posOffset>-756285</wp:posOffset>
                </wp:positionV>
                <wp:extent cx="0" cy="381600"/>
                <wp:effectExtent l="0" t="0" r="19050" b="19050"/>
                <wp:wrapNone/>
                <wp:docPr id="529" name="Gerade Verbindung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37B817E" id="Gerade Verbindung 28" o:spid="_x0000_s1026" style="position:absolute;z-index:252102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430.9pt,-59.55pt" to="430.9pt,-29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" strokecolor="black [3213]" strokeweight="1.42pt">
                <w10:wrap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122112" behindDoc="0" locked="0" layoutInCell="1" allowOverlap="1" wp14:anchorId="7457584B" wp14:editId="55E31EF8">
                <wp:simplePos x="0" y="0"/>
                <wp:positionH relativeFrom="column">
                  <wp:posOffset>5041900</wp:posOffset>
                </wp:positionH>
                <wp:positionV relativeFrom="bottomMargin">
                  <wp:posOffset>-756285</wp:posOffset>
                </wp:positionV>
                <wp:extent cx="0" cy="381000"/>
                <wp:effectExtent l="0" t="0" r="19050" b="19050"/>
                <wp:wrapNone/>
                <wp:docPr id="530" name="Gerade Verbindung 2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0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8F67EC8" id="Gerade Verbindung 294" o:spid="_x0000_s1026" style="position:absolute;z-index:252122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397pt,-59.55pt" to="397pt,-29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" strokecolor="black [3213]" strokeweight="1.42pt">
                <w10:wrap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126208" behindDoc="0" locked="1" layoutInCell="1" allowOverlap="1" wp14:anchorId="0527F553" wp14:editId="68FB33D6">
                <wp:simplePos x="0" y="0"/>
                <wp:positionH relativeFrom="column">
                  <wp:posOffset>5076825</wp:posOffset>
                </wp:positionH>
                <wp:positionV relativeFrom="page">
                  <wp:posOffset>9728835</wp:posOffset>
                </wp:positionV>
                <wp:extent cx="357505" cy="192405"/>
                <wp:effectExtent l="0" t="0" r="4445" b="0"/>
                <wp:wrapNone/>
                <wp:docPr id="531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57505" cy="1924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965849D" w14:textId="42A88785" w:rsidR="00694624" w:rsidRPr="00B530FE" w:rsidRDefault="00B530FE" w:rsidP="00694624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de-DE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de-DE"/>
                              </w:rPr>
                              <w:t>0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27F553" id="_x0000_s1161" type="#_x0000_t202" style="position:absolute;margin-left:399.75pt;margin-top:766.05pt;width:28.15pt;height:15.15pt;z-index:252126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" filled="f" stroked="f">
                <o:lock v:ext="edit" aspectratio="t"/>
                <v:textbox inset="0,0,0,0">
                  <w:txbxContent>
                    <w:p w14:paraId="1965849D" w14:textId="42A88785" w:rsidR="00694624" w:rsidRPr="00B530FE" w:rsidRDefault="00B530FE" w:rsidP="00694624">
                      <w:pPr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  <w:lang w:val="de-DE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  <w:lang w:val="de-DE"/>
                        </w:rPr>
                        <w:t>0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113920" behindDoc="0" locked="1" layoutInCell="1" allowOverlap="1" wp14:anchorId="08008BE9" wp14:editId="18042417">
                <wp:simplePos x="0" y="0"/>
                <wp:positionH relativeFrom="column">
                  <wp:posOffset>4345305</wp:posOffset>
                </wp:positionH>
                <wp:positionV relativeFrom="page">
                  <wp:posOffset>9220835</wp:posOffset>
                </wp:positionV>
                <wp:extent cx="551815" cy="125730"/>
                <wp:effectExtent l="0" t="0" r="635" b="7620"/>
                <wp:wrapNone/>
                <wp:docPr id="532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551815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63C52B4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Dokumentart</w:t>
                            </w:r>
                            <w:r w:rsidRPr="00833108"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008BE9" id="_x0000_s1162" type="#_x0000_t202" style="position:absolute;margin-left:342.15pt;margin-top:726.05pt;width:43.45pt;height:9.9pt;z-index:252113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363C52B4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Dokumentart</w:t>
                      </w:r>
                      <w:r w:rsidRPr="00833108">
                        <w:rPr>
                          <w:rFonts w:ascii="Arial" w:hAnsi="Arial" w:cs="Arial"/>
                          <w:sz w:val="12"/>
                          <w:szCs w:val="12"/>
                        </w:rPr>
                        <w:t>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121088" behindDoc="0" locked="1" layoutInCell="1" allowOverlap="1" wp14:anchorId="71E953E7" wp14:editId="1F44C50C">
                <wp:simplePos x="0" y="0"/>
                <wp:positionH relativeFrom="column">
                  <wp:posOffset>5923280</wp:posOffset>
                </wp:positionH>
                <wp:positionV relativeFrom="page">
                  <wp:posOffset>9213850</wp:posOffset>
                </wp:positionV>
                <wp:extent cx="378460" cy="125730"/>
                <wp:effectExtent l="0" t="0" r="2540" b="7620"/>
                <wp:wrapNone/>
                <wp:docPr id="533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7846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CCB9D5C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Freigabe: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E953E7" id="_x0000_s1163" type="#_x0000_t202" style="position:absolute;margin-left:466.4pt;margin-top:725.5pt;width:29.8pt;height:9.9pt;z-index:252121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2CCB9D5C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Freigabe: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100608" behindDoc="0" locked="0" layoutInCell="1" allowOverlap="1" wp14:anchorId="2C482837" wp14:editId="673B8B10">
                <wp:simplePos x="0" y="0"/>
                <wp:positionH relativeFrom="column">
                  <wp:posOffset>5904230</wp:posOffset>
                </wp:positionH>
                <wp:positionV relativeFrom="bottomMargin">
                  <wp:posOffset>-1134110</wp:posOffset>
                </wp:positionV>
                <wp:extent cx="0" cy="381600"/>
                <wp:effectExtent l="0" t="0" r="19050" b="19050"/>
                <wp:wrapNone/>
                <wp:docPr id="534" name="Gerade Verbindung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1851E5C" id="Gerade Verbindung 30" o:spid="_x0000_s1026" style="position:absolute;z-index:252100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464.9pt,-89.3pt" to="464.9pt,-5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" strokecolor="black [3213]" strokeweight="1.42pt">
                <w10:wrap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132352" behindDoc="0" locked="1" layoutInCell="1" allowOverlap="1" wp14:anchorId="7252D0C8" wp14:editId="6E207F0A">
                <wp:simplePos x="0" y="0"/>
                <wp:positionH relativeFrom="column">
                  <wp:posOffset>4352290</wp:posOffset>
                </wp:positionH>
                <wp:positionV relativeFrom="page">
                  <wp:posOffset>9340850</wp:posOffset>
                </wp:positionV>
                <wp:extent cx="1504315" cy="194945"/>
                <wp:effectExtent l="0" t="0" r="635" b="0"/>
                <wp:wrapNone/>
                <wp:docPr id="535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504315" cy="1949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5E9241E" w14:textId="3293FBEE" w:rsidR="00694624" w:rsidRPr="002972DB" w:rsidRDefault="007B5B6B" w:rsidP="00694624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de-DE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de-DE"/>
                              </w:rPr>
                              <w:t>Schaltplan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52D0C8" id="_x0000_s1164" type="#_x0000_t202" style="position:absolute;margin-left:342.7pt;margin-top:735.5pt;width:118.45pt;height:15.35pt;z-index:252132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" filled="f" stroked="f">
                <o:lock v:ext="edit" aspectratio="t"/>
                <v:textbox inset="0,0,0,0">
                  <w:txbxContent>
                    <w:p w14:paraId="05E9241E" w14:textId="3293FBEE" w:rsidR="00694624" w:rsidRPr="002972DB" w:rsidRDefault="007B5B6B" w:rsidP="00694624">
                      <w:pPr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  <w:lang w:val="de-DE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  <w:lang w:val="de-DE"/>
                        </w:rPr>
                        <w:t>Schaltplan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137472" behindDoc="0" locked="1" layoutInCell="1" allowOverlap="1" wp14:anchorId="6FB6A288" wp14:editId="4C863E01">
                <wp:simplePos x="0" y="0"/>
                <wp:positionH relativeFrom="column">
                  <wp:posOffset>5933440</wp:posOffset>
                </wp:positionH>
                <wp:positionV relativeFrom="page">
                  <wp:posOffset>9339580</wp:posOffset>
                </wp:positionV>
                <wp:extent cx="516890" cy="163830"/>
                <wp:effectExtent l="0" t="0" r="0" b="7620"/>
                <wp:wrapNone/>
                <wp:docPr id="536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516890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B371BC5" w14:textId="7713BFB2" w:rsidR="00694624" w:rsidRPr="00777F7A" w:rsidRDefault="00B530FE" w:rsidP="00694624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de-DE"/>
                              </w:rPr>
                            </w:pPr>
                            <w:proofErr w:type="spellStart"/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de-DE"/>
                              </w:rPr>
                              <w:t>SreS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B6A288" id="_x0000_s1165" type="#_x0000_t202" style="position:absolute;margin-left:467.2pt;margin-top:735.4pt;width:40.7pt;height:12.9pt;z-index:252137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1B371BC5" w14:textId="7713BFB2" w:rsidR="00694624" w:rsidRPr="00777F7A" w:rsidRDefault="00B530FE" w:rsidP="00694624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  <w:lang w:val="de-DE"/>
                        </w:rPr>
                      </w:pPr>
                      <w:proofErr w:type="spellStart"/>
                      <w:r>
                        <w:rPr>
                          <w:rFonts w:ascii="Arial" w:hAnsi="Arial" w:cs="Arial"/>
                          <w:sz w:val="20"/>
                          <w:szCs w:val="20"/>
                          <w:lang w:val="de-DE"/>
                        </w:rPr>
                        <w:t>SreS</w:t>
                      </w:r>
                      <w:proofErr w:type="spellEnd"/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114944" behindDoc="0" locked="1" layoutInCell="1" allowOverlap="1" wp14:anchorId="55059D47" wp14:editId="536FA2BB">
                <wp:simplePos x="0" y="0"/>
                <wp:positionH relativeFrom="column">
                  <wp:posOffset>2188845</wp:posOffset>
                </wp:positionH>
                <wp:positionV relativeFrom="page">
                  <wp:posOffset>9224010</wp:posOffset>
                </wp:positionV>
                <wp:extent cx="684530" cy="125730"/>
                <wp:effectExtent l="0" t="0" r="1270" b="7620"/>
                <wp:wrapNone/>
                <wp:docPr id="537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68453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FAF83EF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ID-Nr.: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059D47" id="_x0000_s1166" type="#_x0000_t202" style="position:absolute;margin-left:172.35pt;margin-top:726.3pt;width:53.9pt;height:9.9pt;z-index:252114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" filled="f" stroked="f">
                <o:lock v:ext="edit" aspectratio="t"/>
                <v:textbox inset="0,0,0,0">
                  <w:txbxContent>
                    <w:p w14:paraId="6FAF83EF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ID-Nr.: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133376" behindDoc="0" locked="1" layoutInCell="1" allowOverlap="1" wp14:anchorId="7CC2B606" wp14:editId="54CDF911">
                <wp:simplePos x="0" y="0"/>
                <wp:positionH relativeFrom="column">
                  <wp:posOffset>2195830</wp:posOffset>
                </wp:positionH>
                <wp:positionV relativeFrom="page">
                  <wp:posOffset>9341485</wp:posOffset>
                </wp:positionV>
                <wp:extent cx="799465" cy="163830"/>
                <wp:effectExtent l="0" t="0" r="635" b="7620"/>
                <wp:wrapNone/>
                <wp:docPr id="538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799465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9A5A520" w14:textId="77777777" w:rsidR="00694624" w:rsidRPr="00777F7A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de-DE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de-DE"/>
                              </w:rPr>
                              <w:t>5AHEL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C2B606" id="_x0000_s1167" type="#_x0000_t202" style="position:absolute;margin-left:172.9pt;margin-top:735.55pt;width:62.95pt;height:12.9pt;z-index:252133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39A5A520" w14:textId="77777777" w:rsidR="00694624" w:rsidRPr="00777F7A" w:rsidRDefault="00694624" w:rsidP="00694624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  <w:lang w:val="de-DE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  <w:lang w:val="de-DE"/>
                        </w:rPr>
                        <w:t>5AHEL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091392" behindDoc="0" locked="0" layoutInCell="1" allowOverlap="1" wp14:anchorId="7CD8E8CC" wp14:editId="2867E255">
                <wp:simplePos x="0" y="0"/>
                <wp:positionH relativeFrom="column">
                  <wp:posOffset>4320540</wp:posOffset>
                </wp:positionH>
                <wp:positionV relativeFrom="bottomMargin">
                  <wp:posOffset>-1134110</wp:posOffset>
                </wp:positionV>
                <wp:extent cx="0" cy="381000"/>
                <wp:effectExtent l="0" t="0" r="19050" b="19050"/>
                <wp:wrapNone/>
                <wp:docPr id="539" name="Gerade Verbindung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0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8251FF4" id="Gerade Verbindung 43" o:spid="_x0000_s1026" style="position:absolute;z-index:252091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340.2pt,-89.3pt" to="340.2pt,-59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" strokecolor="black [3213]" strokeweight="1.42pt">
                <w10:wrap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142592" behindDoc="0" locked="1" layoutInCell="1" allowOverlap="1" wp14:anchorId="3462930C" wp14:editId="44B007BB">
                <wp:simplePos x="0" y="0"/>
                <wp:positionH relativeFrom="column">
                  <wp:posOffset>5076825</wp:posOffset>
                </wp:positionH>
                <wp:positionV relativeFrom="page">
                  <wp:posOffset>10100310</wp:posOffset>
                </wp:positionV>
                <wp:extent cx="788035" cy="163830"/>
                <wp:effectExtent l="0" t="0" r="12065" b="7620"/>
                <wp:wrapNone/>
                <wp:docPr id="540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788035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5F3DB47" w14:textId="046A4516" w:rsidR="00694624" w:rsidRPr="00DF75BF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fldChar w:fldCharType="begin"/>
                            </w: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instrText xml:space="preserve"> DATE   \* MERGEFORMAT </w:instrText>
                            </w: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8854A2">
                              <w:rPr>
                                <w:rFonts w:ascii="Arial" w:hAnsi="Arial" w:cs="Arial"/>
                                <w:noProof/>
                                <w:sz w:val="20"/>
                                <w:szCs w:val="20"/>
                              </w:rPr>
                              <w:t>16.05.2023</w:t>
                            </w: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62930C" id="_x0000_s1168" type="#_x0000_t202" style="position:absolute;margin-left:399.75pt;margin-top:795.3pt;width:62.05pt;height:12.9pt;z-index:252142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" filled="f" stroked="f">
                <o:lock v:ext="edit" aspectratio="t"/>
                <v:textbox inset="0,0,0,0">
                  <w:txbxContent>
                    <w:p w14:paraId="35F3DB47" w14:textId="046A4516" w:rsidR="00694624" w:rsidRPr="00DF75BF" w:rsidRDefault="00694624" w:rsidP="00694624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fldChar w:fldCharType="begin"/>
                      </w: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instrText xml:space="preserve"> DATE   \* MERGEFORMAT </w:instrText>
                      </w: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fldChar w:fldCharType="separate"/>
                      </w:r>
                      <w:r w:rsidR="008854A2">
                        <w:rPr>
                          <w:rFonts w:ascii="Arial" w:hAnsi="Arial" w:cs="Arial"/>
                          <w:noProof/>
                          <w:sz w:val="20"/>
                          <w:szCs w:val="20"/>
                        </w:rPr>
                        <w:t>16.05.2023</w:t>
                      </w: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fldChar w:fldCharType="end"/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138496" behindDoc="0" locked="1" layoutInCell="1" allowOverlap="1" wp14:anchorId="302558A4" wp14:editId="23C65EE7">
                <wp:simplePos x="0" y="0"/>
                <wp:positionH relativeFrom="column">
                  <wp:posOffset>4345940</wp:posOffset>
                </wp:positionH>
                <wp:positionV relativeFrom="page">
                  <wp:posOffset>10086340</wp:posOffset>
                </wp:positionV>
                <wp:extent cx="374015" cy="163830"/>
                <wp:effectExtent l="0" t="0" r="6985" b="7620"/>
                <wp:wrapNone/>
                <wp:docPr id="541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74015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6EBF0D9" w14:textId="77777777" w:rsidR="00694624" w:rsidRPr="00DF75BF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ohne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2558A4" id="_x0000_s1169" type="#_x0000_t202" style="position:absolute;margin-left:342.2pt;margin-top:794.2pt;width:29.45pt;height:12.9pt;z-index:252138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" filled="f" stroked="f">
                <o:lock v:ext="edit" aspectratio="t"/>
                <v:textbox inset="0,0,0,0">
                  <w:txbxContent>
                    <w:p w14:paraId="36EBF0D9" w14:textId="77777777" w:rsidR="00694624" w:rsidRPr="00DF75BF" w:rsidRDefault="00694624" w:rsidP="00694624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t>ohne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141568" behindDoc="0" locked="1" layoutInCell="1" allowOverlap="1" wp14:anchorId="0C3376CC" wp14:editId="2D613066">
                <wp:simplePos x="0" y="0"/>
                <wp:positionH relativeFrom="column">
                  <wp:posOffset>6227445</wp:posOffset>
                </wp:positionH>
                <wp:positionV relativeFrom="page">
                  <wp:posOffset>10086340</wp:posOffset>
                </wp:positionV>
                <wp:extent cx="231140" cy="163830"/>
                <wp:effectExtent l="0" t="0" r="0" b="7620"/>
                <wp:wrapNone/>
                <wp:docPr id="542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31140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3396E5D" w14:textId="2976574B" w:rsidR="00694624" w:rsidRPr="00DF75BF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1</w:t>
                            </w:r>
                            <w:r w:rsidR="00AE60CC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5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3376CC" id="_x0000_s1170" type="#_x0000_t202" style="position:absolute;margin-left:490.35pt;margin-top:794.2pt;width:18.2pt;height:12.9pt;z-index:252141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" filled="f" stroked="f">
                <o:lock v:ext="edit" aspectratio="t"/>
                <v:textbox inset="0,0,0,0">
                  <w:txbxContent>
                    <w:p w14:paraId="13396E5D" w14:textId="2976574B" w:rsidR="00694624" w:rsidRPr="00DF75BF" w:rsidRDefault="00694624" w:rsidP="00694624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t>1</w:t>
                      </w:r>
                      <w:r w:rsidR="00AE60CC">
                        <w:rPr>
                          <w:rFonts w:ascii="Arial" w:hAnsi="Arial" w:cs="Arial"/>
                          <w:sz w:val="20"/>
                          <w:szCs w:val="20"/>
                        </w:rPr>
                        <w:t>5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140544" behindDoc="0" locked="1" layoutInCell="1" allowOverlap="1" wp14:anchorId="048A8D0E" wp14:editId="5251F6F3">
                <wp:simplePos x="0" y="0"/>
                <wp:positionH relativeFrom="column">
                  <wp:posOffset>5935345</wp:posOffset>
                </wp:positionH>
                <wp:positionV relativeFrom="page">
                  <wp:posOffset>10074910</wp:posOffset>
                </wp:positionV>
                <wp:extent cx="231140" cy="163830"/>
                <wp:effectExtent l="0" t="0" r="0" b="7620"/>
                <wp:wrapNone/>
                <wp:docPr id="543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31140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6BF6278" w14:textId="3020DD39" w:rsidR="00694624" w:rsidRPr="00965519" w:rsidRDefault="00852A75" w:rsidP="00694624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de-DE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de-DE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8A8D0E" id="_x0000_s1171" type="#_x0000_t202" style="position:absolute;margin-left:467.35pt;margin-top:793.3pt;width:18.2pt;height:12.9pt;z-index:252140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" filled="f" stroked="f">
                <o:lock v:ext="edit" aspectratio="t"/>
                <v:textbox inset="0,0,0,0">
                  <w:txbxContent>
                    <w:p w14:paraId="76BF6278" w14:textId="3020DD39" w:rsidR="00694624" w:rsidRPr="00965519" w:rsidRDefault="00852A75" w:rsidP="00694624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  <w:lang w:val="de-DE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  <w:lang w:val="de-DE"/>
                        </w:rPr>
                        <w:t>4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139520" behindDoc="0" locked="1" layoutInCell="1" allowOverlap="1" wp14:anchorId="2D7BB034" wp14:editId="7D239241">
                <wp:simplePos x="0" y="0"/>
                <wp:positionH relativeFrom="column">
                  <wp:posOffset>4773295</wp:posOffset>
                </wp:positionH>
                <wp:positionV relativeFrom="page">
                  <wp:posOffset>10086340</wp:posOffset>
                </wp:positionV>
                <wp:extent cx="231140" cy="163830"/>
                <wp:effectExtent l="0" t="0" r="0" b="7620"/>
                <wp:wrapNone/>
                <wp:docPr id="544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31140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15E46B0" w14:textId="77777777" w:rsidR="00694624" w:rsidRPr="00DF75BF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DE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7BB034" id="_x0000_s1172" type="#_x0000_t202" style="position:absolute;margin-left:375.85pt;margin-top:794.2pt;width:18.2pt;height:12.9pt;z-index:252139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315E46B0" w14:textId="77777777" w:rsidR="00694624" w:rsidRPr="00DF75BF" w:rsidRDefault="00694624" w:rsidP="00694624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t>DE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131328" behindDoc="0" locked="1" layoutInCell="1" allowOverlap="1" wp14:anchorId="58AEBFDF" wp14:editId="4303BC62">
                <wp:simplePos x="0" y="0"/>
                <wp:positionH relativeFrom="column">
                  <wp:posOffset>2227580</wp:posOffset>
                </wp:positionH>
                <wp:positionV relativeFrom="page">
                  <wp:posOffset>9785985</wp:posOffset>
                </wp:positionV>
                <wp:extent cx="2026285" cy="462280"/>
                <wp:effectExtent l="0" t="0" r="12065" b="13970"/>
                <wp:wrapNone/>
                <wp:docPr id="545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026285" cy="4622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E0F9771" w14:textId="77777777" w:rsidR="00694624" w:rsidRDefault="00694624" w:rsidP="00694624">
                            <w:pPr>
                              <w:spacing w:after="0" w:line="240" w:lineRule="auto"/>
                              <w:jc w:val="center"/>
                              <w:rPr>
                                <w:rFonts w:ascii="Arial" w:hAnsi="Arial" w:cs="Arial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32"/>
                                <w:szCs w:val="32"/>
                              </w:rPr>
                              <w:t>Gitcon</w:t>
                            </w:r>
                          </w:p>
                          <w:p w14:paraId="1731BB58" w14:textId="77777777" w:rsidR="00694624" w:rsidRPr="00640624" w:rsidRDefault="00694624" w:rsidP="00694624">
                            <w:pPr>
                              <w:spacing w:after="0" w:line="240" w:lineRule="auto"/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MIDI-Interface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AEBFDF" id="_x0000_s1173" type="#_x0000_t202" style="position:absolute;margin-left:175.4pt;margin-top:770.55pt;width:159.55pt;height:36.4pt;z-index:252131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" filled="f" stroked="f">
                <o:lock v:ext="edit" aspectratio="t"/>
                <v:textbox inset="0,0,0,0">
                  <w:txbxContent>
                    <w:p w14:paraId="5E0F9771" w14:textId="77777777" w:rsidR="00694624" w:rsidRDefault="00694624" w:rsidP="00694624">
                      <w:pPr>
                        <w:spacing w:after="0" w:line="240" w:lineRule="auto"/>
                        <w:jc w:val="center"/>
                        <w:rPr>
                          <w:rFonts w:ascii="Arial" w:hAnsi="Arial" w:cs="Arial"/>
                          <w:sz w:val="32"/>
                          <w:szCs w:val="32"/>
                        </w:rPr>
                      </w:pPr>
                      <w:r>
                        <w:rPr>
                          <w:rFonts w:ascii="Arial" w:hAnsi="Arial" w:cs="Arial"/>
                          <w:sz w:val="32"/>
                          <w:szCs w:val="32"/>
                        </w:rPr>
                        <w:t>Gitcon</w:t>
                      </w:r>
                    </w:p>
                    <w:p w14:paraId="1731BB58" w14:textId="77777777" w:rsidR="00694624" w:rsidRPr="00640624" w:rsidRDefault="00694624" w:rsidP="00694624">
                      <w:pPr>
                        <w:spacing w:after="0" w:line="240" w:lineRule="auto"/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>MIDI-Interface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130304" behindDoc="0" locked="1" layoutInCell="1" allowOverlap="1" wp14:anchorId="015EC470" wp14:editId="2BA29F15">
                <wp:simplePos x="0" y="0"/>
                <wp:positionH relativeFrom="column">
                  <wp:posOffset>2202180</wp:posOffset>
                </wp:positionH>
                <wp:positionV relativeFrom="page">
                  <wp:posOffset>8931910</wp:posOffset>
                </wp:positionV>
                <wp:extent cx="2082800" cy="213360"/>
                <wp:effectExtent l="0" t="0" r="12700" b="0"/>
                <wp:wrapNone/>
                <wp:docPr id="546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082800" cy="2133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10106AB" w14:textId="77777777" w:rsidR="00694624" w:rsidRPr="00777F7A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sz w:val="28"/>
                                <w:szCs w:val="28"/>
                                <w:lang w:val="de-DE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  <w:lang w:val="de-DE"/>
                              </w:rPr>
                              <w:t>Simon Grundner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5EC470" id="_x0000_s1174" type="#_x0000_t202" style="position:absolute;margin-left:173.4pt;margin-top:703.3pt;width:164pt;height:16.8pt;z-index:252130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" filled="f" stroked="f">
                <o:lock v:ext="edit" aspectratio="t"/>
                <v:textbox inset="0,0,0,0">
                  <w:txbxContent>
                    <w:p w14:paraId="410106AB" w14:textId="77777777" w:rsidR="00694624" w:rsidRPr="00777F7A" w:rsidRDefault="00694624" w:rsidP="00694624">
                      <w:pPr>
                        <w:jc w:val="center"/>
                        <w:rPr>
                          <w:rFonts w:ascii="Arial" w:hAnsi="Arial" w:cs="Arial"/>
                          <w:sz w:val="28"/>
                          <w:szCs w:val="28"/>
                          <w:lang w:val="de-DE"/>
                        </w:rPr>
                      </w:pPr>
                      <w:r>
                        <w:rPr>
                          <w:rFonts w:ascii="Arial" w:hAnsi="Arial" w:cs="Arial"/>
                          <w:sz w:val="28"/>
                          <w:szCs w:val="28"/>
                          <w:lang w:val="de-DE"/>
                        </w:rPr>
                        <w:t>Simon Grundner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105728" behindDoc="0" locked="1" layoutInCell="1" allowOverlap="1" wp14:anchorId="18BDAA6B" wp14:editId="3F3F9C48">
                <wp:simplePos x="0" y="0"/>
                <wp:positionH relativeFrom="column">
                  <wp:posOffset>26670</wp:posOffset>
                </wp:positionH>
                <wp:positionV relativeFrom="page">
                  <wp:posOffset>8834755</wp:posOffset>
                </wp:positionV>
                <wp:extent cx="973455" cy="125730"/>
                <wp:effectExtent l="0" t="0" r="0" b="7620"/>
                <wp:wrapNone/>
                <wp:docPr id="547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973455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1F32A55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Sachnummer, Dateiname</w:t>
                            </w:r>
                            <w:r w:rsidRPr="00833108"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BDAA6B" id="_x0000_s1175" type="#_x0000_t202" style="position:absolute;margin-left:2.1pt;margin-top:695.65pt;width:76.65pt;height:9.9pt;z-index:252105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" filled="f" stroked="f">
                <o:lock v:ext="edit" aspectratio="t"/>
                <v:textbox inset="0,0,0,0">
                  <w:txbxContent>
                    <w:p w14:paraId="71F32A55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Sachnummer, Dateiname</w:t>
                      </w:r>
                      <w:r w:rsidRPr="00833108">
                        <w:rPr>
                          <w:rFonts w:ascii="Arial" w:hAnsi="Arial" w:cs="Arial"/>
                          <w:sz w:val="12"/>
                          <w:szCs w:val="12"/>
                        </w:rPr>
                        <w:t>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104704" behindDoc="0" locked="1" layoutInCell="1" allowOverlap="1" wp14:anchorId="065B4A58" wp14:editId="773FB508">
                <wp:simplePos x="0" y="0"/>
                <wp:positionH relativeFrom="column">
                  <wp:posOffset>2187575</wp:posOffset>
                </wp:positionH>
                <wp:positionV relativeFrom="page">
                  <wp:posOffset>8838565</wp:posOffset>
                </wp:positionV>
                <wp:extent cx="478790" cy="125730"/>
                <wp:effectExtent l="0" t="0" r="0" b="7620"/>
                <wp:wrapNone/>
                <wp:docPr id="548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47879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6A839EF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Name</w:t>
                            </w:r>
                            <w:r w:rsidRPr="00833108"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5B4A58" id="_x0000_s1176" type="#_x0000_t202" style="position:absolute;margin-left:172.25pt;margin-top:695.95pt;width:37.7pt;height:9.9pt;z-index:252104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" filled="f" stroked="f">
                <o:lock v:ext="edit" aspectratio="t"/>
                <v:textbox inset="0,0,0,0">
                  <w:txbxContent>
                    <w:p w14:paraId="16A839EF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Name</w:t>
                      </w:r>
                      <w:r w:rsidRPr="00833108">
                        <w:rPr>
                          <w:rFonts w:ascii="Arial" w:hAnsi="Arial" w:cs="Arial"/>
                          <w:sz w:val="12"/>
                          <w:szCs w:val="12"/>
                        </w:rPr>
                        <w:t>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112896" behindDoc="0" locked="1" layoutInCell="1" allowOverlap="1" wp14:anchorId="6210F468" wp14:editId="3F7D2767">
                <wp:simplePos x="0" y="0"/>
                <wp:positionH relativeFrom="column">
                  <wp:posOffset>4345940</wp:posOffset>
                </wp:positionH>
                <wp:positionV relativeFrom="page">
                  <wp:posOffset>9973310</wp:posOffset>
                </wp:positionV>
                <wp:extent cx="374015" cy="125730"/>
                <wp:effectExtent l="0" t="0" r="6985" b="7620"/>
                <wp:wrapNone/>
                <wp:docPr id="549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74015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4AA976D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Maßstab: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10F468" id="_x0000_s1177" type="#_x0000_t202" style="position:absolute;margin-left:342.2pt;margin-top:785.3pt;width:29.45pt;height:9.9pt;z-index:252112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34AA976D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Maßstab: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111872" behindDoc="0" locked="1" layoutInCell="1" allowOverlap="1" wp14:anchorId="3F5D6A4B" wp14:editId="7DC38AD8">
                <wp:simplePos x="0" y="0"/>
                <wp:positionH relativeFrom="column">
                  <wp:posOffset>4773295</wp:posOffset>
                </wp:positionH>
                <wp:positionV relativeFrom="page">
                  <wp:posOffset>9980295</wp:posOffset>
                </wp:positionV>
                <wp:extent cx="231140" cy="125730"/>
                <wp:effectExtent l="0" t="0" r="0" b="7620"/>
                <wp:wrapNone/>
                <wp:docPr id="550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3114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5999A5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Spr.: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5D6A4B" id="_x0000_s1178" type="#_x0000_t202" style="position:absolute;margin-left:375.85pt;margin-top:785.85pt;width:18.2pt;height:9.9pt;z-index:252111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" filled="f" stroked="f">
                <o:lock v:ext="edit" aspectratio="t"/>
                <v:textbox inset="0,0,0,0">
                  <w:txbxContent>
                    <w:p w14:paraId="3E5999A5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Spr.: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110848" behindDoc="0" locked="1" layoutInCell="1" allowOverlap="1" wp14:anchorId="51B28B3C" wp14:editId="499465EC">
                <wp:simplePos x="0" y="0"/>
                <wp:positionH relativeFrom="column">
                  <wp:posOffset>5076825</wp:posOffset>
                </wp:positionH>
                <wp:positionV relativeFrom="page">
                  <wp:posOffset>9980295</wp:posOffset>
                </wp:positionV>
                <wp:extent cx="336550" cy="125730"/>
                <wp:effectExtent l="0" t="0" r="6350" b="7620"/>
                <wp:wrapNone/>
                <wp:docPr id="551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3655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B67840C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Datum: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B28B3C" id="_x0000_s1179" type="#_x0000_t202" style="position:absolute;margin-left:399.75pt;margin-top:785.85pt;width:26.5pt;height:9.9pt;z-index:252110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" filled="f" stroked="f">
                <o:lock v:ext="edit" aspectratio="t"/>
                <v:textbox inset="0,0,0,0">
                  <w:txbxContent>
                    <w:p w14:paraId="4B67840C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Datum: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109824" behindDoc="0" locked="1" layoutInCell="1" allowOverlap="1" wp14:anchorId="5D16E281" wp14:editId="51FC4B8C">
                <wp:simplePos x="0" y="0"/>
                <wp:positionH relativeFrom="column">
                  <wp:posOffset>6206490</wp:posOffset>
                </wp:positionH>
                <wp:positionV relativeFrom="page">
                  <wp:posOffset>9972675</wp:posOffset>
                </wp:positionV>
                <wp:extent cx="259080" cy="125730"/>
                <wp:effectExtent l="0" t="0" r="7620" b="7620"/>
                <wp:wrapNone/>
                <wp:docPr id="552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5908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7135BBA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Blätter: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16E281" id="_x0000_s1180" type="#_x0000_t202" style="position:absolute;margin-left:488.7pt;margin-top:785.25pt;width:20.4pt;height:9.9pt;z-index:252109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37135BBA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Blätter: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108800" behindDoc="0" locked="1" layoutInCell="1" allowOverlap="1" wp14:anchorId="56EB2E26" wp14:editId="17563E0D">
                <wp:simplePos x="0" y="0"/>
                <wp:positionH relativeFrom="column">
                  <wp:posOffset>5928995</wp:posOffset>
                </wp:positionH>
                <wp:positionV relativeFrom="page">
                  <wp:posOffset>9977120</wp:posOffset>
                </wp:positionV>
                <wp:extent cx="231140" cy="125730"/>
                <wp:effectExtent l="0" t="0" r="0" b="7620"/>
                <wp:wrapNone/>
                <wp:docPr id="553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3114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2F2C7FA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Blatt: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EB2E26" id="_x0000_s1181" type="#_x0000_t202" style="position:absolute;margin-left:466.85pt;margin-top:785.6pt;width:18.2pt;height:9.9pt;z-index:252108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72F2C7FA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Blatt: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145664" behindDoc="0" locked="1" layoutInCell="1" allowOverlap="1" wp14:anchorId="62972ED2" wp14:editId="5CEC0DAC">
                <wp:simplePos x="0" y="0"/>
                <wp:positionH relativeFrom="column">
                  <wp:posOffset>78740</wp:posOffset>
                </wp:positionH>
                <wp:positionV relativeFrom="page">
                  <wp:posOffset>10061575</wp:posOffset>
                </wp:positionV>
                <wp:extent cx="2024380" cy="188595"/>
                <wp:effectExtent l="0" t="0" r="13970" b="1905"/>
                <wp:wrapNone/>
                <wp:docPr id="554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024380" cy="18859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DB0934A" w14:textId="77777777" w:rsidR="00694624" w:rsidRPr="00D00A94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  <w:t>Elektronik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972ED2" id="_x0000_s1182" type="#_x0000_t202" style="position:absolute;margin-left:6.2pt;margin-top:792.25pt;width:159.4pt;height:14.85pt;z-index:252145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6DB0934A" w14:textId="77777777" w:rsidR="00694624" w:rsidRPr="00D00A94" w:rsidRDefault="00694624" w:rsidP="00694624">
                      <w:pPr>
                        <w:jc w:val="center"/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  <w:t>Elektronik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143616" behindDoc="0" locked="1" layoutInCell="1" allowOverlap="1" wp14:anchorId="66D56217" wp14:editId="2320E7B2">
                <wp:simplePos x="0" y="0"/>
                <wp:positionH relativeFrom="column">
                  <wp:posOffset>64770</wp:posOffset>
                </wp:positionH>
                <wp:positionV relativeFrom="page">
                  <wp:posOffset>9839325</wp:posOffset>
                </wp:positionV>
                <wp:extent cx="2024380" cy="222885"/>
                <wp:effectExtent l="0" t="0" r="13970" b="5715"/>
                <wp:wrapNone/>
                <wp:docPr id="555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024380" cy="2228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EBB4B4C" w14:textId="77777777" w:rsidR="00694624" w:rsidRPr="00922583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</w:rPr>
                            </w:pPr>
                            <w:proofErr w:type="spellStart"/>
                            <w:r w:rsidRPr="00922583"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</w:rPr>
                              <w:t>HTBLuVA</w:t>
                            </w:r>
                            <w:proofErr w:type="spellEnd"/>
                            <w:r w:rsidRPr="00922583"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</w:rPr>
                              <w:t xml:space="preserve"> Salzburg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D56217" id="_x0000_s1183" type="#_x0000_t202" style="position:absolute;margin-left:5.1pt;margin-top:774.75pt;width:159.4pt;height:17.55pt;z-index:252143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" filled="f" stroked="f">
                <o:lock v:ext="edit" aspectratio="t"/>
                <v:textbox inset="0,0,0,0">
                  <w:txbxContent>
                    <w:p w14:paraId="2EBB4B4C" w14:textId="77777777" w:rsidR="00694624" w:rsidRPr="00922583" w:rsidRDefault="00694624" w:rsidP="00694624">
                      <w:pPr>
                        <w:jc w:val="center"/>
                        <w:rPr>
                          <w:rFonts w:ascii="Arial" w:hAnsi="Arial" w:cs="Arial"/>
                          <w:b/>
                          <w:sz w:val="28"/>
                          <w:szCs w:val="28"/>
                        </w:rPr>
                      </w:pPr>
                      <w:proofErr w:type="spellStart"/>
                      <w:r w:rsidRPr="00922583">
                        <w:rPr>
                          <w:rFonts w:ascii="Arial" w:hAnsi="Arial" w:cs="Arial"/>
                          <w:b/>
                          <w:sz w:val="28"/>
                          <w:szCs w:val="28"/>
                        </w:rPr>
                        <w:t>HTBLuVA</w:t>
                      </w:r>
                      <w:proofErr w:type="spellEnd"/>
                      <w:r w:rsidRPr="00922583">
                        <w:rPr>
                          <w:rFonts w:ascii="Arial" w:hAnsi="Arial" w:cs="Arial"/>
                          <w:b/>
                          <w:sz w:val="28"/>
                          <w:szCs w:val="28"/>
                        </w:rPr>
                        <w:t xml:space="preserve"> Salzburg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127232" behindDoc="0" locked="1" layoutInCell="1" allowOverlap="1" wp14:anchorId="40655B40" wp14:editId="0B6A79F3">
                <wp:simplePos x="0" y="0"/>
                <wp:positionH relativeFrom="column">
                  <wp:posOffset>34925</wp:posOffset>
                </wp:positionH>
                <wp:positionV relativeFrom="page">
                  <wp:posOffset>8966200</wp:posOffset>
                </wp:positionV>
                <wp:extent cx="2086610" cy="200025"/>
                <wp:effectExtent l="0" t="0" r="8890" b="9525"/>
                <wp:wrapNone/>
                <wp:docPr id="556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086610" cy="2000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4876610" w14:textId="192BC82C" w:rsidR="00694624" w:rsidRPr="00E90F85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 xml:space="preserve">Beilage </w:t>
                            </w:r>
                            <w:r w:rsidR="00965519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655B40" id="_x0000_s1184" type="#_x0000_t202" style="position:absolute;margin-left:2.75pt;margin-top:706pt;width:164.3pt;height:15.75pt;z-index:252127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" filled="f" stroked="f">
                <o:lock v:ext="edit" aspectratio="t"/>
                <v:textbox inset="0,0,0,0">
                  <w:txbxContent>
                    <w:p w14:paraId="74876610" w14:textId="192BC82C" w:rsidR="00694624" w:rsidRPr="00E90F85" w:rsidRDefault="00694624" w:rsidP="00694624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t xml:space="preserve">Beilage </w:t>
                      </w:r>
                      <w:r w:rsidR="00965519">
                        <w:rPr>
                          <w:rFonts w:ascii="Arial" w:hAnsi="Arial" w:cs="Arial"/>
                          <w:sz w:val="20"/>
                          <w:szCs w:val="20"/>
                        </w:rPr>
                        <w:t>2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103680" behindDoc="0" locked="1" layoutInCell="1" allowOverlap="1" wp14:anchorId="0ED50EA3" wp14:editId="1E9F2EE7">
                <wp:simplePos x="0" y="0"/>
                <wp:positionH relativeFrom="column">
                  <wp:posOffset>2185035</wp:posOffset>
                </wp:positionH>
                <wp:positionV relativeFrom="page">
                  <wp:posOffset>9589770</wp:posOffset>
                </wp:positionV>
                <wp:extent cx="478790" cy="125730"/>
                <wp:effectExtent l="0" t="0" r="0" b="7620"/>
                <wp:wrapNone/>
                <wp:docPr id="557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47879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7AE6BE4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 w:rsidRPr="00833108"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Benennung: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D50EA3" id="_x0000_s1185" type="#_x0000_t202" style="position:absolute;margin-left:172.05pt;margin-top:755.1pt;width:37.7pt;height:9.9pt;z-index:252103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" filled="f" stroked="f">
                <o:lock v:ext="edit" aspectratio="t"/>
                <v:textbox inset="0,0,0,0">
                  <w:txbxContent>
                    <w:p w14:paraId="47AE6BE4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 w:rsidRPr="00833108">
                        <w:rPr>
                          <w:rFonts w:ascii="Arial" w:hAnsi="Arial" w:cs="Arial"/>
                          <w:sz w:val="12"/>
                          <w:szCs w:val="12"/>
                        </w:rPr>
                        <w:t>Benennung: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097536" behindDoc="0" locked="0" layoutInCell="1" allowOverlap="1" wp14:anchorId="5BD7036C" wp14:editId="62AB2637">
                <wp:simplePos x="0" y="0"/>
                <wp:positionH relativeFrom="column">
                  <wp:posOffset>6192520</wp:posOffset>
                </wp:positionH>
                <wp:positionV relativeFrom="bottomMargin">
                  <wp:posOffset>-377825</wp:posOffset>
                </wp:positionV>
                <wp:extent cx="0" cy="381600"/>
                <wp:effectExtent l="0" t="0" r="19050" b="19050"/>
                <wp:wrapNone/>
                <wp:docPr id="558" name="Gerade Verbindung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9D204AD" id="Gerade Verbindung 33" o:spid="_x0000_s1026" style="position:absolute;z-index:252097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487.6pt,-29.75pt" to="487.6pt,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" strokecolor="black [3213]" strokeweight="1.42pt">
                <w10:wrap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096512" behindDoc="0" locked="0" layoutInCell="1" allowOverlap="1" wp14:anchorId="5AE5FFF8" wp14:editId="4499ADD4">
                <wp:simplePos x="0" y="0"/>
                <wp:positionH relativeFrom="column">
                  <wp:posOffset>5904865</wp:posOffset>
                </wp:positionH>
                <wp:positionV relativeFrom="bottomMargin">
                  <wp:posOffset>-377825</wp:posOffset>
                </wp:positionV>
                <wp:extent cx="0" cy="381600"/>
                <wp:effectExtent l="0" t="0" r="19050" b="19050"/>
                <wp:wrapNone/>
                <wp:docPr id="559" name="Gerade Verbindung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F0E5ADC" id="Gerade Verbindung 34" o:spid="_x0000_s1026" style="position:absolute;z-index:252096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464.95pt,-29.75pt" to="464.95pt,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" strokecolor="black [3213]" strokeweight="1.42pt">
                <w10:wrap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095488" behindDoc="0" locked="0" layoutInCell="1" allowOverlap="1" wp14:anchorId="56AE6499" wp14:editId="7B561F77">
                <wp:simplePos x="0" y="0"/>
                <wp:positionH relativeFrom="column">
                  <wp:posOffset>5040630</wp:posOffset>
                </wp:positionH>
                <wp:positionV relativeFrom="bottomMargin">
                  <wp:posOffset>-377825</wp:posOffset>
                </wp:positionV>
                <wp:extent cx="0" cy="381600"/>
                <wp:effectExtent l="0" t="0" r="19050" b="19050"/>
                <wp:wrapNone/>
                <wp:docPr id="560" name="Gerade Verbindung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B1E9609" id="Gerade Verbindung 35" o:spid="_x0000_s1026" style="position:absolute;z-index:252095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396.9pt,-29.75pt" to="396.9pt,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" strokecolor="black [3213]" strokeweight="1.42pt">
                <w10:wrap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094464" behindDoc="0" locked="0" layoutInCell="1" allowOverlap="1" wp14:anchorId="320208EC" wp14:editId="131D26C5">
                <wp:simplePos x="0" y="0"/>
                <wp:positionH relativeFrom="column">
                  <wp:posOffset>4752340</wp:posOffset>
                </wp:positionH>
                <wp:positionV relativeFrom="bottomMargin">
                  <wp:posOffset>-377825</wp:posOffset>
                </wp:positionV>
                <wp:extent cx="0" cy="381600"/>
                <wp:effectExtent l="0" t="0" r="19050" b="19050"/>
                <wp:wrapNone/>
                <wp:docPr id="561" name="Gerade Verbindung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58913DF" id="Gerade Verbindung 36" o:spid="_x0000_s1026" style="position:absolute;z-index:252094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374.2pt,-29.75pt" to="374.2pt,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" strokecolor="black [3213]" strokeweight="1.42pt">
                <w10:wrap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086272" behindDoc="0" locked="0" layoutInCell="1" allowOverlap="1" wp14:anchorId="60650FA8" wp14:editId="201693CC">
                <wp:simplePos x="0" y="0"/>
                <wp:positionH relativeFrom="column">
                  <wp:posOffset>4319905</wp:posOffset>
                </wp:positionH>
                <wp:positionV relativeFrom="bottomMargin">
                  <wp:posOffset>-379095</wp:posOffset>
                </wp:positionV>
                <wp:extent cx="2162175" cy="0"/>
                <wp:effectExtent l="0" t="0" r="9525" b="19050"/>
                <wp:wrapNone/>
                <wp:docPr id="562" name="Gerade Verbindung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62175" cy="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2C19C58" id="Gerade Verbindung 37" o:spid="_x0000_s1026" style="position:absolute;z-index:252086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340.15pt,-29.85pt" to="510.4pt,-29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" strokecolor="black [3213]" strokeweight="1.42pt">
                <w10:wrap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084224" behindDoc="0" locked="1" layoutInCell="0" allowOverlap="1" wp14:anchorId="1D30C4F0" wp14:editId="72FFFE21">
                <wp:simplePos x="0" y="0"/>
                <wp:positionH relativeFrom="margin">
                  <wp:posOffset>-635</wp:posOffset>
                </wp:positionH>
                <wp:positionV relativeFrom="bottomMargin">
                  <wp:posOffset>-1511935</wp:posOffset>
                </wp:positionV>
                <wp:extent cx="6483600" cy="0"/>
                <wp:effectExtent l="0" t="0" r="12700" b="19050"/>
                <wp:wrapNone/>
                <wp:docPr id="563" name="Gerade Verbindung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83600" cy="0"/>
                        </a:xfrm>
                        <a:prstGeom prst="line">
                          <a:avLst/>
                        </a:prstGeom>
                        <a:ln w="180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FD7C8BB" id="Gerade Verbindung 38" o:spid="_x0000_s1026" style="position:absolute;z-index:2520842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" from="-.05pt,-119.05pt" to="510.45pt,-119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" o:allowincell="f" strokecolor="black [3213]" strokeweight=".5mm">
                <w10:wrap anchorx="margin" anchory="margin"/>
                <w10:anchorlock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085248" behindDoc="0" locked="1" layoutInCell="1" allowOverlap="1" wp14:anchorId="61C53B1C" wp14:editId="66799C94">
                <wp:simplePos x="0" y="0"/>
                <wp:positionH relativeFrom="margin">
                  <wp:posOffset>-635</wp:posOffset>
                </wp:positionH>
                <wp:positionV relativeFrom="bottomMargin">
                  <wp:posOffset>-1134745</wp:posOffset>
                </wp:positionV>
                <wp:extent cx="6483600" cy="0"/>
                <wp:effectExtent l="0" t="0" r="12700" b="19050"/>
                <wp:wrapNone/>
                <wp:docPr id="564" name="Gerade Verbindung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83600" cy="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EE9F42C" id="Gerade Verbindung 39" o:spid="_x0000_s1026" style="position:absolute;z-index:2520852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" from="-.05pt,-89.35pt" to="510.45pt,-8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" strokecolor="black [3213]" strokeweight="1.42pt">
                <w10:wrap anchorx="margin" anchory="margin"/>
                <w10:anchorlock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083200" behindDoc="0" locked="0" layoutInCell="1" allowOverlap="1" wp14:anchorId="6278B9D2" wp14:editId="4C7DA83F">
                <wp:simplePos x="0" y="0"/>
                <wp:positionH relativeFrom="margin">
                  <wp:posOffset>2159635</wp:posOffset>
                </wp:positionH>
                <wp:positionV relativeFrom="bottomMargin">
                  <wp:posOffset>-756285</wp:posOffset>
                </wp:positionV>
                <wp:extent cx="4323080" cy="0"/>
                <wp:effectExtent l="0" t="0" r="20320" b="19050"/>
                <wp:wrapNone/>
                <wp:docPr id="565" name="Gerade Verbindung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323080" cy="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5C15FEC" id="Gerade Verbindung 40" o:spid="_x0000_s1026" style="position:absolute;z-index:2520832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" from="170.05pt,-59.55pt" to="510.45pt,-59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" strokecolor="black [3213]" strokeweight="1.42pt">
                <w10:wrap anchorx="margin"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093440" behindDoc="0" locked="0" layoutInCell="1" allowOverlap="1" wp14:anchorId="0BAC5580" wp14:editId="6D58D674">
                <wp:simplePos x="0" y="0"/>
                <wp:positionH relativeFrom="margin">
                  <wp:posOffset>4320540</wp:posOffset>
                </wp:positionH>
                <wp:positionV relativeFrom="bottomMargin">
                  <wp:posOffset>-756285</wp:posOffset>
                </wp:positionV>
                <wp:extent cx="0" cy="748800"/>
                <wp:effectExtent l="0" t="0" r="19050" b="13335"/>
                <wp:wrapNone/>
                <wp:docPr id="566" name="Gerade Verbindung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488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4C4EECB" id="Gerade Verbindung 41" o:spid="_x0000_s1026" style="position:absolute;z-index:2520934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" from="340.2pt,-59.55pt" to="340.2pt,-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" strokecolor="black [3213]" strokeweight="1.42pt">
                <w10:wrap anchorx="margin"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092416" behindDoc="0" locked="0" layoutInCell="1" allowOverlap="1" wp14:anchorId="042820DF" wp14:editId="1281C0E3">
                <wp:simplePos x="0" y="0"/>
                <wp:positionH relativeFrom="margin">
                  <wp:posOffset>2161956</wp:posOffset>
                </wp:positionH>
                <wp:positionV relativeFrom="bottomMargin">
                  <wp:posOffset>-756285</wp:posOffset>
                </wp:positionV>
                <wp:extent cx="0" cy="748800"/>
                <wp:effectExtent l="0" t="0" r="19050" b="13335"/>
                <wp:wrapNone/>
                <wp:docPr id="567" name="Gerade Verbindung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488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60112C3" id="Gerade Verbindung 42" o:spid="_x0000_s1026" style="position:absolute;z-index:2520924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" from="170.25pt,-59.55pt" to="170.25pt,-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" strokecolor="black [3213]" strokeweight="1.42pt">
                <w10:wrap anchorx="margin"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089344" behindDoc="0" locked="0" layoutInCell="1" allowOverlap="1" wp14:anchorId="16D18EF2" wp14:editId="0065A286">
                <wp:simplePos x="0" y="0"/>
                <wp:positionH relativeFrom="column">
                  <wp:posOffset>4320540</wp:posOffset>
                </wp:positionH>
                <wp:positionV relativeFrom="bottomMargin">
                  <wp:posOffset>-1511935</wp:posOffset>
                </wp:positionV>
                <wp:extent cx="0" cy="381600"/>
                <wp:effectExtent l="0" t="0" r="19050" b="19050"/>
                <wp:wrapNone/>
                <wp:docPr id="568" name="Gerade Verbindung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F00A94C" id="Gerade Verbindung 45" o:spid="_x0000_s1026" style="position:absolute;z-index:252089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340.2pt,-119.05pt" to="340.2pt,-8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" strokecolor="black [3213]" strokeweight="1.42pt">
                <w10:wrap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088320" behindDoc="0" locked="0" layoutInCell="1" allowOverlap="1" wp14:anchorId="5618A287" wp14:editId="0A200990">
                <wp:simplePos x="0" y="0"/>
                <wp:positionH relativeFrom="margin">
                  <wp:posOffset>2161540</wp:posOffset>
                </wp:positionH>
                <wp:positionV relativeFrom="bottomMargin">
                  <wp:posOffset>-1134110</wp:posOffset>
                </wp:positionV>
                <wp:extent cx="0" cy="381600"/>
                <wp:effectExtent l="0" t="0" r="19050" b="19050"/>
                <wp:wrapNone/>
                <wp:docPr id="569" name="Gerade Verbindung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50085E7" id="Gerade Verbindung 46" o:spid="_x0000_s1026" style="position:absolute;z-index:2520883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" from="170.2pt,-89.3pt" to="170.2pt,-5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" strokecolor="black [3213]" strokeweight="1.42pt">
                <w10:wrap anchorx="margin"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087296" behindDoc="0" locked="0" layoutInCell="1" allowOverlap="1" wp14:anchorId="0A1B8620" wp14:editId="5CF51E90">
                <wp:simplePos x="0" y="0"/>
                <wp:positionH relativeFrom="margin">
                  <wp:posOffset>2161540</wp:posOffset>
                </wp:positionH>
                <wp:positionV relativeFrom="bottomMargin">
                  <wp:posOffset>-1511935</wp:posOffset>
                </wp:positionV>
                <wp:extent cx="0" cy="381600"/>
                <wp:effectExtent l="0" t="0" r="19050" b="19050"/>
                <wp:wrapNone/>
                <wp:docPr id="570" name="Gerade Verbindung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A349630" id="Gerade Verbindung 47" o:spid="_x0000_s1026" style="position:absolute;z-index:2520872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" from="170.2pt,-119.05pt" to="170.2pt,-8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" strokecolor="black [3213]" strokeweight="1.42pt">
                <w10:wrap anchorx="margin"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082176" behindDoc="0" locked="1" layoutInCell="1" allowOverlap="1" wp14:anchorId="42A26935" wp14:editId="6BAAE97F">
                <wp:simplePos x="0" y="0"/>
                <wp:positionH relativeFrom="margin">
                  <wp:posOffset>0</wp:posOffset>
                </wp:positionH>
                <wp:positionV relativeFrom="bottomMargin">
                  <wp:posOffset>-9973310</wp:posOffset>
                </wp:positionV>
                <wp:extent cx="6480000" cy="9972000"/>
                <wp:effectExtent l="0" t="0" r="16510" b="10795"/>
                <wp:wrapNone/>
                <wp:docPr id="571" name="Rechteck 5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80000" cy="9972000"/>
                        </a:xfrm>
                        <a:prstGeom prst="rect">
                          <a:avLst/>
                        </a:prstGeom>
                        <a:noFill/>
                        <a:ln w="180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E521DC" id="Rechteck 571" o:spid="_x0000_s1026" style="position:absolute;margin-left:0;margin-top:-785.3pt;width:510.25pt;height:785.2pt;z-index:2520821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" filled="f" strokecolor="black [3213]" strokeweight=".5mm">
                <w10:wrap anchorx="margin" anchory="margin"/>
                <w10:anchorlock/>
              </v:rect>
            </w:pict>
          </mc:Fallback>
        </mc:AlternateContent>
      </w:r>
    </w:p>
    <w:p w14:paraId="1C2C4AA2" w14:textId="77777777" w:rsidR="009034B8" w:rsidRDefault="009034B8" w:rsidP="00694624">
      <w:pPr>
        <w:spacing w:after="0" w:line="240" w:lineRule="auto"/>
        <w:jc w:val="center"/>
        <w:rPr>
          <w:rFonts w:ascii="Arial" w:hAnsi="Arial" w:cs="Arial"/>
          <w:noProof/>
          <w:sz w:val="24"/>
          <w:szCs w:val="24"/>
        </w:rPr>
      </w:pPr>
    </w:p>
    <w:p w14:paraId="7D59CE02" w14:textId="55453DE9" w:rsidR="00AE60CC" w:rsidRDefault="009034B8">
      <w:pPr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br w:type="page"/>
      </w:r>
      <w:r w:rsidR="00B530FE" w:rsidRPr="00B530FE">
        <w:rPr>
          <w:rFonts w:ascii="Arial" w:hAnsi="Arial" w:cs="Arial"/>
          <w:noProof/>
          <w:sz w:val="24"/>
          <w:szCs w:val="24"/>
        </w:rPr>
        <w:lastRenderedPageBreak/>
        <w:drawing>
          <wp:anchor distT="0" distB="0" distL="114300" distR="114300" simplePos="0" relativeHeight="252609536" behindDoc="0" locked="0" layoutInCell="1" allowOverlap="1" wp14:anchorId="5C64EC6F" wp14:editId="0F500301">
            <wp:simplePos x="0" y="0"/>
            <wp:positionH relativeFrom="column">
              <wp:posOffset>-701040</wp:posOffset>
            </wp:positionH>
            <wp:positionV relativeFrom="paragraph">
              <wp:posOffset>-360046</wp:posOffset>
            </wp:positionV>
            <wp:extent cx="7343775" cy="10699387"/>
            <wp:effectExtent l="0" t="0" r="0" b="6985"/>
            <wp:wrapNone/>
            <wp:docPr id="492891222" name="Grafik 1" descr="Ein Bild, das Text, Screenshot, parallel, Zahl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891222" name="Grafik 1" descr="Ein Bild, das Text, Screenshot, parallel, Zahl enthält.&#10;&#10;Automatisch generierte Beschreibu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50474" cy="1070914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E60CC">
        <w:rPr>
          <w:rFonts w:ascii="Arial" w:hAnsi="Arial" w:cs="Arial"/>
          <w:noProof/>
          <w:sz w:val="24"/>
          <w:szCs w:val="24"/>
        </w:rPr>
        <w:br w:type="page"/>
      </w:r>
    </w:p>
    <w:p w14:paraId="4F6FDCCC" w14:textId="410C36BD" w:rsidR="00AE60CC" w:rsidRDefault="00B530FE">
      <w:pPr>
        <w:rPr>
          <w:rFonts w:ascii="Arial" w:hAnsi="Arial" w:cs="Arial"/>
          <w:noProof/>
          <w:sz w:val="24"/>
          <w:szCs w:val="24"/>
        </w:rPr>
      </w:pPr>
      <w:r w:rsidRPr="00B530FE">
        <w:rPr>
          <w:rFonts w:ascii="Arial" w:hAnsi="Arial" w:cs="Arial"/>
          <w:noProof/>
          <w:sz w:val="24"/>
          <w:szCs w:val="24"/>
        </w:rPr>
        <w:lastRenderedPageBreak/>
        <w:drawing>
          <wp:anchor distT="0" distB="0" distL="114300" distR="114300" simplePos="0" relativeHeight="252611584" behindDoc="0" locked="0" layoutInCell="1" allowOverlap="1" wp14:anchorId="54A5708E" wp14:editId="67B99E68">
            <wp:simplePos x="0" y="0"/>
            <wp:positionH relativeFrom="column">
              <wp:posOffset>-729615</wp:posOffset>
            </wp:positionH>
            <wp:positionV relativeFrom="paragraph">
              <wp:posOffset>-350520</wp:posOffset>
            </wp:positionV>
            <wp:extent cx="7543800" cy="10694381"/>
            <wp:effectExtent l="0" t="0" r="0" b="0"/>
            <wp:wrapNone/>
            <wp:docPr id="1222152827" name="Grafik 1" descr="Ein Bild, das Text, Screenshot, Diagramm, parallel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152827" name="Grafik 1" descr="Ein Bild, das Text, Screenshot, Diagramm, parallel enthält.&#10;&#10;Automatisch generierte Beschreibun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882" r="882"/>
                    <a:stretch/>
                  </pic:blipFill>
                  <pic:spPr>
                    <a:xfrm>
                      <a:off x="0" y="0"/>
                      <a:ext cx="7546773" cy="10698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D24DC12" w14:textId="577866CA" w:rsidR="00AE60CC" w:rsidRDefault="00AE60CC">
      <w:pPr>
        <w:rPr>
          <w:rFonts w:ascii="Arial" w:hAnsi="Arial" w:cs="Arial"/>
          <w:noProof/>
          <w:sz w:val="24"/>
          <w:szCs w:val="24"/>
        </w:rPr>
      </w:pPr>
    </w:p>
    <w:p w14:paraId="7A6FC094" w14:textId="77777777" w:rsidR="00B530FE" w:rsidRDefault="00AE60CC">
      <w:pPr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br w:type="page"/>
      </w:r>
    </w:p>
    <w:p w14:paraId="46D621D9" w14:textId="60E773BC" w:rsidR="00AE60CC" w:rsidRDefault="00AE60CC">
      <w:pPr>
        <w:rPr>
          <w:rFonts w:ascii="Arial" w:hAnsi="Arial" w:cs="Arial"/>
          <w:noProof/>
          <w:sz w:val="24"/>
          <w:szCs w:val="24"/>
        </w:rPr>
      </w:pPr>
    </w:p>
    <w:p w14:paraId="4DE6B09B" w14:textId="26120CC4" w:rsidR="009034B8" w:rsidRDefault="009034B8">
      <w:pPr>
        <w:rPr>
          <w:rFonts w:ascii="Arial" w:hAnsi="Arial" w:cs="Arial"/>
          <w:noProof/>
          <w:sz w:val="24"/>
          <w:szCs w:val="24"/>
        </w:rPr>
      </w:pPr>
    </w:p>
    <w:p w14:paraId="1D80889B" w14:textId="60DB2C5D" w:rsidR="009034B8" w:rsidRDefault="009034B8">
      <w:pPr>
        <w:rPr>
          <w:rFonts w:ascii="Arial" w:hAnsi="Arial" w:cs="Arial"/>
          <w:noProof/>
          <w:sz w:val="24"/>
          <w:szCs w:val="24"/>
        </w:rPr>
      </w:pPr>
    </w:p>
    <w:p w14:paraId="5341D489" w14:textId="77777777" w:rsidR="00BB5B5E" w:rsidRDefault="00BB5B5E">
      <w:pPr>
        <w:rPr>
          <w:rFonts w:ascii="Arial" w:hAnsi="Arial" w:cs="Arial"/>
          <w:noProof/>
          <w:sz w:val="24"/>
          <w:szCs w:val="24"/>
        </w:rPr>
      </w:pPr>
    </w:p>
    <w:p w14:paraId="224D4E40" w14:textId="56987F97" w:rsidR="00694624" w:rsidRDefault="007315BD" w:rsidP="00694624">
      <w:pPr>
        <w:spacing w:after="0" w:line="240" w:lineRule="auto"/>
        <w:jc w:val="center"/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9A0C563" wp14:editId="6800B4AF">
            <wp:extent cx="3899326" cy="6092455"/>
            <wp:effectExtent l="0" t="0" r="6350" b="3810"/>
            <wp:docPr id="1158" name="Grafik 1158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" name="Grafik 1158" descr="Ein Bild, das Text enthält.&#10;&#10;Automatisch generierte Beschreibu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4702" cy="61164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EB4336" w14:textId="227E75CA" w:rsidR="00DA2F01" w:rsidRDefault="00DA2F01" w:rsidP="00694624">
      <w:pPr>
        <w:spacing w:after="0" w:line="240" w:lineRule="auto"/>
        <w:jc w:val="center"/>
        <w:rPr>
          <w:rFonts w:ascii="Arial" w:hAnsi="Arial" w:cs="Arial"/>
          <w:noProof/>
          <w:sz w:val="24"/>
          <w:szCs w:val="24"/>
        </w:rPr>
      </w:pPr>
    </w:p>
    <w:p w14:paraId="16517358" w14:textId="0524A581" w:rsidR="00D0413D" w:rsidRDefault="009034B8" w:rsidP="009034B8">
      <w:pPr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br w:type="page"/>
      </w:r>
      <w:r w:rsidR="00694624" w:rsidRPr="00640624">
        <w:rPr>
          <w:rFonts w:ascii="Arial" w:hAnsi="Arial" w:cs="Arial"/>
          <w:noProof/>
          <w:sz w:val="24"/>
          <w:szCs w:val="24"/>
          <w:lang w:eastAsia="de-AT"/>
        </w:rPr>
        <w:drawing>
          <wp:anchor distT="0" distB="0" distL="114300" distR="114300" simplePos="0" relativeHeight="252210176" behindDoc="1" locked="1" layoutInCell="1" allowOverlap="1" wp14:anchorId="5B6E3E2F" wp14:editId="2F546585">
            <wp:simplePos x="0" y="0"/>
            <wp:positionH relativeFrom="column">
              <wp:posOffset>320675</wp:posOffset>
            </wp:positionH>
            <wp:positionV relativeFrom="margin">
              <wp:posOffset>8914765</wp:posOffset>
            </wp:positionV>
            <wp:extent cx="1508400" cy="511200"/>
            <wp:effectExtent l="0" t="0" r="0" b="3175"/>
            <wp:wrapNone/>
            <wp:docPr id="635" name="Grafik 635" descr="Ein Bild, das Logo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" name="Grafik 320" descr="Ein Bild, das Logo enthält.&#10;&#10;Automatisch generierte Beschreibu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8400" cy="51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94624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155904" behindDoc="0" locked="0" layoutInCell="1" allowOverlap="1" wp14:anchorId="53C76DFD" wp14:editId="24D3787A">
                <wp:simplePos x="0" y="0"/>
                <wp:positionH relativeFrom="column">
                  <wp:posOffset>3025140</wp:posOffset>
                </wp:positionH>
                <wp:positionV relativeFrom="bottomMargin">
                  <wp:posOffset>-1134110</wp:posOffset>
                </wp:positionV>
                <wp:extent cx="0" cy="381600"/>
                <wp:effectExtent l="0" t="0" r="19050" b="19050"/>
                <wp:wrapNone/>
                <wp:docPr id="573" name="Gerade Verbindung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EA21396" id="Gerade Verbindung 44" o:spid="_x0000_s1026" style="position:absolute;z-index:252155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238.2pt,-89.3pt" to="238.2pt,-5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" strokecolor="black [3213]" strokeweight="1.42pt">
                <w10:wrap anchory="margin"/>
              </v:line>
            </w:pict>
          </mc:Fallback>
        </mc:AlternateContent>
      </w:r>
      <w:r w:rsidR="00694624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165120" behindDoc="0" locked="0" layoutInCell="1" allowOverlap="1" wp14:anchorId="5FC19392" wp14:editId="20472B2C">
                <wp:simplePos x="0" y="0"/>
                <wp:positionH relativeFrom="column">
                  <wp:posOffset>3888740</wp:posOffset>
                </wp:positionH>
                <wp:positionV relativeFrom="bottomMargin">
                  <wp:posOffset>-1134110</wp:posOffset>
                </wp:positionV>
                <wp:extent cx="0" cy="381600"/>
                <wp:effectExtent l="0" t="0" r="19050" b="19050"/>
                <wp:wrapNone/>
                <wp:docPr id="574" name="Gerade Verbindung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4622338" id="Gerade Verbindung 31" o:spid="_x0000_s1026" style="position:absolute;z-index:252165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306.2pt,-89.3pt" to="306.2pt,-5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" strokecolor="black [3213]" strokeweight="1.42pt">
                <w10:wrap anchory="margin"/>
              </v:line>
            </w:pict>
          </mc:Fallback>
        </mc:AlternateContent>
      </w:r>
      <w:r w:rsidR="00694624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167168" behindDoc="0" locked="0" layoutInCell="1" allowOverlap="1" wp14:anchorId="654FF65F" wp14:editId="47AB8DFA">
                <wp:simplePos x="0" y="0"/>
                <wp:positionH relativeFrom="column">
                  <wp:posOffset>3456305</wp:posOffset>
                </wp:positionH>
                <wp:positionV relativeFrom="bottomMargin">
                  <wp:posOffset>-1134110</wp:posOffset>
                </wp:positionV>
                <wp:extent cx="0" cy="381600"/>
                <wp:effectExtent l="0" t="0" r="19050" b="19050"/>
                <wp:wrapNone/>
                <wp:docPr id="575" name="Gerade Verbindung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B49AC04" id="Gerade Verbindung 29" o:spid="_x0000_s1026" style="position:absolute;z-index:252167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272.15pt,-89.3pt" to="272.15pt,-5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" strokecolor="black [3213]" strokeweight="1.42pt">
                <w10:wrap anchory="margin"/>
              </v:line>
            </w:pict>
          </mc:Fallback>
        </mc:AlternateContent>
      </w:r>
      <w:r w:rsidR="00694624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183552" behindDoc="0" locked="1" layoutInCell="1" allowOverlap="1" wp14:anchorId="1B728624" wp14:editId="1390D026">
                <wp:simplePos x="0" y="0"/>
                <wp:positionH relativeFrom="column">
                  <wp:posOffset>3060700</wp:posOffset>
                </wp:positionH>
                <wp:positionV relativeFrom="page">
                  <wp:posOffset>9210675</wp:posOffset>
                </wp:positionV>
                <wp:extent cx="357505" cy="125730"/>
                <wp:effectExtent l="0" t="0" r="4445" b="7620"/>
                <wp:wrapNone/>
                <wp:docPr id="576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57505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FE5BB45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Gez.: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728624" id="_x0000_s1186" type="#_x0000_t202" style="position:absolute;margin-left:241pt;margin-top:725.25pt;width:28.15pt;height:9.9pt;z-index:252183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" filled="f" stroked="f">
                <o:lock v:ext="edit" aspectratio="t"/>
                <v:textbox inset="0,0,0,0">
                  <w:txbxContent>
                    <w:p w14:paraId="5FE5BB45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Gez.: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="00694624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184576" behindDoc="0" locked="1" layoutInCell="1" allowOverlap="1" wp14:anchorId="358DF6B4" wp14:editId="223E3A5F">
                <wp:simplePos x="0" y="0"/>
                <wp:positionH relativeFrom="column">
                  <wp:posOffset>3488055</wp:posOffset>
                </wp:positionH>
                <wp:positionV relativeFrom="page">
                  <wp:posOffset>9214485</wp:posOffset>
                </wp:positionV>
                <wp:extent cx="353695" cy="125730"/>
                <wp:effectExtent l="0" t="0" r="8255" b="7620"/>
                <wp:wrapNone/>
                <wp:docPr id="577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53695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38EC663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Geprüft: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8DF6B4" id="_x0000_s1187" type="#_x0000_t202" style="position:absolute;margin-left:274.65pt;margin-top:725.55pt;width:27.85pt;height:9.9pt;z-index:252184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538EC663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Geprüft: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="00694624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185600" behindDoc="0" locked="1" layoutInCell="1" allowOverlap="1" wp14:anchorId="48522654" wp14:editId="129539DD">
                <wp:simplePos x="0" y="0"/>
                <wp:positionH relativeFrom="column">
                  <wp:posOffset>3911600</wp:posOffset>
                </wp:positionH>
                <wp:positionV relativeFrom="page">
                  <wp:posOffset>9210675</wp:posOffset>
                </wp:positionV>
                <wp:extent cx="374015" cy="125730"/>
                <wp:effectExtent l="0" t="0" r="6985" b="7620"/>
                <wp:wrapNone/>
                <wp:docPr id="578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74015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D679A6A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Betreuer: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522654" id="_x0000_s1188" type="#_x0000_t202" style="position:absolute;margin-left:308pt;margin-top:725.25pt;width:29.45pt;height:9.9pt;z-index:252185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" filled="f" stroked="f">
                <o:lock v:ext="edit" aspectratio="t"/>
                <v:textbox inset="0,0,0,0">
                  <w:txbxContent>
                    <w:p w14:paraId="4D679A6A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Betreuer: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="00694624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199936" behindDoc="0" locked="1" layoutInCell="1" allowOverlap="1" wp14:anchorId="01D9827E" wp14:editId="106FDFE3">
                <wp:simplePos x="0" y="0"/>
                <wp:positionH relativeFrom="column">
                  <wp:posOffset>3053715</wp:posOffset>
                </wp:positionH>
                <wp:positionV relativeFrom="page">
                  <wp:posOffset>9334500</wp:posOffset>
                </wp:positionV>
                <wp:extent cx="379095" cy="163830"/>
                <wp:effectExtent l="0" t="0" r="1905" b="7620"/>
                <wp:wrapNone/>
                <wp:docPr id="579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79095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FFE0F34" w14:textId="77777777" w:rsidR="00694624" w:rsidRPr="00777F7A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de-DE"/>
                              </w:rPr>
                            </w:pPr>
                            <w:proofErr w:type="spellStart"/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de-DE"/>
                              </w:rPr>
                              <w:t>GruS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D9827E" id="_x0000_s1189" type="#_x0000_t202" style="position:absolute;margin-left:240.45pt;margin-top:735pt;width:29.85pt;height:12.9pt;z-index:252199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" filled="f" stroked="f">
                <o:lock v:ext="edit" aspectratio="t"/>
                <v:textbox inset="0,0,0,0">
                  <w:txbxContent>
                    <w:p w14:paraId="5FFE0F34" w14:textId="77777777" w:rsidR="00694624" w:rsidRPr="00777F7A" w:rsidRDefault="00694624" w:rsidP="00694624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  <w:lang w:val="de-DE"/>
                        </w:rPr>
                      </w:pPr>
                      <w:proofErr w:type="spellStart"/>
                      <w:r>
                        <w:rPr>
                          <w:rFonts w:ascii="Arial" w:hAnsi="Arial" w:cs="Arial"/>
                          <w:sz w:val="20"/>
                          <w:szCs w:val="20"/>
                          <w:lang w:val="de-DE"/>
                        </w:rPr>
                        <w:t>GruS</w:t>
                      </w:r>
                      <w:proofErr w:type="spellEnd"/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="00694624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200960" behindDoc="0" locked="1" layoutInCell="1" allowOverlap="1" wp14:anchorId="2EECBF37" wp14:editId="4B7070DB">
                <wp:simplePos x="0" y="0"/>
                <wp:positionH relativeFrom="column">
                  <wp:posOffset>3470275</wp:posOffset>
                </wp:positionH>
                <wp:positionV relativeFrom="page">
                  <wp:posOffset>9316720</wp:posOffset>
                </wp:positionV>
                <wp:extent cx="379095" cy="163830"/>
                <wp:effectExtent l="0" t="0" r="1905" b="7620"/>
                <wp:wrapNone/>
                <wp:docPr id="580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79095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422805F" w14:textId="77777777" w:rsidR="00694624" w:rsidRPr="00DF75BF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ECBF37" id="_x0000_s1190" type="#_x0000_t202" style="position:absolute;margin-left:273.25pt;margin-top:733.6pt;width:29.85pt;height:12.9pt;z-index:252200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2422805F" w14:textId="77777777" w:rsidR="00694624" w:rsidRPr="00DF75BF" w:rsidRDefault="00694624" w:rsidP="00694624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="00694624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201984" behindDoc="0" locked="1" layoutInCell="1" allowOverlap="1" wp14:anchorId="33A64D2A" wp14:editId="0DEB024D">
                <wp:simplePos x="0" y="0"/>
                <wp:positionH relativeFrom="column">
                  <wp:posOffset>3911600</wp:posOffset>
                </wp:positionH>
                <wp:positionV relativeFrom="page">
                  <wp:posOffset>9323705</wp:posOffset>
                </wp:positionV>
                <wp:extent cx="399415" cy="163830"/>
                <wp:effectExtent l="0" t="0" r="635" b="7620"/>
                <wp:wrapNone/>
                <wp:docPr id="581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99415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FE2F6D8" w14:textId="77777777" w:rsidR="00694624" w:rsidRPr="00777F7A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de-DE"/>
                              </w:rPr>
                            </w:pPr>
                            <w:proofErr w:type="spellStart"/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de-DE"/>
                              </w:rPr>
                              <w:t>SreS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A64D2A" id="_x0000_s1191" type="#_x0000_t202" style="position:absolute;margin-left:308pt;margin-top:734.15pt;width:31.45pt;height:12.9pt;z-index:252201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4FE2F6D8" w14:textId="77777777" w:rsidR="00694624" w:rsidRPr="00777F7A" w:rsidRDefault="00694624" w:rsidP="00694624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  <w:lang w:val="de-DE"/>
                        </w:rPr>
                      </w:pPr>
                      <w:proofErr w:type="spellStart"/>
                      <w:r>
                        <w:rPr>
                          <w:rFonts w:ascii="Arial" w:hAnsi="Arial" w:cs="Arial"/>
                          <w:sz w:val="20"/>
                          <w:szCs w:val="20"/>
                          <w:lang w:val="de-DE"/>
                        </w:rPr>
                        <w:t>SreS</w:t>
                      </w:r>
                      <w:proofErr w:type="spellEnd"/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="00694624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164096" behindDoc="0" locked="0" layoutInCell="1" allowOverlap="1" wp14:anchorId="0BC406BD" wp14:editId="7A432E10">
                <wp:simplePos x="0" y="0"/>
                <wp:positionH relativeFrom="margin">
                  <wp:posOffset>5220970</wp:posOffset>
                </wp:positionH>
                <wp:positionV relativeFrom="bottomMargin">
                  <wp:posOffset>-1510665</wp:posOffset>
                </wp:positionV>
                <wp:extent cx="0" cy="381600"/>
                <wp:effectExtent l="0" t="0" r="19050" b="19050"/>
                <wp:wrapNone/>
                <wp:docPr id="582" name="Gerade Verbindung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0142118" id="Gerade Verbindung 32" o:spid="_x0000_s1026" style="position:absolute;z-index:2521640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" from="411.1pt,-118.95pt" to="411.1pt,-88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" strokecolor="black [3213]" strokeweight="1.42pt">
                <w10:wrap anchorx="margin" anchory="margin"/>
              </v:line>
            </w:pict>
          </mc:Fallback>
        </mc:AlternateContent>
      </w:r>
      <w:r w:rsidR="00694624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172288" behindDoc="0" locked="1" layoutInCell="1" allowOverlap="1" wp14:anchorId="7E4B1EDC" wp14:editId="22EBD24A">
                <wp:simplePos x="0" y="0"/>
                <wp:positionH relativeFrom="column">
                  <wp:posOffset>5257800</wp:posOffset>
                </wp:positionH>
                <wp:positionV relativeFrom="page">
                  <wp:posOffset>8837930</wp:posOffset>
                </wp:positionV>
                <wp:extent cx="478790" cy="125730"/>
                <wp:effectExtent l="0" t="0" r="0" b="7620"/>
                <wp:wrapNone/>
                <wp:docPr id="583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47879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1DE1AF0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Werkstoff: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4B1EDC" id="_x0000_s1192" type="#_x0000_t202" style="position:absolute;margin-left:414pt;margin-top:695.9pt;width:37.7pt;height:9.9pt;z-index:252172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01DE1AF0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Werkstoff: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="00694624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173312" behindDoc="0" locked="1" layoutInCell="1" allowOverlap="1" wp14:anchorId="4BEF17CE" wp14:editId="2E711925">
                <wp:simplePos x="0" y="0"/>
                <wp:positionH relativeFrom="column">
                  <wp:posOffset>4351020</wp:posOffset>
                </wp:positionH>
                <wp:positionV relativeFrom="page">
                  <wp:posOffset>8841740</wp:posOffset>
                </wp:positionV>
                <wp:extent cx="478790" cy="125730"/>
                <wp:effectExtent l="0" t="0" r="0" b="7620"/>
                <wp:wrapNone/>
                <wp:docPr id="584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47879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C0912E9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Toleranz: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EF17CE" id="_x0000_s1193" type="#_x0000_t202" style="position:absolute;margin-left:342.6pt;margin-top:696.2pt;width:37.7pt;height:9.9pt;z-index:252173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0C0912E9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Toleranz: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="00694624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193792" behindDoc="0" locked="1" layoutInCell="1" allowOverlap="1" wp14:anchorId="43DE7C14" wp14:editId="494AEAB9">
                <wp:simplePos x="0" y="0"/>
                <wp:positionH relativeFrom="column">
                  <wp:posOffset>5263515</wp:posOffset>
                </wp:positionH>
                <wp:positionV relativeFrom="page">
                  <wp:posOffset>8950960</wp:posOffset>
                </wp:positionV>
                <wp:extent cx="1184910" cy="181610"/>
                <wp:effectExtent l="0" t="0" r="0" b="8890"/>
                <wp:wrapNone/>
                <wp:docPr id="585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184910" cy="1816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F3E0A51" w14:textId="0FEDD536" w:rsidR="00694624" w:rsidRPr="00B530FE" w:rsidRDefault="00B530FE" w:rsidP="00694624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de-DE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de-DE"/>
                              </w:rPr>
                              <w:t>FR4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DE7C14" id="_x0000_s1194" type="#_x0000_t202" style="position:absolute;margin-left:414.45pt;margin-top:704.8pt;width:93.3pt;height:14.3pt;z-index:252193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" filled="f" stroked="f">
                <o:lock v:ext="edit" aspectratio="t"/>
                <v:textbox inset="0,0,0,0">
                  <w:txbxContent>
                    <w:p w14:paraId="1F3E0A51" w14:textId="0FEDD536" w:rsidR="00694624" w:rsidRPr="00B530FE" w:rsidRDefault="00B530FE" w:rsidP="00694624">
                      <w:pPr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  <w:lang w:val="de-DE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  <w:lang w:val="de-DE"/>
                        </w:rPr>
                        <w:t>FR4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="00694624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194816" behindDoc="0" locked="1" layoutInCell="1" allowOverlap="1" wp14:anchorId="5A1BA4C8" wp14:editId="718D63DF">
                <wp:simplePos x="0" y="0"/>
                <wp:positionH relativeFrom="column">
                  <wp:posOffset>4349115</wp:posOffset>
                </wp:positionH>
                <wp:positionV relativeFrom="page">
                  <wp:posOffset>8957945</wp:posOffset>
                </wp:positionV>
                <wp:extent cx="836930" cy="174625"/>
                <wp:effectExtent l="0" t="0" r="1270" b="0"/>
                <wp:wrapNone/>
                <wp:docPr id="586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836930" cy="1746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09AAA5C" w14:textId="77777777" w:rsidR="00694624" w:rsidRPr="00E90F85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1BA4C8" id="_x0000_s1195" type="#_x0000_t202" style="position:absolute;margin-left:342.45pt;margin-top:705.35pt;width:65.9pt;height:13.75pt;z-index:252194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" filled="f" stroked="f">
                <o:lock v:ext="edit" aspectratio="t"/>
                <v:textbox inset="0,0,0,0">
                  <w:txbxContent>
                    <w:p w14:paraId="709AAA5C" w14:textId="77777777" w:rsidR="00694624" w:rsidRPr="00E90F85" w:rsidRDefault="00694624" w:rsidP="00694624">
                      <w:pPr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="00694624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189696" behindDoc="0" locked="1" layoutInCell="1" allowOverlap="1" wp14:anchorId="583D4C55" wp14:editId="42A64F7E">
                <wp:simplePos x="0" y="0"/>
                <wp:positionH relativeFrom="column">
                  <wp:posOffset>4352925</wp:posOffset>
                </wp:positionH>
                <wp:positionV relativeFrom="page">
                  <wp:posOffset>9725660</wp:posOffset>
                </wp:positionV>
                <wp:extent cx="614045" cy="163830"/>
                <wp:effectExtent l="0" t="0" r="0" b="7620"/>
                <wp:wrapNone/>
                <wp:docPr id="587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614045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AFDDE03" w14:textId="70D9433F" w:rsidR="00694624" w:rsidRPr="00B530FE" w:rsidRDefault="00B530FE" w:rsidP="00694624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de-DE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de-DE"/>
                              </w:rPr>
                              <w:t>1.0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3D4C55" id="_x0000_s1196" type="#_x0000_t202" style="position:absolute;margin-left:342.75pt;margin-top:765.8pt;width:48.35pt;height:12.9pt;z-index:252189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5AFDDE03" w14:textId="70D9433F" w:rsidR="00694624" w:rsidRPr="00B530FE" w:rsidRDefault="00B530FE" w:rsidP="00694624">
                      <w:pPr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  <w:lang w:val="de-DE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  <w:lang w:val="de-DE"/>
                        </w:rPr>
                        <w:t>1.0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="00694624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190720" behindDoc="0" locked="1" layoutInCell="1" allowOverlap="1" wp14:anchorId="01445CDC" wp14:editId="36AB0D5C">
                <wp:simplePos x="0" y="0"/>
                <wp:positionH relativeFrom="column">
                  <wp:posOffset>5507355</wp:posOffset>
                </wp:positionH>
                <wp:positionV relativeFrom="page">
                  <wp:posOffset>9728835</wp:posOffset>
                </wp:positionV>
                <wp:extent cx="937260" cy="192405"/>
                <wp:effectExtent l="0" t="0" r="0" b="0"/>
                <wp:wrapNone/>
                <wp:docPr id="588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937260" cy="1924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8EDE17A" w14:textId="77777777" w:rsidR="00694624" w:rsidRPr="00E90F85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Fertigung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445CDC" id="_x0000_s1197" type="#_x0000_t202" style="position:absolute;margin-left:433.65pt;margin-top:766.05pt;width:73.8pt;height:15.15pt;z-index:252190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" filled="f" stroked="f">
                <o:lock v:ext="edit" aspectratio="t"/>
                <v:textbox inset="0,0,0,0">
                  <w:txbxContent>
                    <w:p w14:paraId="68EDE17A" w14:textId="77777777" w:rsidR="00694624" w:rsidRPr="00E90F85" w:rsidRDefault="00694624" w:rsidP="00694624">
                      <w:pPr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>Fertigung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="00694624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181504" behindDoc="0" locked="1" layoutInCell="1" allowOverlap="1" wp14:anchorId="5B2C470E" wp14:editId="4CAED813">
                <wp:simplePos x="0" y="0"/>
                <wp:positionH relativeFrom="column">
                  <wp:posOffset>4352290</wp:posOffset>
                </wp:positionH>
                <wp:positionV relativeFrom="page">
                  <wp:posOffset>9598660</wp:posOffset>
                </wp:positionV>
                <wp:extent cx="478790" cy="125730"/>
                <wp:effectExtent l="0" t="0" r="0" b="7620"/>
                <wp:wrapNone/>
                <wp:docPr id="589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47879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603318C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Version</w:t>
                            </w:r>
                            <w:r w:rsidRPr="00833108"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2C470E" id="_x0000_s1198" type="#_x0000_t202" style="position:absolute;margin-left:342.7pt;margin-top:755.8pt;width:37.7pt;height:9.9pt;z-index:252181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7603318C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Version</w:t>
                      </w:r>
                      <w:r w:rsidRPr="00833108">
                        <w:rPr>
                          <w:rFonts w:ascii="Arial" w:hAnsi="Arial" w:cs="Arial"/>
                          <w:sz w:val="12"/>
                          <w:szCs w:val="12"/>
                        </w:rPr>
                        <w:t>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="00694624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182528" behindDoc="0" locked="1" layoutInCell="1" allowOverlap="1" wp14:anchorId="6AA431A2" wp14:editId="381100CC">
                <wp:simplePos x="0" y="0"/>
                <wp:positionH relativeFrom="column">
                  <wp:posOffset>5504180</wp:posOffset>
                </wp:positionH>
                <wp:positionV relativeFrom="page">
                  <wp:posOffset>9605010</wp:posOffset>
                </wp:positionV>
                <wp:extent cx="654685" cy="125730"/>
                <wp:effectExtent l="0" t="0" r="12065" b="7620"/>
                <wp:wrapNone/>
                <wp:docPr id="590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654685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07B0C0D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Dokumentstatus</w:t>
                            </w:r>
                            <w:r w:rsidRPr="00833108"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A431A2" id="_x0000_s1199" type="#_x0000_t202" style="position:absolute;margin-left:433.4pt;margin-top:756.3pt;width:51.55pt;height:9.9pt;z-index:252182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" filled="f" stroked="f">
                <o:lock v:ext="edit" aspectratio="t"/>
                <v:textbox inset="0,0,0,0">
                  <w:txbxContent>
                    <w:p w14:paraId="107B0C0D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Dokumentstatus</w:t>
                      </w:r>
                      <w:r w:rsidRPr="00833108">
                        <w:rPr>
                          <w:rFonts w:ascii="Arial" w:hAnsi="Arial" w:cs="Arial"/>
                          <w:sz w:val="12"/>
                          <w:szCs w:val="12"/>
                        </w:rPr>
                        <w:t>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="00694624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188672" behindDoc="0" locked="1" layoutInCell="1" allowOverlap="1" wp14:anchorId="7F586FFE" wp14:editId="7ECD53F6">
                <wp:simplePos x="0" y="0"/>
                <wp:positionH relativeFrom="column">
                  <wp:posOffset>5076190</wp:posOffset>
                </wp:positionH>
                <wp:positionV relativeFrom="page">
                  <wp:posOffset>9605010</wp:posOffset>
                </wp:positionV>
                <wp:extent cx="372110" cy="125730"/>
                <wp:effectExtent l="0" t="0" r="8890" b="7620"/>
                <wp:wrapNone/>
                <wp:docPr id="591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7211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93B27EC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Revision: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586FFE" id="_x0000_s1200" type="#_x0000_t202" style="position:absolute;margin-left:399.7pt;margin-top:756.3pt;width:29.3pt;height:9.9pt;z-index:252188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" filled="f" stroked="f">
                <o:lock v:ext="edit" aspectratio="t"/>
                <v:textbox inset="0,0,0,0">
                  <w:txbxContent>
                    <w:p w14:paraId="593B27EC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Revision: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="00694624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168192" behindDoc="0" locked="0" layoutInCell="1" allowOverlap="1" wp14:anchorId="261B0BC4" wp14:editId="769F1A5E">
                <wp:simplePos x="0" y="0"/>
                <wp:positionH relativeFrom="column">
                  <wp:posOffset>5472430</wp:posOffset>
                </wp:positionH>
                <wp:positionV relativeFrom="bottomMargin">
                  <wp:posOffset>-756285</wp:posOffset>
                </wp:positionV>
                <wp:extent cx="0" cy="381600"/>
                <wp:effectExtent l="0" t="0" r="19050" b="19050"/>
                <wp:wrapNone/>
                <wp:docPr id="592" name="Gerade Verbindung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DFCA84B" id="Gerade Verbindung 28" o:spid="_x0000_s1026" style="position:absolute;z-index:252168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430.9pt,-59.55pt" to="430.9pt,-29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" strokecolor="black [3213]" strokeweight="1.42pt">
                <w10:wrap anchory="margin"/>
              </v:line>
            </w:pict>
          </mc:Fallback>
        </mc:AlternateContent>
      </w:r>
      <w:r w:rsidR="00694624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187648" behindDoc="0" locked="0" layoutInCell="1" allowOverlap="1" wp14:anchorId="50C382E1" wp14:editId="7780DFF4">
                <wp:simplePos x="0" y="0"/>
                <wp:positionH relativeFrom="column">
                  <wp:posOffset>5041900</wp:posOffset>
                </wp:positionH>
                <wp:positionV relativeFrom="bottomMargin">
                  <wp:posOffset>-756285</wp:posOffset>
                </wp:positionV>
                <wp:extent cx="0" cy="381000"/>
                <wp:effectExtent l="0" t="0" r="19050" b="19050"/>
                <wp:wrapNone/>
                <wp:docPr id="593" name="Gerade Verbindung 2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0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8A13C02" id="Gerade Verbindung 294" o:spid="_x0000_s1026" style="position:absolute;z-index:252187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397pt,-59.55pt" to="397pt,-29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" strokecolor="black [3213]" strokeweight="1.42pt">
                <w10:wrap anchory="margin"/>
              </v:line>
            </w:pict>
          </mc:Fallback>
        </mc:AlternateContent>
      </w:r>
      <w:r w:rsidR="00694624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191744" behindDoc="0" locked="1" layoutInCell="1" allowOverlap="1" wp14:anchorId="261C9B43" wp14:editId="327D2A7D">
                <wp:simplePos x="0" y="0"/>
                <wp:positionH relativeFrom="column">
                  <wp:posOffset>5076825</wp:posOffset>
                </wp:positionH>
                <wp:positionV relativeFrom="page">
                  <wp:posOffset>9728835</wp:posOffset>
                </wp:positionV>
                <wp:extent cx="357505" cy="192405"/>
                <wp:effectExtent l="0" t="0" r="4445" b="0"/>
                <wp:wrapNone/>
                <wp:docPr id="594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57505" cy="1924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8B42B92" w14:textId="2DBAE6E6" w:rsidR="00694624" w:rsidRPr="00B530FE" w:rsidRDefault="00B530FE" w:rsidP="00694624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de-DE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de-DE"/>
                              </w:rPr>
                              <w:t>0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1C9B43" id="_x0000_s1201" type="#_x0000_t202" style="position:absolute;margin-left:399.75pt;margin-top:766.05pt;width:28.15pt;height:15.15pt;z-index:252191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" filled="f" stroked="f">
                <o:lock v:ext="edit" aspectratio="t"/>
                <v:textbox inset="0,0,0,0">
                  <w:txbxContent>
                    <w:p w14:paraId="78B42B92" w14:textId="2DBAE6E6" w:rsidR="00694624" w:rsidRPr="00B530FE" w:rsidRDefault="00B530FE" w:rsidP="00694624">
                      <w:pPr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  <w:lang w:val="de-DE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  <w:lang w:val="de-DE"/>
                        </w:rPr>
                        <w:t>0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="00694624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179456" behindDoc="0" locked="1" layoutInCell="1" allowOverlap="1" wp14:anchorId="06D3CC63" wp14:editId="0654B6AE">
                <wp:simplePos x="0" y="0"/>
                <wp:positionH relativeFrom="column">
                  <wp:posOffset>4345305</wp:posOffset>
                </wp:positionH>
                <wp:positionV relativeFrom="page">
                  <wp:posOffset>9220835</wp:posOffset>
                </wp:positionV>
                <wp:extent cx="551815" cy="125730"/>
                <wp:effectExtent l="0" t="0" r="635" b="7620"/>
                <wp:wrapNone/>
                <wp:docPr id="595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551815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0F82C50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Dokumentart</w:t>
                            </w:r>
                            <w:r w:rsidRPr="00833108"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D3CC63" id="_x0000_s1202" type="#_x0000_t202" style="position:absolute;margin-left:342.15pt;margin-top:726.05pt;width:43.45pt;height:9.9pt;z-index:252179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00F82C50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Dokumentart</w:t>
                      </w:r>
                      <w:r w:rsidRPr="00833108">
                        <w:rPr>
                          <w:rFonts w:ascii="Arial" w:hAnsi="Arial" w:cs="Arial"/>
                          <w:sz w:val="12"/>
                          <w:szCs w:val="12"/>
                        </w:rPr>
                        <w:t>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="00694624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186624" behindDoc="0" locked="1" layoutInCell="1" allowOverlap="1" wp14:anchorId="7AF0D3F9" wp14:editId="04010274">
                <wp:simplePos x="0" y="0"/>
                <wp:positionH relativeFrom="column">
                  <wp:posOffset>5923280</wp:posOffset>
                </wp:positionH>
                <wp:positionV relativeFrom="page">
                  <wp:posOffset>9213850</wp:posOffset>
                </wp:positionV>
                <wp:extent cx="378460" cy="125730"/>
                <wp:effectExtent l="0" t="0" r="2540" b="7620"/>
                <wp:wrapNone/>
                <wp:docPr id="596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7846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9A1BD8F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Freigabe: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F0D3F9" id="_x0000_s1203" type="#_x0000_t202" style="position:absolute;margin-left:466.4pt;margin-top:725.5pt;width:29.8pt;height:9.9pt;z-index:252186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69A1BD8F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Freigabe: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="00694624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166144" behindDoc="0" locked="0" layoutInCell="1" allowOverlap="1" wp14:anchorId="35C7CD85" wp14:editId="4D2435B1">
                <wp:simplePos x="0" y="0"/>
                <wp:positionH relativeFrom="column">
                  <wp:posOffset>5904230</wp:posOffset>
                </wp:positionH>
                <wp:positionV relativeFrom="bottomMargin">
                  <wp:posOffset>-1134110</wp:posOffset>
                </wp:positionV>
                <wp:extent cx="0" cy="381600"/>
                <wp:effectExtent l="0" t="0" r="19050" b="19050"/>
                <wp:wrapNone/>
                <wp:docPr id="597" name="Gerade Verbindung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75E898F" id="Gerade Verbindung 30" o:spid="_x0000_s1026" style="position:absolute;z-index:252166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464.9pt,-89.3pt" to="464.9pt,-5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" strokecolor="black [3213]" strokeweight="1.42pt">
                <w10:wrap anchory="margin"/>
              </v:line>
            </w:pict>
          </mc:Fallback>
        </mc:AlternateContent>
      </w:r>
      <w:r w:rsidR="00694624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197888" behindDoc="0" locked="1" layoutInCell="1" allowOverlap="1" wp14:anchorId="012CA0FE" wp14:editId="2828F403">
                <wp:simplePos x="0" y="0"/>
                <wp:positionH relativeFrom="column">
                  <wp:posOffset>4352290</wp:posOffset>
                </wp:positionH>
                <wp:positionV relativeFrom="page">
                  <wp:posOffset>9340850</wp:posOffset>
                </wp:positionV>
                <wp:extent cx="1504315" cy="194945"/>
                <wp:effectExtent l="0" t="0" r="635" b="0"/>
                <wp:wrapNone/>
                <wp:docPr id="598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504315" cy="1949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A8C7196" w14:textId="4A71E133" w:rsidR="00694624" w:rsidRPr="002972DB" w:rsidRDefault="009034B8" w:rsidP="00694624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de-DE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de-DE"/>
                              </w:rPr>
                              <w:t>Layout Top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2CA0FE" id="_x0000_s1204" type="#_x0000_t202" style="position:absolute;margin-left:342.7pt;margin-top:735.5pt;width:118.45pt;height:15.35pt;z-index:252197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" filled="f" stroked="f">
                <o:lock v:ext="edit" aspectratio="t"/>
                <v:textbox inset="0,0,0,0">
                  <w:txbxContent>
                    <w:p w14:paraId="6A8C7196" w14:textId="4A71E133" w:rsidR="00694624" w:rsidRPr="002972DB" w:rsidRDefault="009034B8" w:rsidP="00694624">
                      <w:pPr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  <w:lang w:val="de-DE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  <w:lang w:val="de-DE"/>
                        </w:rPr>
                        <w:t>Layout Top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="00694624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203008" behindDoc="0" locked="1" layoutInCell="1" allowOverlap="1" wp14:anchorId="4625D25C" wp14:editId="3403EC66">
                <wp:simplePos x="0" y="0"/>
                <wp:positionH relativeFrom="column">
                  <wp:posOffset>5933440</wp:posOffset>
                </wp:positionH>
                <wp:positionV relativeFrom="page">
                  <wp:posOffset>9339580</wp:posOffset>
                </wp:positionV>
                <wp:extent cx="516890" cy="163830"/>
                <wp:effectExtent l="0" t="0" r="0" b="7620"/>
                <wp:wrapNone/>
                <wp:docPr id="599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516890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CFEC134" w14:textId="67C077A5" w:rsidR="00694624" w:rsidRPr="00777F7A" w:rsidRDefault="00B530FE" w:rsidP="00694624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de-DE"/>
                              </w:rPr>
                            </w:pPr>
                            <w:proofErr w:type="spellStart"/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de-DE"/>
                              </w:rPr>
                              <w:t>SreS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25D25C" id="_x0000_s1205" type="#_x0000_t202" style="position:absolute;margin-left:467.2pt;margin-top:735.4pt;width:40.7pt;height:12.9pt;z-index:252203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5CFEC134" w14:textId="67C077A5" w:rsidR="00694624" w:rsidRPr="00777F7A" w:rsidRDefault="00B530FE" w:rsidP="00694624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  <w:lang w:val="de-DE"/>
                        </w:rPr>
                      </w:pPr>
                      <w:proofErr w:type="spellStart"/>
                      <w:r>
                        <w:rPr>
                          <w:rFonts w:ascii="Arial" w:hAnsi="Arial" w:cs="Arial"/>
                          <w:sz w:val="20"/>
                          <w:szCs w:val="20"/>
                          <w:lang w:val="de-DE"/>
                        </w:rPr>
                        <w:t>SreS</w:t>
                      </w:r>
                      <w:proofErr w:type="spellEnd"/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="00694624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180480" behindDoc="0" locked="1" layoutInCell="1" allowOverlap="1" wp14:anchorId="1590E677" wp14:editId="72E61BCC">
                <wp:simplePos x="0" y="0"/>
                <wp:positionH relativeFrom="column">
                  <wp:posOffset>2188845</wp:posOffset>
                </wp:positionH>
                <wp:positionV relativeFrom="page">
                  <wp:posOffset>9224010</wp:posOffset>
                </wp:positionV>
                <wp:extent cx="684530" cy="125730"/>
                <wp:effectExtent l="0" t="0" r="1270" b="7620"/>
                <wp:wrapNone/>
                <wp:docPr id="600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68453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BC79A7C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ID-Nr.: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90E677" id="_x0000_s1206" type="#_x0000_t202" style="position:absolute;margin-left:172.35pt;margin-top:726.3pt;width:53.9pt;height:9.9pt;z-index:252180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" filled="f" stroked="f">
                <o:lock v:ext="edit" aspectratio="t"/>
                <v:textbox inset="0,0,0,0">
                  <w:txbxContent>
                    <w:p w14:paraId="1BC79A7C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ID-Nr.: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="00694624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198912" behindDoc="0" locked="1" layoutInCell="1" allowOverlap="1" wp14:anchorId="00C566A3" wp14:editId="2FFF22B4">
                <wp:simplePos x="0" y="0"/>
                <wp:positionH relativeFrom="column">
                  <wp:posOffset>2195830</wp:posOffset>
                </wp:positionH>
                <wp:positionV relativeFrom="page">
                  <wp:posOffset>9341485</wp:posOffset>
                </wp:positionV>
                <wp:extent cx="799465" cy="163830"/>
                <wp:effectExtent l="0" t="0" r="635" b="7620"/>
                <wp:wrapNone/>
                <wp:docPr id="601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799465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E416536" w14:textId="77777777" w:rsidR="00694624" w:rsidRPr="00777F7A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de-DE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de-DE"/>
                              </w:rPr>
                              <w:t>5AHEL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C566A3" id="_x0000_s1207" type="#_x0000_t202" style="position:absolute;margin-left:172.9pt;margin-top:735.55pt;width:62.95pt;height:12.9pt;z-index:252198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2E416536" w14:textId="77777777" w:rsidR="00694624" w:rsidRPr="00777F7A" w:rsidRDefault="00694624" w:rsidP="00694624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  <w:lang w:val="de-DE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  <w:lang w:val="de-DE"/>
                        </w:rPr>
                        <w:t>5AHEL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="00694624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156928" behindDoc="0" locked="0" layoutInCell="1" allowOverlap="1" wp14:anchorId="69E322AA" wp14:editId="49B5BFD7">
                <wp:simplePos x="0" y="0"/>
                <wp:positionH relativeFrom="column">
                  <wp:posOffset>4320540</wp:posOffset>
                </wp:positionH>
                <wp:positionV relativeFrom="bottomMargin">
                  <wp:posOffset>-1134110</wp:posOffset>
                </wp:positionV>
                <wp:extent cx="0" cy="381000"/>
                <wp:effectExtent l="0" t="0" r="19050" b="19050"/>
                <wp:wrapNone/>
                <wp:docPr id="602" name="Gerade Verbindung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0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7410AD0" id="Gerade Verbindung 43" o:spid="_x0000_s1026" style="position:absolute;z-index:252156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340.2pt,-89.3pt" to="340.2pt,-59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" strokecolor="black [3213]" strokeweight="1.42pt">
                <w10:wrap anchory="margin"/>
              </v:line>
            </w:pict>
          </mc:Fallback>
        </mc:AlternateContent>
      </w:r>
      <w:r w:rsidR="00694624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208128" behindDoc="0" locked="1" layoutInCell="1" allowOverlap="1" wp14:anchorId="5C8D88CD" wp14:editId="3CC5F751">
                <wp:simplePos x="0" y="0"/>
                <wp:positionH relativeFrom="column">
                  <wp:posOffset>5076825</wp:posOffset>
                </wp:positionH>
                <wp:positionV relativeFrom="page">
                  <wp:posOffset>10100310</wp:posOffset>
                </wp:positionV>
                <wp:extent cx="788035" cy="163830"/>
                <wp:effectExtent l="0" t="0" r="12065" b="7620"/>
                <wp:wrapNone/>
                <wp:docPr id="603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788035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1ED6E3B" w14:textId="393D6557" w:rsidR="00694624" w:rsidRPr="00DF75BF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fldChar w:fldCharType="begin"/>
                            </w: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instrText xml:space="preserve"> DATE   \* MERGEFORMAT </w:instrText>
                            </w: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8854A2">
                              <w:rPr>
                                <w:rFonts w:ascii="Arial" w:hAnsi="Arial" w:cs="Arial"/>
                                <w:noProof/>
                                <w:sz w:val="20"/>
                                <w:szCs w:val="20"/>
                              </w:rPr>
                              <w:t>16.05.2023</w:t>
                            </w: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8D88CD" id="_x0000_s1208" type="#_x0000_t202" style="position:absolute;margin-left:399.75pt;margin-top:795.3pt;width:62.05pt;height:12.9pt;z-index:252208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" filled="f" stroked="f">
                <o:lock v:ext="edit" aspectratio="t"/>
                <v:textbox inset="0,0,0,0">
                  <w:txbxContent>
                    <w:p w14:paraId="01ED6E3B" w14:textId="393D6557" w:rsidR="00694624" w:rsidRPr="00DF75BF" w:rsidRDefault="00694624" w:rsidP="00694624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fldChar w:fldCharType="begin"/>
                      </w: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instrText xml:space="preserve"> DATE   \* MERGEFORMAT </w:instrText>
                      </w: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fldChar w:fldCharType="separate"/>
                      </w:r>
                      <w:r w:rsidR="008854A2">
                        <w:rPr>
                          <w:rFonts w:ascii="Arial" w:hAnsi="Arial" w:cs="Arial"/>
                          <w:noProof/>
                          <w:sz w:val="20"/>
                          <w:szCs w:val="20"/>
                        </w:rPr>
                        <w:t>16.05.2023</w:t>
                      </w: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fldChar w:fldCharType="end"/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="00694624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204032" behindDoc="0" locked="1" layoutInCell="1" allowOverlap="1" wp14:anchorId="11ADA5E9" wp14:editId="4DC29A0F">
                <wp:simplePos x="0" y="0"/>
                <wp:positionH relativeFrom="column">
                  <wp:posOffset>4345940</wp:posOffset>
                </wp:positionH>
                <wp:positionV relativeFrom="page">
                  <wp:posOffset>10086340</wp:posOffset>
                </wp:positionV>
                <wp:extent cx="374015" cy="163830"/>
                <wp:effectExtent l="0" t="0" r="6985" b="7620"/>
                <wp:wrapNone/>
                <wp:docPr id="604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74015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4653938" w14:textId="77777777" w:rsidR="00694624" w:rsidRPr="00DF75BF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ohne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ADA5E9" id="_x0000_s1209" type="#_x0000_t202" style="position:absolute;margin-left:342.2pt;margin-top:794.2pt;width:29.45pt;height:12.9pt;z-index:252204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" filled="f" stroked="f">
                <o:lock v:ext="edit" aspectratio="t"/>
                <v:textbox inset="0,0,0,0">
                  <w:txbxContent>
                    <w:p w14:paraId="04653938" w14:textId="77777777" w:rsidR="00694624" w:rsidRPr="00DF75BF" w:rsidRDefault="00694624" w:rsidP="00694624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t>ohne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="00694624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207104" behindDoc="0" locked="1" layoutInCell="1" allowOverlap="1" wp14:anchorId="3D9D170D" wp14:editId="4E8A3340">
                <wp:simplePos x="0" y="0"/>
                <wp:positionH relativeFrom="column">
                  <wp:posOffset>6227445</wp:posOffset>
                </wp:positionH>
                <wp:positionV relativeFrom="page">
                  <wp:posOffset>10086340</wp:posOffset>
                </wp:positionV>
                <wp:extent cx="231140" cy="163830"/>
                <wp:effectExtent l="0" t="0" r="0" b="7620"/>
                <wp:wrapNone/>
                <wp:docPr id="605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31140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8DC6955" w14:textId="30729D22" w:rsidR="00694624" w:rsidRPr="00DF75BF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1</w:t>
                            </w:r>
                            <w:r w:rsidR="00AE60CC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5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9D170D" id="_x0000_s1210" type="#_x0000_t202" style="position:absolute;margin-left:490.35pt;margin-top:794.2pt;width:18.2pt;height:12.9pt;z-index:252207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" filled="f" stroked="f">
                <o:lock v:ext="edit" aspectratio="t"/>
                <v:textbox inset="0,0,0,0">
                  <w:txbxContent>
                    <w:p w14:paraId="48DC6955" w14:textId="30729D22" w:rsidR="00694624" w:rsidRPr="00DF75BF" w:rsidRDefault="00694624" w:rsidP="00694624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t>1</w:t>
                      </w:r>
                      <w:r w:rsidR="00AE60CC">
                        <w:rPr>
                          <w:rFonts w:ascii="Arial" w:hAnsi="Arial" w:cs="Arial"/>
                          <w:sz w:val="20"/>
                          <w:szCs w:val="20"/>
                        </w:rPr>
                        <w:t>5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="00694624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206080" behindDoc="0" locked="1" layoutInCell="1" allowOverlap="1" wp14:anchorId="26DCFCD0" wp14:editId="06DB73E2">
                <wp:simplePos x="0" y="0"/>
                <wp:positionH relativeFrom="column">
                  <wp:posOffset>5935345</wp:posOffset>
                </wp:positionH>
                <wp:positionV relativeFrom="page">
                  <wp:posOffset>10074910</wp:posOffset>
                </wp:positionV>
                <wp:extent cx="231140" cy="163830"/>
                <wp:effectExtent l="0" t="0" r="0" b="7620"/>
                <wp:wrapNone/>
                <wp:docPr id="606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31140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2EFAEAE" w14:textId="2097FBAD" w:rsidR="00694624" w:rsidRPr="008A70C4" w:rsidRDefault="00852A75" w:rsidP="00694624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de-DE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de-DE"/>
                              </w:rPr>
                              <w:t>7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DCFCD0" id="_x0000_s1211" type="#_x0000_t202" style="position:absolute;margin-left:467.35pt;margin-top:793.3pt;width:18.2pt;height:12.9pt;z-index:252206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" filled="f" stroked="f">
                <o:lock v:ext="edit" aspectratio="t"/>
                <v:textbox inset="0,0,0,0">
                  <w:txbxContent>
                    <w:p w14:paraId="02EFAEAE" w14:textId="2097FBAD" w:rsidR="00694624" w:rsidRPr="008A70C4" w:rsidRDefault="00852A75" w:rsidP="00694624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  <w:lang w:val="de-DE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  <w:lang w:val="de-DE"/>
                        </w:rPr>
                        <w:t>7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="00694624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205056" behindDoc="0" locked="1" layoutInCell="1" allowOverlap="1" wp14:anchorId="2BF9610C" wp14:editId="190CC8D4">
                <wp:simplePos x="0" y="0"/>
                <wp:positionH relativeFrom="column">
                  <wp:posOffset>4773295</wp:posOffset>
                </wp:positionH>
                <wp:positionV relativeFrom="page">
                  <wp:posOffset>10086340</wp:posOffset>
                </wp:positionV>
                <wp:extent cx="231140" cy="163830"/>
                <wp:effectExtent l="0" t="0" r="0" b="7620"/>
                <wp:wrapNone/>
                <wp:docPr id="607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31140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AABDB9D" w14:textId="77777777" w:rsidR="00694624" w:rsidRPr="00DF75BF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DE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F9610C" id="_x0000_s1212" type="#_x0000_t202" style="position:absolute;margin-left:375.85pt;margin-top:794.2pt;width:18.2pt;height:12.9pt;z-index:252205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4AABDB9D" w14:textId="77777777" w:rsidR="00694624" w:rsidRPr="00DF75BF" w:rsidRDefault="00694624" w:rsidP="00694624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t>DE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="00694624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196864" behindDoc="0" locked="1" layoutInCell="1" allowOverlap="1" wp14:anchorId="1A811AB9" wp14:editId="65EAFD67">
                <wp:simplePos x="0" y="0"/>
                <wp:positionH relativeFrom="column">
                  <wp:posOffset>2227580</wp:posOffset>
                </wp:positionH>
                <wp:positionV relativeFrom="page">
                  <wp:posOffset>9785985</wp:posOffset>
                </wp:positionV>
                <wp:extent cx="2026285" cy="462280"/>
                <wp:effectExtent l="0" t="0" r="12065" b="13970"/>
                <wp:wrapNone/>
                <wp:docPr id="608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026285" cy="4622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731744B" w14:textId="77777777" w:rsidR="00694624" w:rsidRDefault="00694624" w:rsidP="00694624">
                            <w:pPr>
                              <w:spacing w:after="0" w:line="240" w:lineRule="auto"/>
                              <w:jc w:val="center"/>
                              <w:rPr>
                                <w:rFonts w:ascii="Arial" w:hAnsi="Arial" w:cs="Arial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32"/>
                                <w:szCs w:val="32"/>
                              </w:rPr>
                              <w:t>Gitcon</w:t>
                            </w:r>
                          </w:p>
                          <w:p w14:paraId="4F473936" w14:textId="77777777" w:rsidR="00694624" w:rsidRPr="00640624" w:rsidRDefault="00694624" w:rsidP="00694624">
                            <w:pPr>
                              <w:spacing w:after="0" w:line="240" w:lineRule="auto"/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MIDI-Interface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811AB9" id="_x0000_s1213" type="#_x0000_t202" style="position:absolute;margin-left:175.4pt;margin-top:770.55pt;width:159.55pt;height:36.4pt;z-index:252196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" filled="f" stroked="f">
                <o:lock v:ext="edit" aspectratio="t"/>
                <v:textbox inset="0,0,0,0">
                  <w:txbxContent>
                    <w:p w14:paraId="4731744B" w14:textId="77777777" w:rsidR="00694624" w:rsidRDefault="00694624" w:rsidP="00694624">
                      <w:pPr>
                        <w:spacing w:after="0" w:line="240" w:lineRule="auto"/>
                        <w:jc w:val="center"/>
                        <w:rPr>
                          <w:rFonts w:ascii="Arial" w:hAnsi="Arial" w:cs="Arial"/>
                          <w:sz w:val="32"/>
                          <w:szCs w:val="32"/>
                        </w:rPr>
                      </w:pPr>
                      <w:r>
                        <w:rPr>
                          <w:rFonts w:ascii="Arial" w:hAnsi="Arial" w:cs="Arial"/>
                          <w:sz w:val="32"/>
                          <w:szCs w:val="32"/>
                        </w:rPr>
                        <w:t>Gitcon</w:t>
                      </w:r>
                    </w:p>
                    <w:p w14:paraId="4F473936" w14:textId="77777777" w:rsidR="00694624" w:rsidRPr="00640624" w:rsidRDefault="00694624" w:rsidP="00694624">
                      <w:pPr>
                        <w:spacing w:after="0" w:line="240" w:lineRule="auto"/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>MIDI-Interface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="00694624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195840" behindDoc="0" locked="1" layoutInCell="1" allowOverlap="1" wp14:anchorId="03083C3A" wp14:editId="6DFB2E72">
                <wp:simplePos x="0" y="0"/>
                <wp:positionH relativeFrom="column">
                  <wp:posOffset>2202180</wp:posOffset>
                </wp:positionH>
                <wp:positionV relativeFrom="page">
                  <wp:posOffset>8931910</wp:posOffset>
                </wp:positionV>
                <wp:extent cx="2082800" cy="213360"/>
                <wp:effectExtent l="0" t="0" r="12700" b="0"/>
                <wp:wrapNone/>
                <wp:docPr id="609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082800" cy="2133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9EAD7E1" w14:textId="77777777" w:rsidR="00694624" w:rsidRPr="00777F7A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sz w:val="28"/>
                                <w:szCs w:val="28"/>
                                <w:lang w:val="de-DE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  <w:lang w:val="de-DE"/>
                              </w:rPr>
                              <w:t>Simon Grundner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083C3A" id="_x0000_s1214" type="#_x0000_t202" style="position:absolute;margin-left:173.4pt;margin-top:703.3pt;width:164pt;height:16.8pt;z-index:252195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" filled="f" stroked="f">
                <o:lock v:ext="edit" aspectratio="t"/>
                <v:textbox inset="0,0,0,0">
                  <w:txbxContent>
                    <w:p w14:paraId="69EAD7E1" w14:textId="77777777" w:rsidR="00694624" w:rsidRPr="00777F7A" w:rsidRDefault="00694624" w:rsidP="00694624">
                      <w:pPr>
                        <w:jc w:val="center"/>
                        <w:rPr>
                          <w:rFonts w:ascii="Arial" w:hAnsi="Arial" w:cs="Arial"/>
                          <w:sz w:val="28"/>
                          <w:szCs w:val="28"/>
                          <w:lang w:val="de-DE"/>
                        </w:rPr>
                      </w:pPr>
                      <w:r>
                        <w:rPr>
                          <w:rFonts w:ascii="Arial" w:hAnsi="Arial" w:cs="Arial"/>
                          <w:sz w:val="28"/>
                          <w:szCs w:val="28"/>
                          <w:lang w:val="de-DE"/>
                        </w:rPr>
                        <w:t>Simon Grundner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="00694624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171264" behindDoc="0" locked="1" layoutInCell="1" allowOverlap="1" wp14:anchorId="5831C027" wp14:editId="07A588F0">
                <wp:simplePos x="0" y="0"/>
                <wp:positionH relativeFrom="column">
                  <wp:posOffset>26670</wp:posOffset>
                </wp:positionH>
                <wp:positionV relativeFrom="page">
                  <wp:posOffset>8834755</wp:posOffset>
                </wp:positionV>
                <wp:extent cx="973455" cy="125730"/>
                <wp:effectExtent l="0" t="0" r="0" b="7620"/>
                <wp:wrapNone/>
                <wp:docPr id="610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973455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A4C5D6F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Sachnummer, Dateiname</w:t>
                            </w:r>
                            <w:r w:rsidRPr="00833108"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31C027" id="_x0000_s1215" type="#_x0000_t202" style="position:absolute;margin-left:2.1pt;margin-top:695.65pt;width:76.65pt;height:9.9pt;z-index:252171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" filled="f" stroked="f">
                <o:lock v:ext="edit" aspectratio="t"/>
                <v:textbox inset="0,0,0,0">
                  <w:txbxContent>
                    <w:p w14:paraId="5A4C5D6F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Sachnummer, Dateiname</w:t>
                      </w:r>
                      <w:r w:rsidRPr="00833108">
                        <w:rPr>
                          <w:rFonts w:ascii="Arial" w:hAnsi="Arial" w:cs="Arial"/>
                          <w:sz w:val="12"/>
                          <w:szCs w:val="12"/>
                        </w:rPr>
                        <w:t>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="00694624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170240" behindDoc="0" locked="1" layoutInCell="1" allowOverlap="1" wp14:anchorId="748320D2" wp14:editId="658F1CFC">
                <wp:simplePos x="0" y="0"/>
                <wp:positionH relativeFrom="column">
                  <wp:posOffset>2187575</wp:posOffset>
                </wp:positionH>
                <wp:positionV relativeFrom="page">
                  <wp:posOffset>8838565</wp:posOffset>
                </wp:positionV>
                <wp:extent cx="478790" cy="125730"/>
                <wp:effectExtent l="0" t="0" r="0" b="7620"/>
                <wp:wrapNone/>
                <wp:docPr id="611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47879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F36A945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Name</w:t>
                            </w:r>
                            <w:r w:rsidRPr="00833108"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8320D2" id="_x0000_s1216" type="#_x0000_t202" style="position:absolute;margin-left:172.25pt;margin-top:695.95pt;width:37.7pt;height:9.9pt;z-index:252170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" filled="f" stroked="f">
                <o:lock v:ext="edit" aspectratio="t"/>
                <v:textbox inset="0,0,0,0">
                  <w:txbxContent>
                    <w:p w14:paraId="7F36A945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Name</w:t>
                      </w:r>
                      <w:r w:rsidRPr="00833108">
                        <w:rPr>
                          <w:rFonts w:ascii="Arial" w:hAnsi="Arial" w:cs="Arial"/>
                          <w:sz w:val="12"/>
                          <w:szCs w:val="12"/>
                        </w:rPr>
                        <w:t>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="00694624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178432" behindDoc="0" locked="1" layoutInCell="1" allowOverlap="1" wp14:anchorId="3E57E3C3" wp14:editId="4CC97F1D">
                <wp:simplePos x="0" y="0"/>
                <wp:positionH relativeFrom="column">
                  <wp:posOffset>4345940</wp:posOffset>
                </wp:positionH>
                <wp:positionV relativeFrom="page">
                  <wp:posOffset>9973310</wp:posOffset>
                </wp:positionV>
                <wp:extent cx="374015" cy="125730"/>
                <wp:effectExtent l="0" t="0" r="6985" b="7620"/>
                <wp:wrapNone/>
                <wp:docPr id="612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74015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DDDACCC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Maßstab: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57E3C3" id="_x0000_s1217" type="#_x0000_t202" style="position:absolute;margin-left:342.2pt;margin-top:785.3pt;width:29.45pt;height:9.9pt;z-index:252178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3DDDACCC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Maßstab: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="00694624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177408" behindDoc="0" locked="1" layoutInCell="1" allowOverlap="1" wp14:anchorId="691E5C1E" wp14:editId="4CC0C9E8">
                <wp:simplePos x="0" y="0"/>
                <wp:positionH relativeFrom="column">
                  <wp:posOffset>4773295</wp:posOffset>
                </wp:positionH>
                <wp:positionV relativeFrom="page">
                  <wp:posOffset>9980295</wp:posOffset>
                </wp:positionV>
                <wp:extent cx="231140" cy="125730"/>
                <wp:effectExtent l="0" t="0" r="0" b="7620"/>
                <wp:wrapNone/>
                <wp:docPr id="613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3114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8128747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Spr.: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1E5C1E" id="_x0000_s1218" type="#_x0000_t202" style="position:absolute;margin-left:375.85pt;margin-top:785.85pt;width:18.2pt;height:9.9pt;z-index:252177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" filled="f" stroked="f">
                <o:lock v:ext="edit" aspectratio="t"/>
                <v:textbox inset="0,0,0,0">
                  <w:txbxContent>
                    <w:p w14:paraId="78128747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Spr.: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="00694624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176384" behindDoc="0" locked="1" layoutInCell="1" allowOverlap="1" wp14:anchorId="1B0EAF69" wp14:editId="1D6C18BA">
                <wp:simplePos x="0" y="0"/>
                <wp:positionH relativeFrom="column">
                  <wp:posOffset>5076825</wp:posOffset>
                </wp:positionH>
                <wp:positionV relativeFrom="page">
                  <wp:posOffset>9980295</wp:posOffset>
                </wp:positionV>
                <wp:extent cx="336550" cy="125730"/>
                <wp:effectExtent l="0" t="0" r="6350" b="7620"/>
                <wp:wrapNone/>
                <wp:docPr id="614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3655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14C48BB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Datum: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0EAF69" id="_x0000_s1219" type="#_x0000_t202" style="position:absolute;margin-left:399.75pt;margin-top:785.85pt;width:26.5pt;height:9.9pt;z-index:252176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214C48BB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Datum: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="00694624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175360" behindDoc="0" locked="1" layoutInCell="1" allowOverlap="1" wp14:anchorId="56FD5948" wp14:editId="50570475">
                <wp:simplePos x="0" y="0"/>
                <wp:positionH relativeFrom="column">
                  <wp:posOffset>6206490</wp:posOffset>
                </wp:positionH>
                <wp:positionV relativeFrom="page">
                  <wp:posOffset>9972675</wp:posOffset>
                </wp:positionV>
                <wp:extent cx="259080" cy="125730"/>
                <wp:effectExtent l="0" t="0" r="7620" b="7620"/>
                <wp:wrapNone/>
                <wp:docPr id="615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5908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6D1181F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Blätter: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FD5948" id="_x0000_s1220" type="#_x0000_t202" style="position:absolute;margin-left:488.7pt;margin-top:785.25pt;width:20.4pt;height:9.9pt;z-index:252175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36D1181F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Blätter: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="00694624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174336" behindDoc="0" locked="1" layoutInCell="1" allowOverlap="1" wp14:anchorId="3552EC86" wp14:editId="4948995C">
                <wp:simplePos x="0" y="0"/>
                <wp:positionH relativeFrom="column">
                  <wp:posOffset>5928995</wp:posOffset>
                </wp:positionH>
                <wp:positionV relativeFrom="page">
                  <wp:posOffset>9977120</wp:posOffset>
                </wp:positionV>
                <wp:extent cx="231140" cy="125730"/>
                <wp:effectExtent l="0" t="0" r="0" b="7620"/>
                <wp:wrapNone/>
                <wp:docPr id="616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3114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9777A22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Blatt: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52EC86" id="_x0000_s1221" type="#_x0000_t202" style="position:absolute;margin-left:466.85pt;margin-top:785.6pt;width:18.2pt;height:9.9pt;z-index:252174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59777A22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Blatt: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="00694624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211200" behindDoc="0" locked="1" layoutInCell="1" allowOverlap="1" wp14:anchorId="01303F9C" wp14:editId="3304E757">
                <wp:simplePos x="0" y="0"/>
                <wp:positionH relativeFrom="column">
                  <wp:posOffset>78740</wp:posOffset>
                </wp:positionH>
                <wp:positionV relativeFrom="page">
                  <wp:posOffset>10061575</wp:posOffset>
                </wp:positionV>
                <wp:extent cx="2024380" cy="188595"/>
                <wp:effectExtent l="0" t="0" r="13970" b="1905"/>
                <wp:wrapNone/>
                <wp:docPr id="617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024380" cy="18859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820328A" w14:textId="77777777" w:rsidR="00694624" w:rsidRPr="00D00A94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  <w:t>Elektronik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303F9C" id="_x0000_s1222" type="#_x0000_t202" style="position:absolute;margin-left:6.2pt;margin-top:792.25pt;width:159.4pt;height:14.85pt;z-index:252211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" filled="f" stroked="f">
                <o:lock v:ext="edit" aspectratio="t"/>
                <v:textbox inset="0,0,0,0">
                  <w:txbxContent>
                    <w:p w14:paraId="1820328A" w14:textId="77777777" w:rsidR="00694624" w:rsidRPr="00D00A94" w:rsidRDefault="00694624" w:rsidP="00694624">
                      <w:pPr>
                        <w:jc w:val="center"/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  <w:t>Elektronik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="00694624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209152" behindDoc="0" locked="1" layoutInCell="1" allowOverlap="1" wp14:anchorId="5E2BB9C4" wp14:editId="4E826C48">
                <wp:simplePos x="0" y="0"/>
                <wp:positionH relativeFrom="column">
                  <wp:posOffset>64770</wp:posOffset>
                </wp:positionH>
                <wp:positionV relativeFrom="page">
                  <wp:posOffset>9839325</wp:posOffset>
                </wp:positionV>
                <wp:extent cx="2024380" cy="222885"/>
                <wp:effectExtent l="0" t="0" r="13970" b="5715"/>
                <wp:wrapNone/>
                <wp:docPr id="618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024380" cy="2228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0B8DBDF" w14:textId="77777777" w:rsidR="00694624" w:rsidRPr="00922583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</w:rPr>
                            </w:pPr>
                            <w:proofErr w:type="spellStart"/>
                            <w:r w:rsidRPr="00922583"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</w:rPr>
                              <w:t>HTBLuVA</w:t>
                            </w:r>
                            <w:proofErr w:type="spellEnd"/>
                            <w:r w:rsidRPr="00922583"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</w:rPr>
                              <w:t xml:space="preserve"> Salzburg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2BB9C4" id="_x0000_s1223" type="#_x0000_t202" style="position:absolute;margin-left:5.1pt;margin-top:774.75pt;width:159.4pt;height:17.55pt;z-index:252209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" filled="f" stroked="f">
                <o:lock v:ext="edit" aspectratio="t"/>
                <v:textbox inset="0,0,0,0">
                  <w:txbxContent>
                    <w:p w14:paraId="70B8DBDF" w14:textId="77777777" w:rsidR="00694624" w:rsidRPr="00922583" w:rsidRDefault="00694624" w:rsidP="00694624">
                      <w:pPr>
                        <w:jc w:val="center"/>
                        <w:rPr>
                          <w:rFonts w:ascii="Arial" w:hAnsi="Arial" w:cs="Arial"/>
                          <w:b/>
                          <w:sz w:val="28"/>
                          <w:szCs w:val="28"/>
                        </w:rPr>
                      </w:pPr>
                      <w:proofErr w:type="spellStart"/>
                      <w:r w:rsidRPr="00922583">
                        <w:rPr>
                          <w:rFonts w:ascii="Arial" w:hAnsi="Arial" w:cs="Arial"/>
                          <w:b/>
                          <w:sz w:val="28"/>
                          <w:szCs w:val="28"/>
                        </w:rPr>
                        <w:t>HTBLuVA</w:t>
                      </w:r>
                      <w:proofErr w:type="spellEnd"/>
                      <w:r w:rsidRPr="00922583">
                        <w:rPr>
                          <w:rFonts w:ascii="Arial" w:hAnsi="Arial" w:cs="Arial"/>
                          <w:b/>
                          <w:sz w:val="28"/>
                          <w:szCs w:val="28"/>
                        </w:rPr>
                        <w:t xml:space="preserve"> Salzburg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="00694624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192768" behindDoc="0" locked="1" layoutInCell="1" allowOverlap="1" wp14:anchorId="7C80E0AB" wp14:editId="7737EA24">
                <wp:simplePos x="0" y="0"/>
                <wp:positionH relativeFrom="column">
                  <wp:posOffset>34925</wp:posOffset>
                </wp:positionH>
                <wp:positionV relativeFrom="page">
                  <wp:posOffset>8966200</wp:posOffset>
                </wp:positionV>
                <wp:extent cx="2086610" cy="200025"/>
                <wp:effectExtent l="0" t="0" r="8890" b="9525"/>
                <wp:wrapNone/>
                <wp:docPr id="619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086610" cy="2000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F8CD762" w14:textId="2449376F" w:rsidR="00694624" w:rsidRPr="00E90F85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 xml:space="preserve">Beilage </w:t>
                            </w:r>
                            <w:r w:rsidR="009034B8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80E0AB" id="_x0000_s1224" type="#_x0000_t202" style="position:absolute;margin-left:2.75pt;margin-top:706pt;width:164.3pt;height:15.75pt;z-index:252192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" filled="f" stroked="f">
                <o:lock v:ext="edit" aspectratio="t"/>
                <v:textbox inset="0,0,0,0">
                  <w:txbxContent>
                    <w:p w14:paraId="3F8CD762" w14:textId="2449376F" w:rsidR="00694624" w:rsidRPr="00E90F85" w:rsidRDefault="00694624" w:rsidP="00694624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t xml:space="preserve">Beilage </w:t>
                      </w:r>
                      <w:r w:rsidR="009034B8">
                        <w:rPr>
                          <w:rFonts w:ascii="Arial" w:hAnsi="Arial" w:cs="Arial"/>
                          <w:sz w:val="20"/>
                          <w:szCs w:val="20"/>
                        </w:rPr>
                        <w:t>4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="00694624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169216" behindDoc="0" locked="1" layoutInCell="1" allowOverlap="1" wp14:anchorId="371E682E" wp14:editId="248F855A">
                <wp:simplePos x="0" y="0"/>
                <wp:positionH relativeFrom="column">
                  <wp:posOffset>2185035</wp:posOffset>
                </wp:positionH>
                <wp:positionV relativeFrom="page">
                  <wp:posOffset>9589770</wp:posOffset>
                </wp:positionV>
                <wp:extent cx="478790" cy="125730"/>
                <wp:effectExtent l="0" t="0" r="0" b="7620"/>
                <wp:wrapNone/>
                <wp:docPr id="620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47879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15770A8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 w:rsidRPr="00833108"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Benennung: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1E682E" id="_x0000_s1225" type="#_x0000_t202" style="position:absolute;margin-left:172.05pt;margin-top:755.1pt;width:37.7pt;height:9.9pt;z-index:252169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" filled="f" stroked="f">
                <o:lock v:ext="edit" aspectratio="t"/>
                <v:textbox inset="0,0,0,0">
                  <w:txbxContent>
                    <w:p w14:paraId="515770A8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 w:rsidRPr="00833108">
                        <w:rPr>
                          <w:rFonts w:ascii="Arial" w:hAnsi="Arial" w:cs="Arial"/>
                          <w:sz w:val="12"/>
                          <w:szCs w:val="12"/>
                        </w:rPr>
                        <w:t>Benennung: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="00694624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163072" behindDoc="0" locked="0" layoutInCell="1" allowOverlap="1" wp14:anchorId="30FBA2F7" wp14:editId="40A7AC55">
                <wp:simplePos x="0" y="0"/>
                <wp:positionH relativeFrom="column">
                  <wp:posOffset>6192520</wp:posOffset>
                </wp:positionH>
                <wp:positionV relativeFrom="bottomMargin">
                  <wp:posOffset>-377825</wp:posOffset>
                </wp:positionV>
                <wp:extent cx="0" cy="381600"/>
                <wp:effectExtent l="0" t="0" r="19050" b="19050"/>
                <wp:wrapNone/>
                <wp:docPr id="621" name="Gerade Verbindung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E72772B" id="Gerade Verbindung 33" o:spid="_x0000_s1026" style="position:absolute;z-index:252163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487.6pt,-29.75pt" to="487.6pt,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" strokecolor="black [3213]" strokeweight="1.42pt">
                <w10:wrap anchory="margin"/>
              </v:line>
            </w:pict>
          </mc:Fallback>
        </mc:AlternateContent>
      </w:r>
      <w:r w:rsidR="00694624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162048" behindDoc="0" locked="0" layoutInCell="1" allowOverlap="1" wp14:anchorId="7B8B011B" wp14:editId="1EB66CE9">
                <wp:simplePos x="0" y="0"/>
                <wp:positionH relativeFrom="column">
                  <wp:posOffset>5904865</wp:posOffset>
                </wp:positionH>
                <wp:positionV relativeFrom="bottomMargin">
                  <wp:posOffset>-377825</wp:posOffset>
                </wp:positionV>
                <wp:extent cx="0" cy="381600"/>
                <wp:effectExtent l="0" t="0" r="19050" b="19050"/>
                <wp:wrapNone/>
                <wp:docPr id="622" name="Gerade Verbindung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16C68BB" id="Gerade Verbindung 34" o:spid="_x0000_s1026" style="position:absolute;z-index:252162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464.95pt,-29.75pt" to="464.95pt,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" strokecolor="black [3213]" strokeweight="1.42pt">
                <w10:wrap anchory="margin"/>
              </v:line>
            </w:pict>
          </mc:Fallback>
        </mc:AlternateContent>
      </w:r>
      <w:r w:rsidR="00694624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161024" behindDoc="0" locked="0" layoutInCell="1" allowOverlap="1" wp14:anchorId="577CE31C" wp14:editId="6D219969">
                <wp:simplePos x="0" y="0"/>
                <wp:positionH relativeFrom="column">
                  <wp:posOffset>5040630</wp:posOffset>
                </wp:positionH>
                <wp:positionV relativeFrom="bottomMargin">
                  <wp:posOffset>-377825</wp:posOffset>
                </wp:positionV>
                <wp:extent cx="0" cy="381600"/>
                <wp:effectExtent l="0" t="0" r="19050" b="19050"/>
                <wp:wrapNone/>
                <wp:docPr id="623" name="Gerade Verbindung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152C110" id="Gerade Verbindung 35" o:spid="_x0000_s1026" style="position:absolute;z-index:252161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396.9pt,-29.75pt" to="396.9pt,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" strokecolor="black [3213]" strokeweight="1.42pt">
                <w10:wrap anchory="margin"/>
              </v:line>
            </w:pict>
          </mc:Fallback>
        </mc:AlternateContent>
      </w:r>
      <w:r w:rsidR="00694624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160000" behindDoc="0" locked="0" layoutInCell="1" allowOverlap="1" wp14:anchorId="3D075518" wp14:editId="5D584E9C">
                <wp:simplePos x="0" y="0"/>
                <wp:positionH relativeFrom="column">
                  <wp:posOffset>4752340</wp:posOffset>
                </wp:positionH>
                <wp:positionV relativeFrom="bottomMargin">
                  <wp:posOffset>-377825</wp:posOffset>
                </wp:positionV>
                <wp:extent cx="0" cy="381600"/>
                <wp:effectExtent l="0" t="0" r="19050" b="19050"/>
                <wp:wrapNone/>
                <wp:docPr id="624" name="Gerade Verbindung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A3544EC" id="Gerade Verbindung 36" o:spid="_x0000_s1026" style="position:absolute;z-index:252160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374.2pt,-29.75pt" to="374.2pt,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" strokecolor="black [3213]" strokeweight="1.42pt">
                <w10:wrap anchory="margin"/>
              </v:line>
            </w:pict>
          </mc:Fallback>
        </mc:AlternateContent>
      </w:r>
      <w:r w:rsidR="00694624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151808" behindDoc="0" locked="0" layoutInCell="1" allowOverlap="1" wp14:anchorId="1FCCAF29" wp14:editId="0A686E5F">
                <wp:simplePos x="0" y="0"/>
                <wp:positionH relativeFrom="column">
                  <wp:posOffset>4319905</wp:posOffset>
                </wp:positionH>
                <wp:positionV relativeFrom="bottomMargin">
                  <wp:posOffset>-379095</wp:posOffset>
                </wp:positionV>
                <wp:extent cx="2162175" cy="0"/>
                <wp:effectExtent l="0" t="0" r="9525" b="19050"/>
                <wp:wrapNone/>
                <wp:docPr id="625" name="Gerade Verbindung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62175" cy="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998CA7E" id="Gerade Verbindung 37" o:spid="_x0000_s1026" style="position:absolute;z-index:252151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340.15pt,-29.85pt" to="510.4pt,-29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" strokecolor="black [3213]" strokeweight="1.42pt">
                <w10:wrap anchory="margin"/>
              </v:line>
            </w:pict>
          </mc:Fallback>
        </mc:AlternateContent>
      </w:r>
      <w:r w:rsidR="00694624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149760" behindDoc="0" locked="1" layoutInCell="0" allowOverlap="1" wp14:anchorId="635EE802" wp14:editId="4AF78917">
                <wp:simplePos x="0" y="0"/>
                <wp:positionH relativeFrom="margin">
                  <wp:posOffset>-635</wp:posOffset>
                </wp:positionH>
                <wp:positionV relativeFrom="bottomMargin">
                  <wp:posOffset>-1511935</wp:posOffset>
                </wp:positionV>
                <wp:extent cx="6483600" cy="0"/>
                <wp:effectExtent l="0" t="0" r="12700" b="19050"/>
                <wp:wrapNone/>
                <wp:docPr id="626" name="Gerade Verbindung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83600" cy="0"/>
                        </a:xfrm>
                        <a:prstGeom prst="line">
                          <a:avLst/>
                        </a:prstGeom>
                        <a:ln w="180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3537EC6" id="Gerade Verbindung 38" o:spid="_x0000_s1026" style="position:absolute;z-index:2521497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" from="-.05pt,-119.05pt" to="510.45pt,-119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" o:allowincell="f" strokecolor="black [3213]" strokeweight=".5mm">
                <w10:wrap anchorx="margin" anchory="margin"/>
                <w10:anchorlock/>
              </v:line>
            </w:pict>
          </mc:Fallback>
        </mc:AlternateContent>
      </w:r>
      <w:r w:rsidR="00694624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150784" behindDoc="0" locked="1" layoutInCell="1" allowOverlap="1" wp14:anchorId="15531492" wp14:editId="2F48D705">
                <wp:simplePos x="0" y="0"/>
                <wp:positionH relativeFrom="margin">
                  <wp:posOffset>-635</wp:posOffset>
                </wp:positionH>
                <wp:positionV relativeFrom="bottomMargin">
                  <wp:posOffset>-1134745</wp:posOffset>
                </wp:positionV>
                <wp:extent cx="6483600" cy="0"/>
                <wp:effectExtent l="0" t="0" r="12700" b="19050"/>
                <wp:wrapNone/>
                <wp:docPr id="627" name="Gerade Verbindung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83600" cy="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FF25ECC" id="Gerade Verbindung 39" o:spid="_x0000_s1026" style="position:absolute;z-index:2521507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" from="-.05pt,-89.35pt" to="510.45pt,-8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" strokecolor="black [3213]" strokeweight="1.42pt">
                <w10:wrap anchorx="margin" anchory="margin"/>
                <w10:anchorlock/>
              </v:line>
            </w:pict>
          </mc:Fallback>
        </mc:AlternateContent>
      </w:r>
      <w:r w:rsidR="00694624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148736" behindDoc="0" locked="0" layoutInCell="1" allowOverlap="1" wp14:anchorId="186D9437" wp14:editId="3EDBBAB4">
                <wp:simplePos x="0" y="0"/>
                <wp:positionH relativeFrom="margin">
                  <wp:posOffset>2159635</wp:posOffset>
                </wp:positionH>
                <wp:positionV relativeFrom="bottomMargin">
                  <wp:posOffset>-756285</wp:posOffset>
                </wp:positionV>
                <wp:extent cx="4323080" cy="0"/>
                <wp:effectExtent l="0" t="0" r="20320" b="19050"/>
                <wp:wrapNone/>
                <wp:docPr id="628" name="Gerade Verbindung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323080" cy="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1E4C7E6" id="Gerade Verbindung 40" o:spid="_x0000_s1026" style="position:absolute;z-index:2521487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" from="170.05pt,-59.55pt" to="510.45pt,-59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" strokecolor="black [3213]" strokeweight="1.42pt">
                <w10:wrap anchorx="margin" anchory="margin"/>
              </v:line>
            </w:pict>
          </mc:Fallback>
        </mc:AlternateContent>
      </w:r>
      <w:r w:rsidR="00694624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158976" behindDoc="0" locked="0" layoutInCell="1" allowOverlap="1" wp14:anchorId="0E965220" wp14:editId="37D95B16">
                <wp:simplePos x="0" y="0"/>
                <wp:positionH relativeFrom="margin">
                  <wp:posOffset>4320540</wp:posOffset>
                </wp:positionH>
                <wp:positionV relativeFrom="bottomMargin">
                  <wp:posOffset>-756285</wp:posOffset>
                </wp:positionV>
                <wp:extent cx="0" cy="748800"/>
                <wp:effectExtent l="0" t="0" r="19050" b="13335"/>
                <wp:wrapNone/>
                <wp:docPr id="629" name="Gerade Verbindung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488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1137990" id="Gerade Verbindung 41" o:spid="_x0000_s1026" style="position:absolute;z-index:2521589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" from="340.2pt,-59.55pt" to="340.2pt,-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" strokecolor="black [3213]" strokeweight="1.42pt">
                <w10:wrap anchorx="margin" anchory="margin"/>
              </v:line>
            </w:pict>
          </mc:Fallback>
        </mc:AlternateContent>
      </w:r>
      <w:r w:rsidR="00694624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157952" behindDoc="0" locked="0" layoutInCell="1" allowOverlap="1" wp14:anchorId="28881D15" wp14:editId="08D06A0D">
                <wp:simplePos x="0" y="0"/>
                <wp:positionH relativeFrom="margin">
                  <wp:posOffset>2161956</wp:posOffset>
                </wp:positionH>
                <wp:positionV relativeFrom="bottomMargin">
                  <wp:posOffset>-756285</wp:posOffset>
                </wp:positionV>
                <wp:extent cx="0" cy="748800"/>
                <wp:effectExtent l="0" t="0" r="19050" b="13335"/>
                <wp:wrapNone/>
                <wp:docPr id="630" name="Gerade Verbindung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488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B14C7D8" id="Gerade Verbindung 42" o:spid="_x0000_s1026" style="position:absolute;z-index:2521579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" from="170.25pt,-59.55pt" to="170.25pt,-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" strokecolor="black [3213]" strokeweight="1.42pt">
                <w10:wrap anchorx="margin" anchory="margin"/>
              </v:line>
            </w:pict>
          </mc:Fallback>
        </mc:AlternateContent>
      </w:r>
      <w:r w:rsidR="00694624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154880" behindDoc="0" locked="0" layoutInCell="1" allowOverlap="1" wp14:anchorId="3E8129C6" wp14:editId="7C2C5B7B">
                <wp:simplePos x="0" y="0"/>
                <wp:positionH relativeFrom="column">
                  <wp:posOffset>4320540</wp:posOffset>
                </wp:positionH>
                <wp:positionV relativeFrom="bottomMargin">
                  <wp:posOffset>-1511935</wp:posOffset>
                </wp:positionV>
                <wp:extent cx="0" cy="381600"/>
                <wp:effectExtent l="0" t="0" r="19050" b="19050"/>
                <wp:wrapNone/>
                <wp:docPr id="631" name="Gerade Verbindung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257045A" id="Gerade Verbindung 45" o:spid="_x0000_s1026" style="position:absolute;z-index:252154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340.2pt,-119.05pt" to="340.2pt,-8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" strokecolor="black [3213]" strokeweight="1.42pt">
                <w10:wrap anchory="margin"/>
              </v:line>
            </w:pict>
          </mc:Fallback>
        </mc:AlternateContent>
      </w:r>
      <w:r w:rsidR="00694624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153856" behindDoc="0" locked="0" layoutInCell="1" allowOverlap="1" wp14:anchorId="4CBE739F" wp14:editId="41667101">
                <wp:simplePos x="0" y="0"/>
                <wp:positionH relativeFrom="margin">
                  <wp:posOffset>2161540</wp:posOffset>
                </wp:positionH>
                <wp:positionV relativeFrom="bottomMargin">
                  <wp:posOffset>-1134110</wp:posOffset>
                </wp:positionV>
                <wp:extent cx="0" cy="381600"/>
                <wp:effectExtent l="0" t="0" r="19050" b="19050"/>
                <wp:wrapNone/>
                <wp:docPr id="632" name="Gerade Verbindung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2206C8D" id="Gerade Verbindung 46" o:spid="_x0000_s1026" style="position:absolute;z-index:2521538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" from="170.2pt,-89.3pt" to="170.2pt,-5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" strokecolor="black [3213]" strokeweight="1.42pt">
                <w10:wrap anchorx="margin" anchory="margin"/>
              </v:line>
            </w:pict>
          </mc:Fallback>
        </mc:AlternateContent>
      </w:r>
      <w:r w:rsidR="00694624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152832" behindDoc="0" locked="0" layoutInCell="1" allowOverlap="1" wp14:anchorId="120A0FD4" wp14:editId="270DF10A">
                <wp:simplePos x="0" y="0"/>
                <wp:positionH relativeFrom="margin">
                  <wp:posOffset>2161540</wp:posOffset>
                </wp:positionH>
                <wp:positionV relativeFrom="bottomMargin">
                  <wp:posOffset>-1511935</wp:posOffset>
                </wp:positionV>
                <wp:extent cx="0" cy="381600"/>
                <wp:effectExtent l="0" t="0" r="19050" b="19050"/>
                <wp:wrapNone/>
                <wp:docPr id="633" name="Gerade Verbindung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0150995" id="Gerade Verbindung 47" o:spid="_x0000_s1026" style="position:absolute;z-index:2521528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" from="170.2pt,-119.05pt" to="170.2pt,-8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" strokecolor="black [3213]" strokeweight="1.42pt">
                <w10:wrap anchorx="margin" anchory="margin"/>
              </v:line>
            </w:pict>
          </mc:Fallback>
        </mc:AlternateContent>
      </w:r>
      <w:r w:rsidR="00694624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147712" behindDoc="0" locked="1" layoutInCell="1" allowOverlap="1" wp14:anchorId="5CE4C8E0" wp14:editId="4FFB14B6">
                <wp:simplePos x="0" y="0"/>
                <wp:positionH relativeFrom="margin">
                  <wp:posOffset>0</wp:posOffset>
                </wp:positionH>
                <wp:positionV relativeFrom="bottomMargin">
                  <wp:posOffset>-9973310</wp:posOffset>
                </wp:positionV>
                <wp:extent cx="6480000" cy="9972000"/>
                <wp:effectExtent l="0" t="0" r="16510" b="10795"/>
                <wp:wrapNone/>
                <wp:docPr id="634" name="Rechteck 6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80000" cy="9972000"/>
                        </a:xfrm>
                        <a:prstGeom prst="rect">
                          <a:avLst/>
                        </a:prstGeom>
                        <a:noFill/>
                        <a:ln w="180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B9D515" id="Rechteck 634" o:spid="_x0000_s1026" style="position:absolute;margin-left:0;margin-top:-785.3pt;width:510.25pt;height:785.2pt;z-index:2521477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" filled="f" strokecolor="black [3213]" strokeweight=".5mm">
                <w10:wrap anchorx="margin" anchory="margin"/>
                <w10:anchorlock/>
              </v:rect>
            </w:pict>
          </mc:Fallback>
        </mc:AlternateContent>
      </w:r>
    </w:p>
    <w:p w14:paraId="255BBE3F" w14:textId="77777777" w:rsidR="00FB6BCB" w:rsidRPr="00640624" w:rsidRDefault="00FB6BCB" w:rsidP="00FB6BCB">
      <w:r w:rsidRPr="00640624">
        <w:rPr>
          <w:noProof/>
          <w:lang w:eastAsia="de-AT"/>
        </w:rPr>
        <w:lastRenderedPageBreak/>
        <w:drawing>
          <wp:anchor distT="0" distB="0" distL="114300" distR="114300" simplePos="0" relativeHeight="252275712" behindDoc="1" locked="1" layoutInCell="1" allowOverlap="1" wp14:anchorId="4B9E32AE" wp14:editId="0F0B151B">
            <wp:simplePos x="0" y="0"/>
            <wp:positionH relativeFrom="column">
              <wp:posOffset>320675</wp:posOffset>
            </wp:positionH>
            <wp:positionV relativeFrom="margin">
              <wp:posOffset>8914765</wp:posOffset>
            </wp:positionV>
            <wp:extent cx="1508400" cy="511200"/>
            <wp:effectExtent l="0" t="0" r="0" b="3175"/>
            <wp:wrapNone/>
            <wp:docPr id="1091" name="Grafik 1091" descr="Ein Bild, das Logo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" name="Grafik 1091" descr="Ein Bild, das Logo enthält.&#10;&#10;Automatisch generierte Beschreibu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8400" cy="51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221440" behindDoc="0" locked="0" layoutInCell="1" allowOverlap="1" wp14:anchorId="373562C2" wp14:editId="161A7DED">
                <wp:simplePos x="0" y="0"/>
                <wp:positionH relativeFrom="column">
                  <wp:posOffset>3025140</wp:posOffset>
                </wp:positionH>
                <wp:positionV relativeFrom="bottomMargin">
                  <wp:posOffset>-1134110</wp:posOffset>
                </wp:positionV>
                <wp:extent cx="0" cy="381600"/>
                <wp:effectExtent l="0" t="0" r="19050" b="19050"/>
                <wp:wrapNone/>
                <wp:docPr id="1029" name="Gerade Verbindung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34020F2" id="Gerade Verbindung 44" o:spid="_x0000_s1026" style="position:absolute;z-index:252221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238.2pt,-89.3pt" to="238.2pt,-5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" strokecolor="black [3213]" strokeweight="1.42pt">
                <w10:wrap anchory="margin"/>
              </v:lin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230656" behindDoc="0" locked="0" layoutInCell="1" allowOverlap="1" wp14:anchorId="115DB196" wp14:editId="52727BB7">
                <wp:simplePos x="0" y="0"/>
                <wp:positionH relativeFrom="column">
                  <wp:posOffset>3888740</wp:posOffset>
                </wp:positionH>
                <wp:positionV relativeFrom="bottomMargin">
                  <wp:posOffset>-1134110</wp:posOffset>
                </wp:positionV>
                <wp:extent cx="0" cy="381600"/>
                <wp:effectExtent l="0" t="0" r="19050" b="19050"/>
                <wp:wrapNone/>
                <wp:docPr id="1030" name="Gerade Verbindung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9B341DF" id="Gerade Verbindung 31" o:spid="_x0000_s1026" style="position:absolute;z-index:252230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306.2pt,-89.3pt" to="306.2pt,-5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" strokecolor="black [3213]" strokeweight="1.42pt">
                <w10:wrap anchory="margin"/>
              </v:lin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232704" behindDoc="0" locked="0" layoutInCell="1" allowOverlap="1" wp14:anchorId="0D010C7A" wp14:editId="7C48547F">
                <wp:simplePos x="0" y="0"/>
                <wp:positionH relativeFrom="column">
                  <wp:posOffset>3456305</wp:posOffset>
                </wp:positionH>
                <wp:positionV relativeFrom="bottomMargin">
                  <wp:posOffset>-1134110</wp:posOffset>
                </wp:positionV>
                <wp:extent cx="0" cy="381600"/>
                <wp:effectExtent l="0" t="0" r="19050" b="19050"/>
                <wp:wrapNone/>
                <wp:docPr id="1031" name="Gerade Verbindung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1CEA74E" id="Gerade Verbindung 29" o:spid="_x0000_s1026" style="position:absolute;z-index:252232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272.15pt,-89.3pt" to="272.15pt,-5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" strokecolor="black [3213]" strokeweight="1.42pt">
                <w10:wrap anchory="margin"/>
              </v:lin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249088" behindDoc="0" locked="1" layoutInCell="1" allowOverlap="1" wp14:anchorId="7DDE8478" wp14:editId="5C8CE501">
                <wp:simplePos x="0" y="0"/>
                <wp:positionH relativeFrom="column">
                  <wp:posOffset>3060700</wp:posOffset>
                </wp:positionH>
                <wp:positionV relativeFrom="page">
                  <wp:posOffset>9210675</wp:posOffset>
                </wp:positionV>
                <wp:extent cx="357505" cy="125730"/>
                <wp:effectExtent l="0" t="0" r="4445" b="7620"/>
                <wp:wrapNone/>
                <wp:docPr id="1032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57505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C3C28ED" w14:textId="77777777" w:rsidR="00FB6BCB" w:rsidRPr="00833108" w:rsidRDefault="00FB6BCB" w:rsidP="00FB6BCB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Gez.: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DE8478" id="_x0000_s1226" type="#_x0000_t202" style="position:absolute;margin-left:241pt;margin-top:725.25pt;width:28.15pt;height:9.9pt;z-index:252249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1C3C28ED" w14:textId="77777777" w:rsidR="00FB6BCB" w:rsidRPr="00833108" w:rsidRDefault="00FB6BCB" w:rsidP="00FB6BCB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Gez.: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250112" behindDoc="0" locked="1" layoutInCell="1" allowOverlap="1" wp14:anchorId="243A497B" wp14:editId="6B21BFA9">
                <wp:simplePos x="0" y="0"/>
                <wp:positionH relativeFrom="column">
                  <wp:posOffset>3488055</wp:posOffset>
                </wp:positionH>
                <wp:positionV relativeFrom="page">
                  <wp:posOffset>9214485</wp:posOffset>
                </wp:positionV>
                <wp:extent cx="353695" cy="125730"/>
                <wp:effectExtent l="0" t="0" r="8255" b="7620"/>
                <wp:wrapNone/>
                <wp:docPr id="1033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53695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AFAC950" w14:textId="77777777" w:rsidR="00FB6BCB" w:rsidRPr="00833108" w:rsidRDefault="00FB6BCB" w:rsidP="00FB6BCB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Geprüft: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3A497B" id="_x0000_s1227" type="#_x0000_t202" style="position:absolute;margin-left:274.65pt;margin-top:725.55pt;width:27.85pt;height:9.9pt;z-index:252250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4AFAC950" w14:textId="77777777" w:rsidR="00FB6BCB" w:rsidRPr="00833108" w:rsidRDefault="00FB6BCB" w:rsidP="00FB6BCB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Geprüft: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251136" behindDoc="0" locked="1" layoutInCell="1" allowOverlap="1" wp14:anchorId="08C29748" wp14:editId="2C325363">
                <wp:simplePos x="0" y="0"/>
                <wp:positionH relativeFrom="column">
                  <wp:posOffset>3911600</wp:posOffset>
                </wp:positionH>
                <wp:positionV relativeFrom="page">
                  <wp:posOffset>9210675</wp:posOffset>
                </wp:positionV>
                <wp:extent cx="374015" cy="125730"/>
                <wp:effectExtent l="0" t="0" r="6985" b="7620"/>
                <wp:wrapNone/>
                <wp:docPr id="1034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74015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209EB44" w14:textId="77777777" w:rsidR="00FB6BCB" w:rsidRPr="00833108" w:rsidRDefault="00FB6BCB" w:rsidP="00FB6BCB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Betreuer: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C29748" id="_x0000_s1228" type="#_x0000_t202" style="position:absolute;margin-left:308pt;margin-top:725.25pt;width:29.45pt;height:9.9pt;z-index:252251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" filled="f" stroked="f">
                <o:lock v:ext="edit" aspectratio="t"/>
                <v:textbox inset="0,0,0,0">
                  <w:txbxContent>
                    <w:p w14:paraId="1209EB44" w14:textId="77777777" w:rsidR="00FB6BCB" w:rsidRPr="00833108" w:rsidRDefault="00FB6BCB" w:rsidP="00FB6BCB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Betreuer: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265472" behindDoc="0" locked="1" layoutInCell="1" allowOverlap="1" wp14:anchorId="21B5D994" wp14:editId="5868C9B9">
                <wp:simplePos x="0" y="0"/>
                <wp:positionH relativeFrom="column">
                  <wp:posOffset>3053715</wp:posOffset>
                </wp:positionH>
                <wp:positionV relativeFrom="page">
                  <wp:posOffset>9334500</wp:posOffset>
                </wp:positionV>
                <wp:extent cx="379095" cy="163830"/>
                <wp:effectExtent l="0" t="0" r="1905" b="7620"/>
                <wp:wrapNone/>
                <wp:docPr id="1035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79095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1934415" w14:textId="77777777" w:rsidR="00FB6BCB" w:rsidRPr="00777F7A" w:rsidRDefault="00FB6BCB" w:rsidP="00FB6BCB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de-DE"/>
                              </w:rPr>
                            </w:pPr>
                            <w:proofErr w:type="spellStart"/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de-DE"/>
                              </w:rPr>
                              <w:t>GruS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B5D994" id="_x0000_s1229" type="#_x0000_t202" style="position:absolute;margin-left:240.45pt;margin-top:735pt;width:29.85pt;height:12.9pt;z-index:252265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" filled="f" stroked="f">
                <o:lock v:ext="edit" aspectratio="t"/>
                <v:textbox inset="0,0,0,0">
                  <w:txbxContent>
                    <w:p w14:paraId="21934415" w14:textId="77777777" w:rsidR="00FB6BCB" w:rsidRPr="00777F7A" w:rsidRDefault="00FB6BCB" w:rsidP="00FB6BCB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  <w:lang w:val="de-DE"/>
                        </w:rPr>
                      </w:pPr>
                      <w:proofErr w:type="spellStart"/>
                      <w:r>
                        <w:rPr>
                          <w:rFonts w:ascii="Arial" w:hAnsi="Arial" w:cs="Arial"/>
                          <w:sz w:val="20"/>
                          <w:szCs w:val="20"/>
                          <w:lang w:val="de-DE"/>
                        </w:rPr>
                        <w:t>GruS</w:t>
                      </w:r>
                      <w:proofErr w:type="spellEnd"/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266496" behindDoc="0" locked="1" layoutInCell="1" allowOverlap="1" wp14:anchorId="470F9892" wp14:editId="3C5CF520">
                <wp:simplePos x="0" y="0"/>
                <wp:positionH relativeFrom="column">
                  <wp:posOffset>3470275</wp:posOffset>
                </wp:positionH>
                <wp:positionV relativeFrom="page">
                  <wp:posOffset>9316720</wp:posOffset>
                </wp:positionV>
                <wp:extent cx="379095" cy="163830"/>
                <wp:effectExtent l="0" t="0" r="1905" b="7620"/>
                <wp:wrapNone/>
                <wp:docPr id="1036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79095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9A78BD5" w14:textId="77777777" w:rsidR="00FB6BCB" w:rsidRPr="00DF75BF" w:rsidRDefault="00FB6BCB" w:rsidP="00FB6BCB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0F9892" id="_x0000_s1230" type="#_x0000_t202" style="position:absolute;margin-left:273.25pt;margin-top:733.6pt;width:29.85pt;height:12.9pt;z-index:252266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" filled="f" stroked="f">
                <o:lock v:ext="edit" aspectratio="t"/>
                <v:textbox inset="0,0,0,0">
                  <w:txbxContent>
                    <w:p w14:paraId="29A78BD5" w14:textId="77777777" w:rsidR="00FB6BCB" w:rsidRPr="00DF75BF" w:rsidRDefault="00FB6BCB" w:rsidP="00FB6BCB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267520" behindDoc="0" locked="1" layoutInCell="1" allowOverlap="1" wp14:anchorId="5534AF88" wp14:editId="613EC541">
                <wp:simplePos x="0" y="0"/>
                <wp:positionH relativeFrom="column">
                  <wp:posOffset>3911600</wp:posOffset>
                </wp:positionH>
                <wp:positionV relativeFrom="page">
                  <wp:posOffset>9323705</wp:posOffset>
                </wp:positionV>
                <wp:extent cx="399415" cy="163830"/>
                <wp:effectExtent l="0" t="0" r="635" b="7620"/>
                <wp:wrapNone/>
                <wp:docPr id="1037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99415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BAC38AE" w14:textId="77777777" w:rsidR="00FB6BCB" w:rsidRPr="00777F7A" w:rsidRDefault="00FB6BCB" w:rsidP="00FB6BCB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de-DE"/>
                              </w:rPr>
                            </w:pPr>
                            <w:proofErr w:type="spellStart"/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de-DE"/>
                              </w:rPr>
                              <w:t>SreS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34AF88" id="_x0000_s1231" type="#_x0000_t202" style="position:absolute;margin-left:308pt;margin-top:734.15pt;width:31.45pt;height:12.9pt;z-index:252267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" filled="f" stroked="f">
                <o:lock v:ext="edit" aspectratio="t"/>
                <v:textbox inset="0,0,0,0">
                  <w:txbxContent>
                    <w:p w14:paraId="1BAC38AE" w14:textId="77777777" w:rsidR="00FB6BCB" w:rsidRPr="00777F7A" w:rsidRDefault="00FB6BCB" w:rsidP="00FB6BCB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  <w:lang w:val="de-DE"/>
                        </w:rPr>
                      </w:pPr>
                      <w:proofErr w:type="spellStart"/>
                      <w:r>
                        <w:rPr>
                          <w:rFonts w:ascii="Arial" w:hAnsi="Arial" w:cs="Arial"/>
                          <w:sz w:val="20"/>
                          <w:szCs w:val="20"/>
                          <w:lang w:val="de-DE"/>
                        </w:rPr>
                        <w:t>SreS</w:t>
                      </w:r>
                      <w:proofErr w:type="spellEnd"/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229632" behindDoc="0" locked="0" layoutInCell="1" allowOverlap="1" wp14:anchorId="40222814" wp14:editId="79685C75">
                <wp:simplePos x="0" y="0"/>
                <wp:positionH relativeFrom="margin">
                  <wp:posOffset>5220970</wp:posOffset>
                </wp:positionH>
                <wp:positionV relativeFrom="bottomMargin">
                  <wp:posOffset>-1510665</wp:posOffset>
                </wp:positionV>
                <wp:extent cx="0" cy="381600"/>
                <wp:effectExtent l="0" t="0" r="19050" b="19050"/>
                <wp:wrapNone/>
                <wp:docPr id="1038" name="Gerade Verbindung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E80BB68" id="Gerade Verbindung 32" o:spid="_x0000_s1026" style="position:absolute;z-index:2522296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" from="411.1pt,-118.95pt" to="411.1pt,-88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" strokecolor="black [3213]" strokeweight="1.42pt">
                <w10:wrap anchorx="margin" anchory="margin"/>
              </v:lin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237824" behindDoc="0" locked="1" layoutInCell="1" allowOverlap="1" wp14:anchorId="33AFE280" wp14:editId="7D9114D9">
                <wp:simplePos x="0" y="0"/>
                <wp:positionH relativeFrom="column">
                  <wp:posOffset>5257800</wp:posOffset>
                </wp:positionH>
                <wp:positionV relativeFrom="page">
                  <wp:posOffset>8837930</wp:posOffset>
                </wp:positionV>
                <wp:extent cx="478790" cy="125730"/>
                <wp:effectExtent l="0" t="0" r="0" b="7620"/>
                <wp:wrapNone/>
                <wp:docPr id="1039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47879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9073DEF" w14:textId="77777777" w:rsidR="00FB6BCB" w:rsidRPr="00833108" w:rsidRDefault="00FB6BCB" w:rsidP="00FB6BCB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Werkstoff: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AFE280" id="_x0000_s1232" type="#_x0000_t202" style="position:absolute;margin-left:414pt;margin-top:695.9pt;width:37.7pt;height:9.9pt;z-index:252237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" filled="f" stroked="f">
                <o:lock v:ext="edit" aspectratio="t"/>
                <v:textbox inset="0,0,0,0">
                  <w:txbxContent>
                    <w:p w14:paraId="39073DEF" w14:textId="77777777" w:rsidR="00FB6BCB" w:rsidRPr="00833108" w:rsidRDefault="00FB6BCB" w:rsidP="00FB6BCB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Werkstoff: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238848" behindDoc="0" locked="1" layoutInCell="1" allowOverlap="1" wp14:anchorId="41D9CC8E" wp14:editId="5B894A03">
                <wp:simplePos x="0" y="0"/>
                <wp:positionH relativeFrom="column">
                  <wp:posOffset>4351020</wp:posOffset>
                </wp:positionH>
                <wp:positionV relativeFrom="page">
                  <wp:posOffset>8841740</wp:posOffset>
                </wp:positionV>
                <wp:extent cx="478790" cy="125730"/>
                <wp:effectExtent l="0" t="0" r="0" b="7620"/>
                <wp:wrapNone/>
                <wp:docPr id="1040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47879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5DFC1AE" w14:textId="77777777" w:rsidR="00FB6BCB" w:rsidRPr="00833108" w:rsidRDefault="00FB6BCB" w:rsidP="00FB6BCB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Toleranz: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D9CC8E" id="_x0000_s1233" type="#_x0000_t202" style="position:absolute;margin-left:342.6pt;margin-top:696.2pt;width:37.7pt;height:9.9pt;z-index:252238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65DFC1AE" w14:textId="77777777" w:rsidR="00FB6BCB" w:rsidRPr="00833108" w:rsidRDefault="00FB6BCB" w:rsidP="00FB6BCB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Toleranz: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259328" behindDoc="0" locked="1" layoutInCell="1" allowOverlap="1" wp14:anchorId="3CE93A8B" wp14:editId="5A77BE16">
                <wp:simplePos x="0" y="0"/>
                <wp:positionH relativeFrom="column">
                  <wp:posOffset>5263515</wp:posOffset>
                </wp:positionH>
                <wp:positionV relativeFrom="page">
                  <wp:posOffset>8950960</wp:posOffset>
                </wp:positionV>
                <wp:extent cx="1184910" cy="181610"/>
                <wp:effectExtent l="0" t="0" r="0" b="8890"/>
                <wp:wrapNone/>
                <wp:docPr id="1041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184910" cy="1816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4161178" w14:textId="44C100F9" w:rsidR="00FB6BCB" w:rsidRPr="00B530FE" w:rsidRDefault="00B530FE" w:rsidP="00FB6BCB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de-DE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de-DE"/>
                              </w:rPr>
                              <w:t>FR4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E93A8B" id="_x0000_s1234" type="#_x0000_t202" style="position:absolute;margin-left:414.45pt;margin-top:704.8pt;width:93.3pt;height:14.3pt;z-index:252259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" filled="f" stroked="f">
                <o:lock v:ext="edit" aspectratio="t"/>
                <v:textbox inset="0,0,0,0">
                  <w:txbxContent>
                    <w:p w14:paraId="54161178" w14:textId="44C100F9" w:rsidR="00FB6BCB" w:rsidRPr="00B530FE" w:rsidRDefault="00B530FE" w:rsidP="00FB6BCB">
                      <w:pPr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  <w:lang w:val="de-DE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  <w:lang w:val="de-DE"/>
                        </w:rPr>
                        <w:t>FR4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260352" behindDoc="0" locked="1" layoutInCell="1" allowOverlap="1" wp14:anchorId="3EC438CB" wp14:editId="08C3A5AE">
                <wp:simplePos x="0" y="0"/>
                <wp:positionH relativeFrom="column">
                  <wp:posOffset>4349115</wp:posOffset>
                </wp:positionH>
                <wp:positionV relativeFrom="page">
                  <wp:posOffset>8957945</wp:posOffset>
                </wp:positionV>
                <wp:extent cx="836930" cy="174625"/>
                <wp:effectExtent l="0" t="0" r="1270" b="0"/>
                <wp:wrapNone/>
                <wp:docPr id="1042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836930" cy="1746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DA8F997" w14:textId="77777777" w:rsidR="00FB6BCB" w:rsidRPr="00E90F85" w:rsidRDefault="00FB6BCB" w:rsidP="00FB6BCB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C438CB" id="_x0000_s1235" type="#_x0000_t202" style="position:absolute;margin-left:342.45pt;margin-top:705.35pt;width:65.9pt;height:13.75pt;z-index:252260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" filled="f" stroked="f">
                <o:lock v:ext="edit" aspectratio="t"/>
                <v:textbox inset="0,0,0,0">
                  <w:txbxContent>
                    <w:p w14:paraId="6DA8F997" w14:textId="77777777" w:rsidR="00FB6BCB" w:rsidRPr="00E90F85" w:rsidRDefault="00FB6BCB" w:rsidP="00FB6BCB">
                      <w:pPr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255232" behindDoc="0" locked="1" layoutInCell="1" allowOverlap="1" wp14:anchorId="54B7C732" wp14:editId="2961B1D7">
                <wp:simplePos x="0" y="0"/>
                <wp:positionH relativeFrom="column">
                  <wp:posOffset>4352925</wp:posOffset>
                </wp:positionH>
                <wp:positionV relativeFrom="page">
                  <wp:posOffset>9725660</wp:posOffset>
                </wp:positionV>
                <wp:extent cx="614045" cy="163830"/>
                <wp:effectExtent l="0" t="0" r="0" b="7620"/>
                <wp:wrapNone/>
                <wp:docPr id="1043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614045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67BFD43" w14:textId="1B030A15" w:rsidR="00FB6BCB" w:rsidRPr="00B530FE" w:rsidRDefault="00B530FE" w:rsidP="00FB6BCB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de-DE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de-DE"/>
                              </w:rPr>
                              <w:t>1.0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B7C732" id="_x0000_s1236" type="#_x0000_t202" style="position:absolute;margin-left:342.75pt;margin-top:765.8pt;width:48.35pt;height:12.9pt;z-index:252255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067BFD43" w14:textId="1B030A15" w:rsidR="00FB6BCB" w:rsidRPr="00B530FE" w:rsidRDefault="00B530FE" w:rsidP="00FB6BCB">
                      <w:pPr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  <w:lang w:val="de-DE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  <w:lang w:val="de-DE"/>
                        </w:rPr>
                        <w:t>1.0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256256" behindDoc="0" locked="1" layoutInCell="1" allowOverlap="1" wp14:anchorId="23F0556E" wp14:editId="560A2C02">
                <wp:simplePos x="0" y="0"/>
                <wp:positionH relativeFrom="column">
                  <wp:posOffset>5507355</wp:posOffset>
                </wp:positionH>
                <wp:positionV relativeFrom="page">
                  <wp:posOffset>9728835</wp:posOffset>
                </wp:positionV>
                <wp:extent cx="937260" cy="192405"/>
                <wp:effectExtent l="0" t="0" r="0" b="0"/>
                <wp:wrapNone/>
                <wp:docPr id="1044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937260" cy="1924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DAF99ED" w14:textId="77777777" w:rsidR="00FB6BCB" w:rsidRPr="00E90F85" w:rsidRDefault="00FB6BCB" w:rsidP="00FB6BCB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Fertigung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F0556E" id="_x0000_s1237" type="#_x0000_t202" style="position:absolute;margin-left:433.65pt;margin-top:766.05pt;width:73.8pt;height:15.15pt;z-index:252256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" filled="f" stroked="f">
                <o:lock v:ext="edit" aspectratio="t"/>
                <v:textbox inset="0,0,0,0">
                  <w:txbxContent>
                    <w:p w14:paraId="5DAF99ED" w14:textId="77777777" w:rsidR="00FB6BCB" w:rsidRPr="00E90F85" w:rsidRDefault="00FB6BCB" w:rsidP="00FB6BCB">
                      <w:pPr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>Fertigung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247040" behindDoc="0" locked="1" layoutInCell="1" allowOverlap="1" wp14:anchorId="5F473AC4" wp14:editId="4AA65C93">
                <wp:simplePos x="0" y="0"/>
                <wp:positionH relativeFrom="column">
                  <wp:posOffset>4352290</wp:posOffset>
                </wp:positionH>
                <wp:positionV relativeFrom="page">
                  <wp:posOffset>9598660</wp:posOffset>
                </wp:positionV>
                <wp:extent cx="478790" cy="125730"/>
                <wp:effectExtent l="0" t="0" r="0" b="7620"/>
                <wp:wrapNone/>
                <wp:docPr id="1045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47879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4B107D8" w14:textId="77777777" w:rsidR="00FB6BCB" w:rsidRPr="00833108" w:rsidRDefault="00FB6BCB" w:rsidP="00FB6BCB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Version</w:t>
                            </w:r>
                            <w:r w:rsidRPr="00833108"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473AC4" id="_x0000_s1238" type="#_x0000_t202" style="position:absolute;margin-left:342.7pt;margin-top:755.8pt;width:37.7pt;height:9.9pt;z-index:252247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34B107D8" w14:textId="77777777" w:rsidR="00FB6BCB" w:rsidRPr="00833108" w:rsidRDefault="00FB6BCB" w:rsidP="00FB6BCB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Version</w:t>
                      </w:r>
                      <w:r w:rsidRPr="00833108">
                        <w:rPr>
                          <w:rFonts w:ascii="Arial" w:hAnsi="Arial" w:cs="Arial"/>
                          <w:sz w:val="12"/>
                          <w:szCs w:val="12"/>
                        </w:rPr>
                        <w:t>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248064" behindDoc="0" locked="1" layoutInCell="1" allowOverlap="1" wp14:anchorId="6B3A5867" wp14:editId="385E61ED">
                <wp:simplePos x="0" y="0"/>
                <wp:positionH relativeFrom="column">
                  <wp:posOffset>5504180</wp:posOffset>
                </wp:positionH>
                <wp:positionV relativeFrom="page">
                  <wp:posOffset>9605010</wp:posOffset>
                </wp:positionV>
                <wp:extent cx="654685" cy="125730"/>
                <wp:effectExtent l="0" t="0" r="12065" b="7620"/>
                <wp:wrapNone/>
                <wp:docPr id="1046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654685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686AEC8" w14:textId="77777777" w:rsidR="00FB6BCB" w:rsidRPr="00833108" w:rsidRDefault="00FB6BCB" w:rsidP="00FB6BCB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Dokumentstatus</w:t>
                            </w:r>
                            <w:r w:rsidRPr="00833108"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3A5867" id="_x0000_s1239" type="#_x0000_t202" style="position:absolute;margin-left:433.4pt;margin-top:756.3pt;width:51.55pt;height:9.9pt;z-index:252248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" filled="f" stroked="f">
                <o:lock v:ext="edit" aspectratio="t"/>
                <v:textbox inset="0,0,0,0">
                  <w:txbxContent>
                    <w:p w14:paraId="0686AEC8" w14:textId="77777777" w:rsidR="00FB6BCB" w:rsidRPr="00833108" w:rsidRDefault="00FB6BCB" w:rsidP="00FB6BCB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Dokumentstatus</w:t>
                      </w:r>
                      <w:r w:rsidRPr="00833108">
                        <w:rPr>
                          <w:rFonts w:ascii="Arial" w:hAnsi="Arial" w:cs="Arial"/>
                          <w:sz w:val="12"/>
                          <w:szCs w:val="12"/>
                        </w:rPr>
                        <w:t>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254208" behindDoc="0" locked="1" layoutInCell="1" allowOverlap="1" wp14:anchorId="17DF9A57" wp14:editId="7830BBE4">
                <wp:simplePos x="0" y="0"/>
                <wp:positionH relativeFrom="column">
                  <wp:posOffset>5076190</wp:posOffset>
                </wp:positionH>
                <wp:positionV relativeFrom="page">
                  <wp:posOffset>9605010</wp:posOffset>
                </wp:positionV>
                <wp:extent cx="372110" cy="125730"/>
                <wp:effectExtent l="0" t="0" r="8890" b="7620"/>
                <wp:wrapNone/>
                <wp:docPr id="1047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7211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7EBE2CE" w14:textId="77777777" w:rsidR="00FB6BCB" w:rsidRPr="00833108" w:rsidRDefault="00FB6BCB" w:rsidP="00FB6BCB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Revision: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DF9A57" id="_x0000_s1240" type="#_x0000_t202" style="position:absolute;margin-left:399.7pt;margin-top:756.3pt;width:29.3pt;height:9.9pt;z-index:252254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" filled="f" stroked="f">
                <o:lock v:ext="edit" aspectratio="t"/>
                <v:textbox inset="0,0,0,0">
                  <w:txbxContent>
                    <w:p w14:paraId="77EBE2CE" w14:textId="77777777" w:rsidR="00FB6BCB" w:rsidRPr="00833108" w:rsidRDefault="00FB6BCB" w:rsidP="00FB6BCB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Revision: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233728" behindDoc="0" locked="0" layoutInCell="1" allowOverlap="1" wp14:anchorId="00A51431" wp14:editId="580440BD">
                <wp:simplePos x="0" y="0"/>
                <wp:positionH relativeFrom="column">
                  <wp:posOffset>5472430</wp:posOffset>
                </wp:positionH>
                <wp:positionV relativeFrom="bottomMargin">
                  <wp:posOffset>-756285</wp:posOffset>
                </wp:positionV>
                <wp:extent cx="0" cy="381600"/>
                <wp:effectExtent l="0" t="0" r="19050" b="19050"/>
                <wp:wrapNone/>
                <wp:docPr id="1048" name="Gerade Verbindung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76027F2" id="Gerade Verbindung 28" o:spid="_x0000_s1026" style="position:absolute;z-index:252233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430.9pt,-59.55pt" to="430.9pt,-29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" strokecolor="black [3213]" strokeweight="1.42pt">
                <w10:wrap anchory="margin"/>
              </v:lin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253184" behindDoc="0" locked="0" layoutInCell="1" allowOverlap="1" wp14:anchorId="3634818E" wp14:editId="175B034C">
                <wp:simplePos x="0" y="0"/>
                <wp:positionH relativeFrom="column">
                  <wp:posOffset>5041900</wp:posOffset>
                </wp:positionH>
                <wp:positionV relativeFrom="bottomMargin">
                  <wp:posOffset>-756285</wp:posOffset>
                </wp:positionV>
                <wp:extent cx="0" cy="381000"/>
                <wp:effectExtent l="0" t="0" r="19050" b="19050"/>
                <wp:wrapNone/>
                <wp:docPr id="1049" name="Gerade Verbindung 2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0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D2FDFA6" id="Gerade Verbindung 294" o:spid="_x0000_s1026" style="position:absolute;z-index:252253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397pt,-59.55pt" to="397pt,-29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" strokecolor="black [3213]" strokeweight="1.42pt">
                <w10:wrap anchory="margin"/>
              </v:lin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257280" behindDoc="0" locked="1" layoutInCell="1" allowOverlap="1" wp14:anchorId="199A44DE" wp14:editId="4E50AC59">
                <wp:simplePos x="0" y="0"/>
                <wp:positionH relativeFrom="column">
                  <wp:posOffset>5076825</wp:posOffset>
                </wp:positionH>
                <wp:positionV relativeFrom="page">
                  <wp:posOffset>9728835</wp:posOffset>
                </wp:positionV>
                <wp:extent cx="357505" cy="192405"/>
                <wp:effectExtent l="0" t="0" r="4445" b="0"/>
                <wp:wrapNone/>
                <wp:docPr id="1050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57505" cy="1924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F68E2DC" w14:textId="26FA83CC" w:rsidR="00FB6BCB" w:rsidRPr="00B530FE" w:rsidRDefault="00B530FE" w:rsidP="00FB6BCB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de-DE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de-DE"/>
                              </w:rPr>
                              <w:t>0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9A44DE" id="_x0000_s1241" type="#_x0000_t202" style="position:absolute;margin-left:399.75pt;margin-top:766.05pt;width:28.15pt;height:15.15pt;z-index:252257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" filled="f" stroked="f">
                <o:lock v:ext="edit" aspectratio="t"/>
                <v:textbox inset="0,0,0,0">
                  <w:txbxContent>
                    <w:p w14:paraId="2F68E2DC" w14:textId="26FA83CC" w:rsidR="00FB6BCB" w:rsidRPr="00B530FE" w:rsidRDefault="00B530FE" w:rsidP="00FB6BCB">
                      <w:pPr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  <w:lang w:val="de-DE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  <w:lang w:val="de-DE"/>
                        </w:rPr>
                        <w:t>0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244992" behindDoc="0" locked="1" layoutInCell="1" allowOverlap="1" wp14:anchorId="07F0B8EA" wp14:editId="38F28FAC">
                <wp:simplePos x="0" y="0"/>
                <wp:positionH relativeFrom="column">
                  <wp:posOffset>4345305</wp:posOffset>
                </wp:positionH>
                <wp:positionV relativeFrom="page">
                  <wp:posOffset>9220835</wp:posOffset>
                </wp:positionV>
                <wp:extent cx="551815" cy="125730"/>
                <wp:effectExtent l="0" t="0" r="635" b="7620"/>
                <wp:wrapNone/>
                <wp:docPr id="1051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551815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5D3ECA8" w14:textId="77777777" w:rsidR="00FB6BCB" w:rsidRPr="00833108" w:rsidRDefault="00FB6BCB" w:rsidP="00FB6BCB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Dokumentart</w:t>
                            </w:r>
                            <w:r w:rsidRPr="00833108"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F0B8EA" id="_x0000_s1242" type="#_x0000_t202" style="position:absolute;margin-left:342.15pt;margin-top:726.05pt;width:43.45pt;height:9.9pt;z-index:252244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65D3ECA8" w14:textId="77777777" w:rsidR="00FB6BCB" w:rsidRPr="00833108" w:rsidRDefault="00FB6BCB" w:rsidP="00FB6BCB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Dokumentart</w:t>
                      </w:r>
                      <w:r w:rsidRPr="00833108">
                        <w:rPr>
                          <w:rFonts w:ascii="Arial" w:hAnsi="Arial" w:cs="Arial"/>
                          <w:sz w:val="12"/>
                          <w:szCs w:val="12"/>
                        </w:rPr>
                        <w:t>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252160" behindDoc="0" locked="1" layoutInCell="1" allowOverlap="1" wp14:anchorId="4C7E88D5" wp14:editId="2D543AEE">
                <wp:simplePos x="0" y="0"/>
                <wp:positionH relativeFrom="column">
                  <wp:posOffset>5923280</wp:posOffset>
                </wp:positionH>
                <wp:positionV relativeFrom="page">
                  <wp:posOffset>9213850</wp:posOffset>
                </wp:positionV>
                <wp:extent cx="378460" cy="125730"/>
                <wp:effectExtent l="0" t="0" r="2540" b="7620"/>
                <wp:wrapNone/>
                <wp:docPr id="1052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7846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E2AE7F7" w14:textId="77777777" w:rsidR="00FB6BCB" w:rsidRPr="00833108" w:rsidRDefault="00FB6BCB" w:rsidP="00FB6BCB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Freigabe: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7E88D5" id="_x0000_s1243" type="#_x0000_t202" style="position:absolute;margin-left:466.4pt;margin-top:725.5pt;width:29.8pt;height:9.9pt;z-index:252252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" filled="f" stroked="f">
                <o:lock v:ext="edit" aspectratio="t"/>
                <v:textbox inset="0,0,0,0">
                  <w:txbxContent>
                    <w:p w14:paraId="0E2AE7F7" w14:textId="77777777" w:rsidR="00FB6BCB" w:rsidRPr="00833108" w:rsidRDefault="00FB6BCB" w:rsidP="00FB6BCB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Freigabe: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231680" behindDoc="0" locked="0" layoutInCell="1" allowOverlap="1" wp14:anchorId="1365975A" wp14:editId="3B6C17D6">
                <wp:simplePos x="0" y="0"/>
                <wp:positionH relativeFrom="column">
                  <wp:posOffset>5904230</wp:posOffset>
                </wp:positionH>
                <wp:positionV relativeFrom="bottomMargin">
                  <wp:posOffset>-1134110</wp:posOffset>
                </wp:positionV>
                <wp:extent cx="0" cy="381600"/>
                <wp:effectExtent l="0" t="0" r="19050" b="19050"/>
                <wp:wrapNone/>
                <wp:docPr id="1053" name="Gerade Verbindung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700577E" id="Gerade Verbindung 30" o:spid="_x0000_s1026" style="position:absolute;z-index:252231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464.9pt,-89.3pt" to="464.9pt,-5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" strokecolor="black [3213]" strokeweight="1.42pt">
                <w10:wrap anchory="margin"/>
              </v:lin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263424" behindDoc="0" locked="1" layoutInCell="1" allowOverlap="1" wp14:anchorId="3CDB32CD" wp14:editId="4038B5F1">
                <wp:simplePos x="0" y="0"/>
                <wp:positionH relativeFrom="column">
                  <wp:posOffset>4352290</wp:posOffset>
                </wp:positionH>
                <wp:positionV relativeFrom="page">
                  <wp:posOffset>9340850</wp:posOffset>
                </wp:positionV>
                <wp:extent cx="1504315" cy="194945"/>
                <wp:effectExtent l="0" t="0" r="635" b="0"/>
                <wp:wrapNone/>
                <wp:docPr id="1054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504315" cy="1949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F1196AB" w14:textId="77777777" w:rsidR="00FB6BCB" w:rsidRPr="002972DB" w:rsidRDefault="00FB6BCB" w:rsidP="00FB6BCB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de-DE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de-DE"/>
                              </w:rPr>
                              <w:t>Layout Bottom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DB32CD" id="_x0000_s1244" type="#_x0000_t202" style="position:absolute;margin-left:342.7pt;margin-top:735.5pt;width:118.45pt;height:15.35pt;z-index:252263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" filled="f" stroked="f">
                <o:lock v:ext="edit" aspectratio="t"/>
                <v:textbox inset="0,0,0,0">
                  <w:txbxContent>
                    <w:p w14:paraId="1F1196AB" w14:textId="77777777" w:rsidR="00FB6BCB" w:rsidRPr="002972DB" w:rsidRDefault="00FB6BCB" w:rsidP="00FB6BCB">
                      <w:pPr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  <w:lang w:val="de-DE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  <w:lang w:val="de-DE"/>
                        </w:rPr>
                        <w:t>Layout Bottom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268544" behindDoc="0" locked="1" layoutInCell="1" allowOverlap="1" wp14:anchorId="5AA8C5BA" wp14:editId="17B64EFC">
                <wp:simplePos x="0" y="0"/>
                <wp:positionH relativeFrom="column">
                  <wp:posOffset>5933440</wp:posOffset>
                </wp:positionH>
                <wp:positionV relativeFrom="page">
                  <wp:posOffset>9339580</wp:posOffset>
                </wp:positionV>
                <wp:extent cx="516890" cy="163830"/>
                <wp:effectExtent l="0" t="0" r="0" b="7620"/>
                <wp:wrapNone/>
                <wp:docPr id="1055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516890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0CDF0D9" w14:textId="3CD1FF2F" w:rsidR="00FB6BCB" w:rsidRPr="00777F7A" w:rsidRDefault="00B530FE" w:rsidP="00FB6BCB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de-DE"/>
                              </w:rPr>
                            </w:pPr>
                            <w:proofErr w:type="spellStart"/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de-DE"/>
                              </w:rPr>
                              <w:t>SreS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A8C5BA" id="_x0000_s1245" type="#_x0000_t202" style="position:absolute;margin-left:467.2pt;margin-top:735.4pt;width:40.7pt;height:12.9pt;z-index:252268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00CDF0D9" w14:textId="3CD1FF2F" w:rsidR="00FB6BCB" w:rsidRPr="00777F7A" w:rsidRDefault="00B530FE" w:rsidP="00FB6BCB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  <w:lang w:val="de-DE"/>
                        </w:rPr>
                      </w:pPr>
                      <w:proofErr w:type="spellStart"/>
                      <w:r>
                        <w:rPr>
                          <w:rFonts w:ascii="Arial" w:hAnsi="Arial" w:cs="Arial"/>
                          <w:sz w:val="20"/>
                          <w:szCs w:val="20"/>
                          <w:lang w:val="de-DE"/>
                        </w:rPr>
                        <w:t>SreS</w:t>
                      </w:r>
                      <w:proofErr w:type="spellEnd"/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246016" behindDoc="0" locked="1" layoutInCell="1" allowOverlap="1" wp14:anchorId="4800C7ED" wp14:editId="6102B9A5">
                <wp:simplePos x="0" y="0"/>
                <wp:positionH relativeFrom="column">
                  <wp:posOffset>2188845</wp:posOffset>
                </wp:positionH>
                <wp:positionV relativeFrom="page">
                  <wp:posOffset>9224010</wp:posOffset>
                </wp:positionV>
                <wp:extent cx="684530" cy="125730"/>
                <wp:effectExtent l="0" t="0" r="1270" b="7620"/>
                <wp:wrapNone/>
                <wp:docPr id="1056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68453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79D5652" w14:textId="77777777" w:rsidR="00FB6BCB" w:rsidRPr="00833108" w:rsidRDefault="00FB6BCB" w:rsidP="00FB6BCB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ID-Nr.: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00C7ED" id="_x0000_s1246" type="#_x0000_t202" style="position:absolute;margin-left:172.35pt;margin-top:726.3pt;width:53.9pt;height:9.9pt;z-index:252246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" filled="f" stroked="f">
                <o:lock v:ext="edit" aspectratio="t"/>
                <v:textbox inset="0,0,0,0">
                  <w:txbxContent>
                    <w:p w14:paraId="779D5652" w14:textId="77777777" w:rsidR="00FB6BCB" w:rsidRPr="00833108" w:rsidRDefault="00FB6BCB" w:rsidP="00FB6BCB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ID-Nr.: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264448" behindDoc="0" locked="1" layoutInCell="1" allowOverlap="1" wp14:anchorId="4098D405" wp14:editId="420A9EEE">
                <wp:simplePos x="0" y="0"/>
                <wp:positionH relativeFrom="column">
                  <wp:posOffset>2195830</wp:posOffset>
                </wp:positionH>
                <wp:positionV relativeFrom="page">
                  <wp:posOffset>9341485</wp:posOffset>
                </wp:positionV>
                <wp:extent cx="799465" cy="163830"/>
                <wp:effectExtent l="0" t="0" r="635" b="7620"/>
                <wp:wrapNone/>
                <wp:docPr id="1057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799465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A058F68" w14:textId="77777777" w:rsidR="00FB6BCB" w:rsidRPr="00777F7A" w:rsidRDefault="00FB6BCB" w:rsidP="00FB6BCB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de-DE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de-DE"/>
                              </w:rPr>
                              <w:t>5AHEL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98D405" id="_x0000_s1247" type="#_x0000_t202" style="position:absolute;margin-left:172.9pt;margin-top:735.55pt;width:62.95pt;height:12.9pt;z-index:252264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" filled="f" stroked="f">
                <o:lock v:ext="edit" aspectratio="t"/>
                <v:textbox inset="0,0,0,0">
                  <w:txbxContent>
                    <w:p w14:paraId="6A058F68" w14:textId="77777777" w:rsidR="00FB6BCB" w:rsidRPr="00777F7A" w:rsidRDefault="00FB6BCB" w:rsidP="00FB6BCB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  <w:lang w:val="de-DE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  <w:lang w:val="de-DE"/>
                        </w:rPr>
                        <w:t>5AHEL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222464" behindDoc="0" locked="0" layoutInCell="1" allowOverlap="1" wp14:anchorId="2C7FE582" wp14:editId="419465EC">
                <wp:simplePos x="0" y="0"/>
                <wp:positionH relativeFrom="column">
                  <wp:posOffset>4320540</wp:posOffset>
                </wp:positionH>
                <wp:positionV relativeFrom="bottomMargin">
                  <wp:posOffset>-1134110</wp:posOffset>
                </wp:positionV>
                <wp:extent cx="0" cy="381000"/>
                <wp:effectExtent l="0" t="0" r="19050" b="19050"/>
                <wp:wrapNone/>
                <wp:docPr id="1058" name="Gerade Verbindung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0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A766CCD" id="Gerade Verbindung 43" o:spid="_x0000_s1026" style="position:absolute;z-index:252222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340.2pt,-89.3pt" to="340.2pt,-59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" strokecolor="black [3213]" strokeweight="1.42pt">
                <w10:wrap anchory="margin"/>
              </v:lin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273664" behindDoc="0" locked="1" layoutInCell="1" allowOverlap="1" wp14:anchorId="7516E353" wp14:editId="0A1BEA21">
                <wp:simplePos x="0" y="0"/>
                <wp:positionH relativeFrom="column">
                  <wp:posOffset>5076825</wp:posOffset>
                </wp:positionH>
                <wp:positionV relativeFrom="page">
                  <wp:posOffset>10100310</wp:posOffset>
                </wp:positionV>
                <wp:extent cx="788035" cy="163830"/>
                <wp:effectExtent l="0" t="0" r="12065" b="7620"/>
                <wp:wrapNone/>
                <wp:docPr id="1059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788035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25B8BAE" w14:textId="6BA92353" w:rsidR="00FB6BCB" w:rsidRPr="00DF75BF" w:rsidRDefault="00FB6BCB" w:rsidP="00FB6BCB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fldChar w:fldCharType="begin"/>
                            </w: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instrText xml:space="preserve"> DATE   \* MERGEFORMAT </w:instrText>
                            </w: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8854A2">
                              <w:rPr>
                                <w:rFonts w:ascii="Arial" w:hAnsi="Arial" w:cs="Arial"/>
                                <w:noProof/>
                                <w:sz w:val="20"/>
                                <w:szCs w:val="20"/>
                              </w:rPr>
                              <w:t>16.05.2023</w:t>
                            </w: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16E353" id="_x0000_s1248" type="#_x0000_t202" style="position:absolute;margin-left:399.75pt;margin-top:795.3pt;width:62.05pt;height:12.9pt;z-index:252273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" filled="f" stroked="f">
                <o:lock v:ext="edit" aspectratio="t"/>
                <v:textbox inset="0,0,0,0">
                  <w:txbxContent>
                    <w:p w14:paraId="725B8BAE" w14:textId="6BA92353" w:rsidR="00FB6BCB" w:rsidRPr="00DF75BF" w:rsidRDefault="00FB6BCB" w:rsidP="00FB6BCB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fldChar w:fldCharType="begin"/>
                      </w: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instrText xml:space="preserve"> DATE   \* MERGEFORMAT </w:instrText>
                      </w: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fldChar w:fldCharType="separate"/>
                      </w:r>
                      <w:r w:rsidR="008854A2">
                        <w:rPr>
                          <w:rFonts w:ascii="Arial" w:hAnsi="Arial" w:cs="Arial"/>
                          <w:noProof/>
                          <w:sz w:val="20"/>
                          <w:szCs w:val="20"/>
                        </w:rPr>
                        <w:t>16.05.2023</w:t>
                      </w: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fldChar w:fldCharType="end"/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269568" behindDoc="0" locked="1" layoutInCell="1" allowOverlap="1" wp14:anchorId="6BF1BAF1" wp14:editId="339DB047">
                <wp:simplePos x="0" y="0"/>
                <wp:positionH relativeFrom="column">
                  <wp:posOffset>4345940</wp:posOffset>
                </wp:positionH>
                <wp:positionV relativeFrom="page">
                  <wp:posOffset>10086340</wp:posOffset>
                </wp:positionV>
                <wp:extent cx="374015" cy="163830"/>
                <wp:effectExtent l="0" t="0" r="6985" b="7620"/>
                <wp:wrapNone/>
                <wp:docPr id="1060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74015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D0A7890" w14:textId="77777777" w:rsidR="00FB6BCB" w:rsidRPr="00DF75BF" w:rsidRDefault="00FB6BCB" w:rsidP="00FB6BCB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ohne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F1BAF1" id="_x0000_s1249" type="#_x0000_t202" style="position:absolute;margin-left:342.2pt;margin-top:794.2pt;width:29.45pt;height:12.9pt;z-index:252269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" filled="f" stroked="f">
                <o:lock v:ext="edit" aspectratio="t"/>
                <v:textbox inset="0,0,0,0">
                  <w:txbxContent>
                    <w:p w14:paraId="3D0A7890" w14:textId="77777777" w:rsidR="00FB6BCB" w:rsidRPr="00DF75BF" w:rsidRDefault="00FB6BCB" w:rsidP="00FB6BCB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t>ohne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272640" behindDoc="0" locked="1" layoutInCell="1" allowOverlap="1" wp14:anchorId="43807008" wp14:editId="3156AD63">
                <wp:simplePos x="0" y="0"/>
                <wp:positionH relativeFrom="column">
                  <wp:posOffset>6227445</wp:posOffset>
                </wp:positionH>
                <wp:positionV relativeFrom="page">
                  <wp:posOffset>10086340</wp:posOffset>
                </wp:positionV>
                <wp:extent cx="231140" cy="163830"/>
                <wp:effectExtent l="0" t="0" r="0" b="7620"/>
                <wp:wrapNone/>
                <wp:docPr id="1061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31140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C00AF2" w14:textId="66207053" w:rsidR="00FB6BCB" w:rsidRPr="00DF75BF" w:rsidRDefault="00FB6BCB" w:rsidP="00FB6BCB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1</w:t>
                            </w:r>
                            <w:r w:rsidR="00AE60CC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5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807008" id="_x0000_s1250" type="#_x0000_t202" style="position:absolute;margin-left:490.35pt;margin-top:794.2pt;width:18.2pt;height:12.9pt;z-index:252272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" filled="f" stroked="f">
                <o:lock v:ext="edit" aspectratio="t"/>
                <v:textbox inset="0,0,0,0">
                  <w:txbxContent>
                    <w:p w14:paraId="55C00AF2" w14:textId="66207053" w:rsidR="00FB6BCB" w:rsidRPr="00DF75BF" w:rsidRDefault="00FB6BCB" w:rsidP="00FB6BCB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t>1</w:t>
                      </w:r>
                      <w:r w:rsidR="00AE60CC">
                        <w:rPr>
                          <w:rFonts w:ascii="Arial" w:hAnsi="Arial" w:cs="Arial"/>
                          <w:sz w:val="20"/>
                          <w:szCs w:val="20"/>
                        </w:rPr>
                        <w:t>5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271616" behindDoc="0" locked="1" layoutInCell="1" allowOverlap="1" wp14:anchorId="65467792" wp14:editId="5B65F640">
                <wp:simplePos x="0" y="0"/>
                <wp:positionH relativeFrom="column">
                  <wp:posOffset>5935345</wp:posOffset>
                </wp:positionH>
                <wp:positionV relativeFrom="page">
                  <wp:posOffset>10074910</wp:posOffset>
                </wp:positionV>
                <wp:extent cx="231140" cy="163830"/>
                <wp:effectExtent l="0" t="0" r="0" b="7620"/>
                <wp:wrapNone/>
                <wp:docPr id="1062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31140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370CF90" w14:textId="490AE0B5" w:rsidR="00FB6BCB" w:rsidRPr="008A70C4" w:rsidRDefault="00852A75" w:rsidP="00FB6BCB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de-DE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de-DE"/>
                              </w:rPr>
                              <w:t>8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467792" id="_x0000_s1251" type="#_x0000_t202" style="position:absolute;margin-left:467.35pt;margin-top:793.3pt;width:18.2pt;height:12.9pt;z-index:252271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" filled="f" stroked="f">
                <o:lock v:ext="edit" aspectratio="t"/>
                <v:textbox inset="0,0,0,0">
                  <w:txbxContent>
                    <w:p w14:paraId="4370CF90" w14:textId="490AE0B5" w:rsidR="00FB6BCB" w:rsidRPr="008A70C4" w:rsidRDefault="00852A75" w:rsidP="00FB6BCB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  <w:lang w:val="de-DE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  <w:lang w:val="de-DE"/>
                        </w:rPr>
                        <w:t>8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270592" behindDoc="0" locked="1" layoutInCell="1" allowOverlap="1" wp14:anchorId="71A4E9C3" wp14:editId="5EA8C8FC">
                <wp:simplePos x="0" y="0"/>
                <wp:positionH relativeFrom="column">
                  <wp:posOffset>4773295</wp:posOffset>
                </wp:positionH>
                <wp:positionV relativeFrom="page">
                  <wp:posOffset>10086340</wp:posOffset>
                </wp:positionV>
                <wp:extent cx="231140" cy="163830"/>
                <wp:effectExtent l="0" t="0" r="0" b="7620"/>
                <wp:wrapNone/>
                <wp:docPr id="1063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31140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9D7A57F" w14:textId="77777777" w:rsidR="00FB6BCB" w:rsidRPr="00DF75BF" w:rsidRDefault="00FB6BCB" w:rsidP="00FB6BCB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DE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A4E9C3" id="_x0000_s1252" type="#_x0000_t202" style="position:absolute;margin-left:375.85pt;margin-top:794.2pt;width:18.2pt;height:12.9pt;z-index:252270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59D7A57F" w14:textId="77777777" w:rsidR="00FB6BCB" w:rsidRPr="00DF75BF" w:rsidRDefault="00FB6BCB" w:rsidP="00FB6BCB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t>DE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262400" behindDoc="0" locked="1" layoutInCell="1" allowOverlap="1" wp14:anchorId="0C336229" wp14:editId="2A4986FA">
                <wp:simplePos x="0" y="0"/>
                <wp:positionH relativeFrom="column">
                  <wp:posOffset>2227580</wp:posOffset>
                </wp:positionH>
                <wp:positionV relativeFrom="page">
                  <wp:posOffset>9785985</wp:posOffset>
                </wp:positionV>
                <wp:extent cx="2026285" cy="462280"/>
                <wp:effectExtent l="0" t="0" r="12065" b="13970"/>
                <wp:wrapNone/>
                <wp:docPr id="1064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026285" cy="4622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0F4DF57" w14:textId="77777777" w:rsidR="00FB6BCB" w:rsidRDefault="00FB6BCB" w:rsidP="00FB6BCB">
                            <w:pPr>
                              <w:spacing w:after="0" w:line="240" w:lineRule="auto"/>
                              <w:jc w:val="center"/>
                              <w:rPr>
                                <w:rFonts w:ascii="Arial" w:hAnsi="Arial" w:cs="Arial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32"/>
                                <w:szCs w:val="32"/>
                              </w:rPr>
                              <w:t>Gitcon</w:t>
                            </w:r>
                          </w:p>
                          <w:p w14:paraId="0D28DD28" w14:textId="77777777" w:rsidR="00FB6BCB" w:rsidRPr="00640624" w:rsidRDefault="00FB6BCB" w:rsidP="00FB6BCB">
                            <w:pPr>
                              <w:spacing w:after="0" w:line="240" w:lineRule="auto"/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MIDI-Interface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336229" id="_x0000_s1253" type="#_x0000_t202" style="position:absolute;margin-left:175.4pt;margin-top:770.55pt;width:159.55pt;height:36.4pt;z-index:25226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" filled="f" stroked="f">
                <o:lock v:ext="edit" aspectratio="t"/>
                <v:textbox inset="0,0,0,0">
                  <w:txbxContent>
                    <w:p w14:paraId="40F4DF57" w14:textId="77777777" w:rsidR="00FB6BCB" w:rsidRDefault="00FB6BCB" w:rsidP="00FB6BCB">
                      <w:pPr>
                        <w:spacing w:after="0" w:line="240" w:lineRule="auto"/>
                        <w:jc w:val="center"/>
                        <w:rPr>
                          <w:rFonts w:ascii="Arial" w:hAnsi="Arial" w:cs="Arial"/>
                          <w:sz w:val="32"/>
                          <w:szCs w:val="32"/>
                        </w:rPr>
                      </w:pPr>
                      <w:r>
                        <w:rPr>
                          <w:rFonts w:ascii="Arial" w:hAnsi="Arial" w:cs="Arial"/>
                          <w:sz w:val="32"/>
                          <w:szCs w:val="32"/>
                        </w:rPr>
                        <w:t>Gitcon</w:t>
                      </w:r>
                    </w:p>
                    <w:p w14:paraId="0D28DD28" w14:textId="77777777" w:rsidR="00FB6BCB" w:rsidRPr="00640624" w:rsidRDefault="00FB6BCB" w:rsidP="00FB6BCB">
                      <w:pPr>
                        <w:spacing w:after="0" w:line="240" w:lineRule="auto"/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>MIDI-Interface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261376" behindDoc="0" locked="1" layoutInCell="1" allowOverlap="1" wp14:anchorId="61CBF49E" wp14:editId="68743C65">
                <wp:simplePos x="0" y="0"/>
                <wp:positionH relativeFrom="column">
                  <wp:posOffset>2202180</wp:posOffset>
                </wp:positionH>
                <wp:positionV relativeFrom="page">
                  <wp:posOffset>8931910</wp:posOffset>
                </wp:positionV>
                <wp:extent cx="2082800" cy="213360"/>
                <wp:effectExtent l="0" t="0" r="12700" b="0"/>
                <wp:wrapNone/>
                <wp:docPr id="1065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082800" cy="2133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3B9051F" w14:textId="77777777" w:rsidR="00FB6BCB" w:rsidRPr="00777F7A" w:rsidRDefault="00FB6BCB" w:rsidP="00FB6BCB">
                            <w:pPr>
                              <w:jc w:val="center"/>
                              <w:rPr>
                                <w:rFonts w:ascii="Arial" w:hAnsi="Arial" w:cs="Arial"/>
                                <w:sz w:val="28"/>
                                <w:szCs w:val="28"/>
                                <w:lang w:val="de-DE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  <w:lang w:val="de-DE"/>
                              </w:rPr>
                              <w:t>Simon Grundner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CBF49E" id="_x0000_s1254" type="#_x0000_t202" style="position:absolute;margin-left:173.4pt;margin-top:703.3pt;width:164pt;height:16.8pt;z-index:252261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" filled="f" stroked="f">
                <o:lock v:ext="edit" aspectratio="t"/>
                <v:textbox inset="0,0,0,0">
                  <w:txbxContent>
                    <w:p w14:paraId="73B9051F" w14:textId="77777777" w:rsidR="00FB6BCB" w:rsidRPr="00777F7A" w:rsidRDefault="00FB6BCB" w:rsidP="00FB6BCB">
                      <w:pPr>
                        <w:jc w:val="center"/>
                        <w:rPr>
                          <w:rFonts w:ascii="Arial" w:hAnsi="Arial" w:cs="Arial"/>
                          <w:sz w:val="28"/>
                          <w:szCs w:val="28"/>
                          <w:lang w:val="de-DE"/>
                        </w:rPr>
                      </w:pPr>
                      <w:r>
                        <w:rPr>
                          <w:rFonts w:ascii="Arial" w:hAnsi="Arial" w:cs="Arial"/>
                          <w:sz w:val="28"/>
                          <w:szCs w:val="28"/>
                          <w:lang w:val="de-DE"/>
                        </w:rPr>
                        <w:t>Simon Grundner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236800" behindDoc="0" locked="1" layoutInCell="1" allowOverlap="1" wp14:anchorId="4E3DD737" wp14:editId="357641BB">
                <wp:simplePos x="0" y="0"/>
                <wp:positionH relativeFrom="column">
                  <wp:posOffset>26670</wp:posOffset>
                </wp:positionH>
                <wp:positionV relativeFrom="page">
                  <wp:posOffset>8834755</wp:posOffset>
                </wp:positionV>
                <wp:extent cx="973455" cy="125730"/>
                <wp:effectExtent l="0" t="0" r="0" b="7620"/>
                <wp:wrapNone/>
                <wp:docPr id="1066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973455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C065BF1" w14:textId="77777777" w:rsidR="00FB6BCB" w:rsidRPr="00833108" w:rsidRDefault="00FB6BCB" w:rsidP="00FB6BCB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Sachnummer, Dateiname</w:t>
                            </w:r>
                            <w:r w:rsidRPr="00833108"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3DD737" id="_x0000_s1255" type="#_x0000_t202" style="position:absolute;margin-left:2.1pt;margin-top:695.65pt;width:76.65pt;height:9.9pt;z-index:252236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" filled="f" stroked="f">
                <o:lock v:ext="edit" aspectratio="t"/>
                <v:textbox inset="0,0,0,0">
                  <w:txbxContent>
                    <w:p w14:paraId="1C065BF1" w14:textId="77777777" w:rsidR="00FB6BCB" w:rsidRPr="00833108" w:rsidRDefault="00FB6BCB" w:rsidP="00FB6BCB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Sachnummer, Dateiname</w:t>
                      </w:r>
                      <w:r w:rsidRPr="00833108">
                        <w:rPr>
                          <w:rFonts w:ascii="Arial" w:hAnsi="Arial" w:cs="Arial"/>
                          <w:sz w:val="12"/>
                          <w:szCs w:val="12"/>
                        </w:rPr>
                        <w:t>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235776" behindDoc="0" locked="1" layoutInCell="1" allowOverlap="1" wp14:anchorId="14C47A3A" wp14:editId="5091CDFF">
                <wp:simplePos x="0" y="0"/>
                <wp:positionH relativeFrom="column">
                  <wp:posOffset>2187575</wp:posOffset>
                </wp:positionH>
                <wp:positionV relativeFrom="page">
                  <wp:posOffset>8838565</wp:posOffset>
                </wp:positionV>
                <wp:extent cx="478790" cy="125730"/>
                <wp:effectExtent l="0" t="0" r="0" b="7620"/>
                <wp:wrapNone/>
                <wp:docPr id="1067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47879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B01F2C2" w14:textId="77777777" w:rsidR="00FB6BCB" w:rsidRPr="00833108" w:rsidRDefault="00FB6BCB" w:rsidP="00FB6BCB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Name</w:t>
                            </w:r>
                            <w:r w:rsidRPr="00833108"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C47A3A" id="_x0000_s1256" type="#_x0000_t202" style="position:absolute;margin-left:172.25pt;margin-top:695.95pt;width:37.7pt;height:9.9pt;z-index:252235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" filled="f" stroked="f">
                <o:lock v:ext="edit" aspectratio="t"/>
                <v:textbox inset="0,0,0,0">
                  <w:txbxContent>
                    <w:p w14:paraId="3B01F2C2" w14:textId="77777777" w:rsidR="00FB6BCB" w:rsidRPr="00833108" w:rsidRDefault="00FB6BCB" w:rsidP="00FB6BCB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Name</w:t>
                      </w:r>
                      <w:r w:rsidRPr="00833108">
                        <w:rPr>
                          <w:rFonts w:ascii="Arial" w:hAnsi="Arial" w:cs="Arial"/>
                          <w:sz w:val="12"/>
                          <w:szCs w:val="12"/>
                        </w:rPr>
                        <w:t>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243968" behindDoc="0" locked="1" layoutInCell="1" allowOverlap="1" wp14:anchorId="0498A20E" wp14:editId="6E8DB492">
                <wp:simplePos x="0" y="0"/>
                <wp:positionH relativeFrom="column">
                  <wp:posOffset>4345940</wp:posOffset>
                </wp:positionH>
                <wp:positionV relativeFrom="page">
                  <wp:posOffset>9973310</wp:posOffset>
                </wp:positionV>
                <wp:extent cx="374015" cy="125730"/>
                <wp:effectExtent l="0" t="0" r="6985" b="7620"/>
                <wp:wrapNone/>
                <wp:docPr id="1068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74015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4CADDE2" w14:textId="77777777" w:rsidR="00FB6BCB" w:rsidRPr="00833108" w:rsidRDefault="00FB6BCB" w:rsidP="00FB6BCB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Maßstab: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98A20E" id="_x0000_s1257" type="#_x0000_t202" style="position:absolute;margin-left:342.2pt;margin-top:785.3pt;width:29.45pt;height:9.9pt;z-index:252243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54CADDE2" w14:textId="77777777" w:rsidR="00FB6BCB" w:rsidRPr="00833108" w:rsidRDefault="00FB6BCB" w:rsidP="00FB6BCB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Maßstab: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242944" behindDoc="0" locked="1" layoutInCell="1" allowOverlap="1" wp14:anchorId="4D553BCD" wp14:editId="59E3FD90">
                <wp:simplePos x="0" y="0"/>
                <wp:positionH relativeFrom="column">
                  <wp:posOffset>4773295</wp:posOffset>
                </wp:positionH>
                <wp:positionV relativeFrom="page">
                  <wp:posOffset>9980295</wp:posOffset>
                </wp:positionV>
                <wp:extent cx="231140" cy="125730"/>
                <wp:effectExtent l="0" t="0" r="0" b="7620"/>
                <wp:wrapNone/>
                <wp:docPr id="1069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3114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5AF060A" w14:textId="77777777" w:rsidR="00FB6BCB" w:rsidRPr="00833108" w:rsidRDefault="00FB6BCB" w:rsidP="00FB6BCB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Spr.: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553BCD" id="_x0000_s1258" type="#_x0000_t202" style="position:absolute;margin-left:375.85pt;margin-top:785.85pt;width:18.2pt;height:9.9pt;z-index:252242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" filled="f" stroked="f">
                <o:lock v:ext="edit" aspectratio="t"/>
                <v:textbox inset="0,0,0,0">
                  <w:txbxContent>
                    <w:p w14:paraId="05AF060A" w14:textId="77777777" w:rsidR="00FB6BCB" w:rsidRPr="00833108" w:rsidRDefault="00FB6BCB" w:rsidP="00FB6BCB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Spr.: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241920" behindDoc="0" locked="1" layoutInCell="1" allowOverlap="1" wp14:anchorId="1A837234" wp14:editId="3FC0F627">
                <wp:simplePos x="0" y="0"/>
                <wp:positionH relativeFrom="column">
                  <wp:posOffset>5076825</wp:posOffset>
                </wp:positionH>
                <wp:positionV relativeFrom="page">
                  <wp:posOffset>9980295</wp:posOffset>
                </wp:positionV>
                <wp:extent cx="336550" cy="125730"/>
                <wp:effectExtent l="0" t="0" r="6350" b="7620"/>
                <wp:wrapNone/>
                <wp:docPr id="1070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3655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687666E" w14:textId="77777777" w:rsidR="00FB6BCB" w:rsidRPr="00833108" w:rsidRDefault="00FB6BCB" w:rsidP="00FB6BCB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Datum: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837234" id="_x0000_s1259" type="#_x0000_t202" style="position:absolute;margin-left:399.75pt;margin-top:785.85pt;width:26.5pt;height:9.9pt;z-index:252241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" filled="f" stroked="f">
                <o:lock v:ext="edit" aspectratio="t"/>
                <v:textbox inset="0,0,0,0">
                  <w:txbxContent>
                    <w:p w14:paraId="2687666E" w14:textId="77777777" w:rsidR="00FB6BCB" w:rsidRPr="00833108" w:rsidRDefault="00FB6BCB" w:rsidP="00FB6BCB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Datum: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240896" behindDoc="0" locked="1" layoutInCell="1" allowOverlap="1" wp14:anchorId="68B01806" wp14:editId="4696808F">
                <wp:simplePos x="0" y="0"/>
                <wp:positionH relativeFrom="column">
                  <wp:posOffset>6206490</wp:posOffset>
                </wp:positionH>
                <wp:positionV relativeFrom="page">
                  <wp:posOffset>9972675</wp:posOffset>
                </wp:positionV>
                <wp:extent cx="259080" cy="125730"/>
                <wp:effectExtent l="0" t="0" r="7620" b="7620"/>
                <wp:wrapNone/>
                <wp:docPr id="1071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5908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37157AA" w14:textId="77777777" w:rsidR="00FB6BCB" w:rsidRPr="00833108" w:rsidRDefault="00FB6BCB" w:rsidP="00FB6BCB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Blätter: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B01806" id="_x0000_s1260" type="#_x0000_t202" style="position:absolute;margin-left:488.7pt;margin-top:785.25pt;width:20.4pt;height:9.9pt;z-index:252240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337157AA" w14:textId="77777777" w:rsidR="00FB6BCB" w:rsidRPr="00833108" w:rsidRDefault="00FB6BCB" w:rsidP="00FB6BCB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Blätter: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239872" behindDoc="0" locked="1" layoutInCell="1" allowOverlap="1" wp14:anchorId="16CEDABF" wp14:editId="18AAA157">
                <wp:simplePos x="0" y="0"/>
                <wp:positionH relativeFrom="column">
                  <wp:posOffset>5928995</wp:posOffset>
                </wp:positionH>
                <wp:positionV relativeFrom="page">
                  <wp:posOffset>9977120</wp:posOffset>
                </wp:positionV>
                <wp:extent cx="231140" cy="125730"/>
                <wp:effectExtent l="0" t="0" r="0" b="7620"/>
                <wp:wrapNone/>
                <wp:docPr id="1072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3114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E3CD619" w14:textId="77777777" w:rsidR="00FB6BCB" w:rsidRPr="00833108" w:rsidRDefault="00FB6BCB" w:rsidP="00FB6BCB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Blatt: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CEDABF" id="_x0000_s1261" type="#_x0000_t202" style="position:absolute;margin-left:466.85pt;margin-top:785.6pt;width:18.2pt;height:9.9pt;z-index:252239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" filled="f" stroked="f">
                <o:lock v:ext="edit" aspectratio="t"/>
                <v:textbox inset="0,0,0,0">
                  <w:txbxContent>
                    <w:p w14:paraId="1E3CD619" w14:textId="77777777" w:rsidR="00FB6BCB" w:rsidRPr="00833108" w:rsidRDefault="00FB6BCB" w:rsidP="00FB6BCB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Blatt: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276736" behindDoc="0" locked="1" layoutInCell="1" allowOverlap="1" wp14:anchorId="64FC32D0" wp14:editId="3A3635D9">
                <wp:simplePos x="0" y="0"/>
                <wp:positionH relativeFrom="column">
                  <wp:posOffset>78740</wp:posOffset>
                </wp:positionH>
                <wp:positionV relativeFrom="page">
                  <wp:posOffset>10061575</wp:posOffset>
                </wp:positionV>
                <wp:extent cx="2024380" cy="188595"/>
                <wp:effectExtent l="0" t="0" r="13970" b="1905"/>
                <wp:wrapNone/>
                <wp:docPr id="1073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024380" cy="18859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EEE3F8C" w14:textId="77777777" w:rsidR="00FB6BCB" w:rsidRPr="00D00A94" w:rsidRDefault="00FB6BCB" w:rsidP="00FB6BCB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  <w:t>Elektronik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FC32D0" id="_x0000_s1262" type="#_x0000_t202" style="position:absolute;margin-left:6.2pt;margin-top:792.25pt;width:159.4pt;height:14.85pt;z-index:252276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1EEE3F8C" w14:textId="77777777" w:rsidR="00FB6BCB" w:rsidRPr="00D00A94" w:rsidRDefault="00FB6BCB" w:rsidP="00FB6BCB">
                      <w:pPr>
                        <w:jc w:val="center"/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  <w:t>Elektronik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274688" behindDoc="0" locked="1" layoutInCell="1" allowOverlap="1" wp14:anchorId="4CBC88F8" wp14:editId="77DF6257">
                <wp:simplePos x="0" y="0"/>
                <wp:positionH relativeFrom="column">
                  <wp:posOffset>64770</wp:posOffset>
                </wp:positionH>
                <wp:positionV relativeFrom="page">
                  <wp:posOffset>9839325</wp:posOffset>
                </wp:positionV>
                <wp:extent cx="2024380" cy="222885"/>
                <wp:effectExtent l="0" t="0" r="13970" b="5715"/>
                <wp:wrapNone/>
                <wp:docPr id="1074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024380" cy="2228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50895C2" w14:textId="77777777" w:rsidR="00FB6BCB" w:rsidRPr="00922583" w:rsidRDefault="00FB6BCB" w:rsidP="00FB6BCB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</w:rPr>
                            </w:pPr>
                            <w:proofErr w:type="spellStart"/>
                            <w:r w:rsidRPr="00922583"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</w:rPr>
                              <w:t>HTBLuVA</w:t>
                            </w:r>
                            <w:proofErr w:type="spellEnd"/>
                            <w:r w:rsidRPr="00922583"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</w:rPr>
                              <w:t xml:space="preserve"> Salzburg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BC88F8" id="_x0000_s1263" type="#_x0000_t202" style="position:absolute;margin-left:5.1pt;margin-top:774.75pt;width:159.4pt;height:17.55pt;z-index:252274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" filled="f" stroked="f">
                <o:lock v:ext="edit" aspectratio="t"/>
                <v:textbox inset="0,0,0,0">
                  <w:txbxContent>
                    <w:p w14:paraId="350895C2" w14:textId="77777777" w:rsidR="00FB6BCB" w:rsidRPr="00922583" w:rsidRDefault="00FB6BCB" w:rsidP="00FB6BCB">
                      <w:pPr>
                        <w:jc w:val="center"/>
                        <w:rPr>
                          <w:rFonts w:ascii="Arial" w:hAnsi="Arial" w:cs="Arial"/>
                          <w:b/>
                          <w:sz w:val="28"/>
                          <w:szCs w:val="28"/>
                        </w:rPr>
                      </w:pPr>
                      <w:proofErr w:type="spellStart"/>
                      <w:r w:rsidRPr="00922583">
                        <w:rPr>
                          <w:rFonts w:ascii="Arial" w:hAnsi="Arial" w:cs="Arial"/>
                          <w:b/>
                          <w:sz w:val="28"/>
                          <w:szCs w:val="28"/>
                        </w:rPr>
                        <w:t>HTBLuVA</w:t>
                      </w:r>
                      <w:proofErr w:type="spellEnd"/>
                      <w:r w:rsidRPr="00922583">
                        <w:rPr>
                          <w:rFonts w:ascii="Arial" w:hAnsi="Arial" w:cs="Arial"/>
                          <w:b/>
                          <w:sz w:val="28"/>
                          <w:szCs w:val="28"/>
                        </w:rPr>
                        <w:t xml:space="preserve"> Salzburg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258304" behindDoc="0" locked="1" layoutInCell="1" allowOverlap="1" wp14:anchorId="4FCC920D" wp14:editId="760BCCAB">
                <wp:simplePos x="0" y="0"/>
                <wp:positionH relativeFrom="column">
                  <wp:posOffset>34925</wp:posOffset>
                </wp:positionH>
                <wp:positionV relativeFrom="page">
                  <wp:posOffset>8966200</wp:posOffset>
                </wp:positionV>
                <wp:extent cx="2086610" cy="200025"/>
                <wp:effectExtent l="0" t="0" r="8890" b="9525"/>
                <wp:wrapNone/>
                <wp:docPr id="1075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086610" cy="2000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565FA49" w14:textId="77777777" w:rsidR="00FB6BCB" w:rsidRPr="00E90F85" w:rsidRDefault="00FB6BCB" w:rsidP="00FB6BCB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Beilage 5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CC920D" id="_x0000_s1264" type="#_x0000_t202" style="position:absolute;margin-left:2.75pt;margin-top:706pt;width:164.3pt;height:15.75pt;z-index:252258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" filled="f" stroked="f">
                <o:lock v:ext="edit" aspectratio="t"/>
                <v:textbox inset="0,0,0,0">
                  <w:txbxContent>
                    <w:p w14:paraId="2565FA49" w14:textId="77777777" w:rsidR="00FB6BCB" w:rsidRPr="00E90F85" w:rsidRDefault="00FB6BCB" w:rsidP="00FB6BCB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t>Beilage 5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234752" behindDoc="0" locked="1" layoutInCell="1" allowOverlap="1" wp14:anchorId="3DB7B50E" wp14:editId="4BA9BA85">
                <wp:simplePos x="0" y="0"/>
                <wp:positionH relativeFrom="column">
                  <wp:posOffset>2185035</wp:posOffset>
                </wp:positionH>
                <wp:positionV relativeFrom="page">
                  <wp:posOffset>9589770</wp:posOffset>
                </wp:positionV>
                <wp:extent cx="478790" cy="125730"/>
                <wp:effectExtent l="0" t="0" r="0" b="7620"/>
                <wp:wrapNone/>
                <wp:docPr id="1076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47879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43F8EF2" w14:textId="77777777" w:rsidR="00FB6BCB" w:rsidRPr="00833108" w:rsidRDefault="00FB6BCB" w:rsidP="00FB6BCB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 w:rsidRPr="00833108"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Benennung: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B7B50E" id="_x0000_s1265" type="#_x0000_t202" style="position:absolute;margin-left:172.05pt;margin-top:755.1pt;width:37.7pt;height:9.9pt;z-index:252234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" filled="f" stroked="f">
                <o:lock v:ext="edit" aspectratio="t"/>
                <v:textbox inset="0,0,0,0">
                  <w:txbxContent>
                    <w:p w14:paraId="543F8EF2" w14:textId="77777777" w:rsidR="00FB6BCB" w:rsidRPr="00833108" w:rsidRDefault="00FB6BCB" w:rsidP="00FB6BCB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 w:rsidRPr="00833108">
                        <w:rPr>
                          <w:rFonts w:ascii="Arial" w:hAnsi="Arial" w:cs="Arial"/>
                          <w:sz w:val="12"/>
                          <w:szCs w:val="12"/>
                        </w:rPr>
                        <w:t>Benennung: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228608" behindDoc="0" locked="0" layoutInCell="1" allowOverlap="1" wp14:anchorId="49655163" wp14:editId="4EF03155">
                <wp:simplePos x="0" y="0"/>
                <wp:positionH relativeFrom="column">
                  <wp:posOffset>6192520</wp:posOffset>
                </wp:positionH>
                <wp:positionV relativeFrom="bottomMargin">
                  <wp:posOffset>-377825</wp:posOffset>
                </wp:positionV>
                <wp:extent cx="0" cy="381600"/>
                <wp:effectExtent l="0" t="0" r="19050" b="19050"/>
                <wp:wrapNone/>
                <wp:docPr id="1077" name="Gerade Verbindung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701DAAE" id="Gerade Verbindung 33" o:spid="_x0000_s1026" style="position:absolute;z-index:252228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487.6pt,-29.75pt" to="487.6pt,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" strokecolor="black [3213]" strokeweight="1.42pt">
                <w10:wrap anchory="margin"/>
              </v:lin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227584" behindDoc="0" locked="0" layoutInCell="1" allowOverlap="1" wp14:anchorId="6FA17912" wp14:editId="20AE96A9">
                <wp:simplePos x="0" y="0"/>
                <wp:positionH relativeFrom="column">
                  <wp:posOffset>5904865</wp:posOffset>
                </wp:positionH>
                <wp:positionV relativeFrom="bottomMargin">
                  <wp:posOffset>-377825</wp:posOffset>
                </wp:positionV>
                <wp:extent cx="0" cy="381600"/>
                <wp:effectExtent l="0" t="0" r="19050" b="19050"/>
                <wp:wrapNone/>
                <wp:docPr id="1078" name="Gerade Verbindung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CA552C6" id="Gerade Verbindung 34" o:spid="_x0000_s1026" style="position:absolute;z-index:252227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464.95pt,-29.75pt" to="464.95pt,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" strokecolor="black [3213]" strokeweight="1.42pt">
                <w10:wrap anchory="margin"/>
              </v:lin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226560" behindDoc="0" locked="0" layoutInCell="1" allowOverlap="1" wp14:anchorId="64D69341" wp14:editId="16DC17DB">
                <wp:simplePos x="0" y="0"/>
                <wp:positionH relativeFrom="column">
                  <wp:posOffset>5040630</wp:posOffset>
                </wp:positionH>
                <wp:positionV relativeFrom="bottomMargin">
                  <wp:posOffset>-377825</wp:posOffset>
                </wp:positionV>
                <wp:extent cx="0" cy="381600"/>
                <wp:effectExtent l="0" t="0" r="19050" b="19050"/>
                <wp:wrapNone/>
                <wp:docPr id="1079" name="Gerade Verbindung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6DE5A82" id="Gerade Verbindung 35" o:spid="_x0000_s1026" style="position:absolute;z-index:252226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396.9pt,-29.75pt" to="396.9pt,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" strokecolor="black [3213]" strokeweight="1.42pt">
                <w10:wrap anchory="margin"/>
              </v:lin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225536" behindDoc="0" locked="0" layoutInCell="1" allowOverlap="1" wp14:anchorId="148BEDF9" wp14:editId="573532E3">
                <wp:simplePos x="0" y="0"/>
                <wp:positionH relativeFrom="column">
                  <wp:posOffset>4752340</wp:posOffset>
                </wp:positionH>
                <wp:positionV relativeFrom="bottomMargin">
                  <wp:posOffset>-377825</wp:posOffset>
                </wp:positionV>
                <wp:extent cx="0" cy="381600"/>
                <wp:effectExtent l="0" t="0" r="19050" b="19050"/>
                <wp:wrapNone/>
                <wp:docPr id="1080" name="Gerade Verbindung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14E4CD5" id="Gerade Verbindung 36" o:spid="_x0000_s1026" style="position:absolute;z-index:252225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374.2pt,-29.75pt" to="374.2pt,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" strokecolor="black [3213]" strokeweight="1.42pt">
                <w10:wrap anchory="margin"/>
              </v:lin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217344" behindDoc="0" locked="0" layoutInCell="1" allowOverlap="1" wp14:anchorId="2EEE089B" wp14:editId="7CCCE97D">
                <wp:simplePos x="0" y="0"/>
                <wp:positionH relativeFrom="column">
                  <wp:posOffset>4319905</wp:posOffset>
                </wp:positionH>
                <wp:positionV relativeFrom="bottomMargin">
                  <wp:posOffset>-379095</wp:posOffset>
                </wp:positionV>
                <wp:extent cx="2162175" cy="0"/>
                <wp:effectExtent l="0" t="0" r="9525" b="19050"/>
                <wp:wrapNone/>
                <wp:docPr id="1081" name="Gerade Verbindung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62175" cy="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699C4F6" id="Gerade Verbindung 37" o:spid="_x0000_s1026" style="position:absolute;z-index:252217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340.15pt,-29.85pt" to="510.4pt,-29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" strokecolor="black [3213]" strokeweight="1.42pt">
                <w10:wrap anchory="margin"/>
              </v:lin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215296" behindDoc="0" locked="1" layoutInCell="0" allowOverlap="1" wp14:anchorId="5C264FAD" wp14:editId="44CB9602">
                <wp:simplePos x="0" y="0"/>
                <wp:positionH relativeFrom="margin">
                  <wp:posOffset>-635</wp:posOffset>
                </wp:positionH>
                <wp:positionV relativeFrom="bottomMargin">
                  <wp:posOffset>-1511935</wp:posOffset>
                </wp:positionV>
                <wp:extent cx="6483600" cy="0"/>
                <wp:effectExtent l="0" t="0" r="12700" b="19050"/>
                <wp:wrapNone/>
                <wp:docPr id="1082" name="Gerade Verbindung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83600" cy="0"/>
                        </a:xfrm>
                        <a:prstGeom prst="line">
                          <a:avLst/>
                        </a:prstGeom>
                        <a:ln w="180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DA53353" id="Gerade Verbindung 38" o:spid="_x0000_s1026" style="position:absolute;z-index:2522152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" from="-.05pt,-119.05pt" to="510.45pt,-119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" o:allowincell="f" strokecolor="black [3213]" strokeweight=".5mm">
                <w10:wrap anchorx="margin" anchory="margin"/>
                <w10:anchorlock/>
              </v:lin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216320" behindDoc="0" locked="1" layoutInCell="1" allowOverlap="1" wp14:anchorId="5146B5B9" wp14:editId="20B662BC">
                <wp:simplePos x="0" y="0"/>
                <wp:positionH relativeFrom="margin">
                  <wp:posOffset>-635</wp:posOffset>
                </wp:positionH>
                <wp:positionV relativeFrom="bottomMargin">
                  <wp:posOffset>-1134745</wp:posOffset>
                </wp:positionV>
                <wp:extent cx="6483600" cy="0"/>
                <wp:effectExtent l="0" t="0" r="12700" b="19050"/>
                <wp:wrapNone/>
                <wp:docPr id="1083" name="Gerade Verbindung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83600" cy="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82B83AC" id="Gerade Verbindung 39" o:spid="_x0000_s1026" style="position:absolute;z-index:2522163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" from="-.05pt,-89.35pt" to="510.45pt,-8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" strokecolor="black [3213]" strokeweight="1.42pt">
                <w10:wrap anchorx="margin" anchory="margin"/>
                <w10:anchorlock/>
              </v:lin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214272" behindDoc="0" locked="0" layoutInCell="1" allowOverlap="1" wp14:anchorId="0FF688B0" wp14:editId="7FE678DD">
                <wp:simplePos x="0" y="0"/>
                <wp:positionH relativeFrom="margin">
                  <wp:posOffset>2159635</wp:posOffset>
                </wp:positionH>
                <wp:positionV relativeFrom="bottomMargin">
                  <wp:posOffset>-756285</wp:posOffset>
                </wp:positionV>
                <wp:extent cx="4323080" cy="0"/>
                <wp:effectExtent l="0" t="0" r="20320" b="19050"/>
                <wp:wrapNone/>
                <wp:docPr id="1084" name="Gerade Verbindung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323080" cy="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D476CEA" id="Gerade Verbindung 40" o:spid="_x0000_s1026" style="position:absolute;z-index:2522142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" from="170.05pt,-59.55pt" to="510.45pt,-59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" strokecolor="black [3213]" strokeweight="1.42pt">
                <w10:wrap anchorx="margin" anchory="margin"/>
              </v:lin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224512" behindDoc="0" locked="0" layoutInCell="1" allowOverlap="1" wp14:anchorId="47B7A794" wp14:editId="6BA4A4D1">
                <wp:simplePos x="0" y="0"/>
                <wp:positionH relativeFrom="margin">
                  <wp:posOffset>4320540</wp:posOffset>
                </wp:positionH>
                <wp:positionV relativeFrom="bottomMargin">
                  <wp:posOffset>-756285</wp:posOffset>
                </wp:positionV>
                <wp:extent cx="0" cy="748800"/>
                <wp:effectExtent l="0" t="0" r="19050" b="13335"/>
                <wp:wrapNone/>
                <wp:docPr id="1085" name="Gerade Verbindung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488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0C28BCC" id="Gerade Verbindung 41" o:spid="_x0000_s1026" style="position:absolute;z-index:252224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" from="340.2pt,-59.55pt" to="340.2pt,-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" strokecolor="black [3213]" strokeweight="1.42pt">
                <w10:wrap anchorx="margin" anchory="margin"/>
              </v:lin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223488" behindDoc="0" locked="0" layoutInCell="1" allowOverlap="1" wp14:anchorId="2653CDC7" wp14:editId="780A1BD6">
                <wp:simplePos x="0" y="0"/>
                <wp:positionH relativeFrom="margin">
                  <wp:posOffset>2161956</wp:posOffset>
                </wp:positionH>
                <wp:positionV relativeFrom="bottomMargin">
                  <wp:posOffset>-756285</wp:posOffset>
                </wp:positionV>
                <wp:extent cx="0" cy="748800"/>
                <wp:effectExtent l="0" t="0" r="19050" b="13335"/>
                <wp:wrapNone/>
                <wp:docPr id="1086" name="Gerade Verbindung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488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1DE4EAB" id="Gerade Verbindung 42" o:spid="_x0000_s1026" style="position:absolute;z-index:2522234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" from="170.25pt,-59.55pt" to="170.25pt,-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" strokecolor="black [3213]" strokeweight="1.42pt">
                <w10:wrap anchorx="margin" anchory="margin"/>
              </v:lin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220416" behindDoc="0" locked="0" layoutInCell="1" allowOverlap="1" wp14:anchorId="36DAEB10" wp14:editId="07788448">
                <wp:simplePos x="0" y="0"/>
                <wp:positionH relativeFrom="column">
                  <wp:posOffset>4320540</wp:posOffset>
                </wp:positionH>
                <wp:positionV relativeFrom="bottomMargin">
                  <wp:posOffset>-1511935</wp:posOffset>
                </wp:positionV>
                <wp:extent cx="0" cy="381600"/>
                <wp:effectExtent l="0" t="0" r="19050" b="19050"/>
                <wp:wrapNone/>
                <wp:docPr id="1087" name="Gerade Verbindung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ED9D774" id="Gerade Verbindung 45" o:spid="_x0000_s1026" style="position:absolute;z-index:252220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340.2pt,-119.05pt" to="340.2pt,-8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" strokecolor="black [3213]" strokeweight="1.42pt">
                <w10:wrap anchory="margin"/>
              </v:lin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219392" behindDoc="0" locked="0" layoutInCell="1" allowOverlap="1" wp14:anchorId="35776BDD" wp14:editId="4171CF7B">
                <wp:simplePos x="0" y="0"/>
                <wp:positionH relativeFrom="margin">
                  <wp:posOffset>2161540</wp:posOffset>
                </wp:positionH>
                <wp:positionV relativeFrom="bottomMargin">
                  <wp:posOffset>-1134110</wp:posOffset>
                </wp:positionV>
                <wp:extent cx="0" cy="381600"/>
                <wp:effectExtent l="0" t="0" r="19050" b="19050"/>
                <wp:wrapNone/>
                <wp:docPr id="1088" name="Gerade Verbindung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80D5A6B" id="Gerade Verbindung 46" o:spid="_x0000_s1026" style="position:absolute;z-index:2522193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" from="170.2pt,-89.3pt" to="170.2pt,-5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" strokecolor="black [3213]" strokeweight="1.42pt">
                <w10:wrap anchorx="margin" anchory="margin"/>
              </v:lin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218368" behindDoc="0" locked="0" layoutInCell="1" allowOverlap="1" wp14:anchorId="4631857D" wp14:editId="74DAE426">
                <wp:simplePos x="0" y="0"/>
                <wp:positionH relativeFrom="margin">
                  <wp:posOffset>2161540</wp:posOffset>
                </wp:positionH>
                <wp:positionV relativeFrom="bottomMargin">
                  <wp:posOffset>-1511935</wp:posOffset>
                </wp:positionV>
                <wp:extent cx="0" cy="381600"/>
                <wp:effectExtent l="0" t="0" r="19050" b="19050"/>
                <wp:wrapNone/>
                <wp:docPr id="1089" name="Gerade Verbindung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1034E62" id="Gerade Verbindung 47" o:spid="_x0000_s1026" style="position:absolute;z-index:2522183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" from="170.2pt,-119.05pt" to="170.2pt,-8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" strokecolor="black [3213]" strokeweight="1.42pt">
                <w10:wrap anchorx="margin" anchory="margin"/>
              </v:lin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213248" behindDoc="0" locked="1" layoutInCell="1" allowOverlap="1" wp14:anchorId="0C6F7A8C" wp14:editId="2BBD0056">
                <wp:simplePos x="0" y="0"/>
                <wp:positionH relativeFrom="margin">
                  <wp:posOffset>0</wp:posOffset>
                </wp:positionH>
                <wp:positionV relativeFrom="bottomMargin">
                  <wp:posOffset>-9973310</wp:posOffset>
                </wp:positionV>
                <wp:extent cx="6480000" cy="9972000"/>
                <wp:effectExtent l="0" t="0" r="16510" b="10795"/>
                <wp:wrapNone/>
                <wp:docPr id="1090" name="Rechteck 10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80000" cy="9972000"/>
                        </a:xfrm>
                        <a:prstGeom prst="rect">
                          <a:avLst/>
                        </a:prstGeom>
                        <a:noFill/>
                        <a:ln w="180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840BF6" id="Rechteck 1090" o:spid="_x0000_s1026" style="position:absolute;margin-left:0;margin-top:-785.3pt;width:510.25pt;height:785.2pt;z-index:2522132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" filled="f" strokecolor="black [3213]" strokeweight=".5mm">
                <w10:wrap anchorx="margin" anchory="margin"/>
                <w10:anchorlock/>
              </v:rect>
            </w:pict>
          </mc:Fallback>
        </mc:AlternateContent>
      </w:r>
    </w:p>
    <w:p w14:paraId="6550A1F5" w14:textId="632E2844" w:rsidR="00694624" w:rsidRDefault="00694624" w:rsidP="00FB6BCB">
      <w:pPr>
        <w:rPr>
          <w:noProof/>
        </w:rPr>
      </w:pPr>
    </w:p>
    <w:p w14:paraId="777064D1" w14:textId="64573C6C" w:rsidR="00640624" w:rsidRDefault="00640624" w:rsidP="00FB6BCB"/>
    <w:p w14:paraId="33FD5220" w14:textId="53367CAE" w:rsidR="009034B8" w:rsidRDefault="009034B8" w:rsidP="009034B8"/>
    <w:p w14:paraId="76C12E1B" w14:textId="16C08E9B" w:rsidR="00FB6BCB" w:rsidRDefault="00BB5B5E" w:rsidP="009034B8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42B7F23" wp14:editId="423A9DC0">
            <wp:extent cx="3920222" cy="5996762"/>
            <wp:effectExtent l="0" t="0" r="4445" b="4445"/>
            <wp:docPr id="1159" name="Grafik 1159" descr="Ein Bild, das Diagramm, Plan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" name="Grafik 1159" descr="Ein Bild, das Diagramm, Plan enthält.&#10;&#10;Automatisch generierte Beschreibu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907" cy="60329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B9A66F" w14:textId="77777777" w:rsidR="00BB5B5E" w:rsidRDefault="00BB5B5E" w:rsidP="009034B8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</w:p>
    <w:p w14:paraId="23F4FE15" w14:textId="77777777" w:rsidR="00FB6BCB" w:rsidRDefault="00FB6BC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3FB4A3CB" w14:textId="279E8FF7" w:rsidR="00FB6BCB" w:rsidRDefault="00FB6BCB" w:rsidP="00B57BAE">
      <w:r w:rsidRPr="00640624">
        <w:rPr>
          <w:noProof/>
          <w:lang w:eastAsia="de-AT"/>
        </w:rPr>
        <w:lastRenderedPageBreak/>
        <w:drawing>
          <wp:anchor distT="0" distB="0" distL="114300" distR="114300" simplePos="0" relativeHeight="252341248" behindDoc="1" locked="1" layoutInCell="1" allowOverlap="1" wp14:anchorId="04D2768A" wp14:editId="191A4229">
            <wp:simplePos x="0" y="0"/>
            <wp:positionH relativeFrom="column">
              <wp:posOffset>320675</wp:posOffset>
            </wp:positionH>
            <wp:positionV relativeFrom="margin">
              <wp:posOffset>8914765</wp:posOffset>
            </wp:positionV>
            <wp:extent cx="1508400" cy="511200"/>
            <wp:effectExtent l="0" t="0" r="0" b="3175"/>
            <wp:wrapNone/>
            <wp:docPr id="1154" name="Grafik 1154" descr="Ein Bild, das Logo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" name="Grafik 1154" descr="Ein Bild, das Logo enthält.&#10;&#10;Automatisch generierte Beschreibu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8400" cy="51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286976" behindDoc="0" locked="0" layoutInCell="1" allowOverlap="1" wp14:anchorId="1F68D0F3" wp14:editId="1324BAA5">
                <wp:simplePos x="0" y="0"/>
                <wp:positionH relativeFrom="column">
                  <wp:posOffset>3025140</wp:posOffset>
                </wp:positionH>
                <wp:positionV relativeFrom="bottomMargin">
                  <wp:posOffset>-1134110</wp:posOffset>
                </wp:positionV>
                <wp:extent cx="0" cy="381600"/>
                <wp:effectExtent l="0" t="0" r="19050" b="19050"/>
                <wp:wrapNone/>
                <wp:docPr id="1092" name="Gerade Verbindung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2B7C980" id="Gerade Verbindung 44" o:spid="_x0000_s1026" style="position:absolute;z-index:252286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238.2pt,-89.3pt" to="238.2pt,-5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" strokecolor="black [3213]" strokeweight="1.42pt">
                <w10:wrap anchory="margin"/>
              </v:lin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296192" behindDoc="0" locked="0" layoutInCell="1" allowOverlap="1" wp14:anchorId="0319008C" wp14:editId="71369B9A">
                <wp:simplePos x="0" y="0"/>
                <wp:positionH relativeFrom="column">
                  <wp:posOffset>3888740</wp:posOffset>
                </wp:positionH>
                <wp:positionV relativeFrom="bottomMargin">
                  <wp:posOffset>-1134110</wp:posOffset>
                </wp:positionV>
                <wp:extent cx="0" cy="381600"/>
                <wp:effectExtent l="0" t="0" r="19050" b="19050"/>
                <wp:wrapNone/>
                <wp:docPr id="1093" name="Gerade Verbindung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53A3D15" id="Gerade Verbindung 31" o:spid="_x0000_s1026" style="position:absolute;z-index:25229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306.2pt,-89.3pt" to="306.2pt,-5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" strokecolor="black [3213]" strokeweight="1.42pt">
                <w10:wrap anchory="margin"/>
              </v:lin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298240" behindDoc="0" locked="0" layoutInCell="1" allowOverlap="1" wp14:anchorId="56FC4B3F" wp14:editId="27DF9AD0">
                <wp:simplePos x="0" y="0"/>
                <wp:positionH relativeFrom="column">
                  <wp:posOffset>3456305</wp:posOffset>
                </wp:positionH>
                <wp:positionV relativeFrom="bottomMargin">
                  <wp:posOffset>-1134110</wp:posOffset>
                </wp:positionV>
                <wp:extent cx="0" cy="381600"/>
                <wp:effectExtent l="0" t="0" r="19050" b="19050"/>
                <wp:wrapNone/>
                <wp:docPr id="1094" name="Gerade Verbindung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784B370" id="Gerade Verbindung 29" o:spid="_x0000_s1026" style="position:absolute;z-index:25229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272.15pt,-89.3pt" to="272.15pt,-5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" strokecolor="black [3213]" strokeweight="1.42pt">
                <w10:wrap anchory="margin"/>
              </v:lin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314624" behindDoc="0" locked="1" layoutInCell="1" allowOverlap="1" wp14:anchorId="4842D8C1" wp14:editId="478250FC">
                <wp:simplePos x="0" y="0"/>
                <wp:positionH relativeFrom="column">
                  <wp:posOffset>3060700</wp:posOffset>
                </wp:positionH>
                <wp:positionV relativeFrom="page">
                  <wp:posOffset>9210675</wp:posOffset>
                </wp:positionV>
                <wp:extent cx="357505" cy="125730"/>
                <wp:effectExtent l="0" t="0" r="4445" b="7620"/>
                <wp:wrapNone/>
                <wp:docPr id="1095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57505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8036D48" w14:textId="77777777" w:rsidR="00FB6BCB" w:rsidRPr="00833108" w:rsidRDefault="00FB6BCB" w:rsidP="00FB6BCB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Gez.: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42D8C1" id="_x0000_s1266" type="#_x0000_t202" style="position:absolute;margin-left:241pt;margin-top:725.25pt;width:28.15pt;height:9.9pt;z-index:25231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28036D48" w14:textId="77777777" w:rsidR="00FB6BCB" w:rsidRPr="00833108" w:rsidRDefault="00FB6BCB" w:rsidP="00FB6BCB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Gez.: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315648" behindDoc="0" locked="1" layoutInCell="1" allowOverlap="1" wp14:anchorId="6D69AA76" wp14:editId="09BD65AF">
                <wp:simplePos x="0" y="0"/>
                <wp:positionH relativeFrom="column">
                  <wp:posOffset>3488055</wp:posOffset>
                </wp:positionH>
                <wp:positionV relativeFrom="page">
                  <wp:posOffset>9214485</wp:posOffset>
                </wp:positionV>
                <wp:extent cx="353695" cy="125730"/>
                <wp:effectExtent l="0" t="0" r="8255" b="7620"/>
                <wp:wrapNone/>
                <wp:docPr id="1096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53695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6842EE9" w14:textId="77777777" w:rsidR="00FB6BCB" w:rsidRPr="00833108" w:rsidRDefault="00FB6BCB" w:rsidP="00FB6BCB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Geprüft: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69AA76" id="_x0000_s1267" type="#_x0000_t202" style="position:absolute;margin-left:274.65pt;margin-top:725.55pt;width:27.85pt;height:9.9pt;z-index:25231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26842EE9" w14:textId="77777777" w:rsidR="00FB6BCB" w:rsidRPr="00833108" w:rsidRDefault="00FB6BCB" w:rsidP="00FB6BCB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Geprüft: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316672" behindDoc="0" locked="1" layoutInCell="1" allowOverlap="1" wp14:anchorId="41F2A4F2" wp14:editId="14AE9E80">
                <wp:simplePos x="0" y="0"/>
                <wp:positionH relativeFrom="column">
                  <wp:posOffset>3911600</wp:posOffset>
                </wp:positionH>
                <wp:positionV relativeFrom="page">
                  <wp:posOffset>9210675</wp:posOffset>
                </wp:positionV>
                <wp:extent cx="374015" cy="125730"/>
                <wp:effectExtent l="0" t="0" r="6985" b="7620"/>
                <wp:wrapNone/>
                <wp:docPr id="1097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74015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8086C9F" w14:textId="77777777" w:rsidR="00FB6BCB" w:rsidRPr="00833108" w:rsidRDefault="00FB6BCB" w:rsidP="00FB6BCB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Betreuer: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F2A4F2" id="_x0000_s1268" type="#_x0000_t202" style="position:absolute;margin-left:308pt;margin-top:725.25pt;width:29.45pt;height:9.9pt;z-index:25231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" filled="f" stroked="f">
                <o:lock v:ext="edit" aspectratio="t"/>
                <v:textbox inset="0,0,0,0">
                  <w:txbxContent>
                    <w:p w14:paraId="38086C9F" w14:textId="77777777" w:rsidR="00FB6BCB" w:rsidRPr="00833108" w:rsidRDefault="00FB6BCB" w:rsidP="00FB6BCB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Betreuer: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331008" behindDoc="0" locked="1" layoutInCell="1" allowOverlap="1" wp14:anchorId="0A034C07" wp14:editId="3B884C82">
                <wp:simplePos x="0" y="0"/>
                <wp:positionH relativeFrom="column">
                  <wp:posOffset>3053715</wp:posOffset>
                </wp:positionH>
                <wp:positionV relativeFrom="page">
                  <wp:posOffset>9334500</wp:posOffset>
                </wp:positionV>
                <wp:extent cx="379095" cy="163830"/>
                <wp:effectExtent l="0" t="0" r="1905" b="7620"/>
                <wp:wrapNone/>
                <wp:docPr id="1098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79095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63BF0A5" w14:textId="77777777" w:rsidR="00FB6BCB" w:rsidRPr="00777F7A" w:rsidRDefault="00FB6BCB" w:rsidP="00FB6BCB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de-DE"/>
                              </w:rPr>
                            </w:pPr>
                            <w:proofErr w:type="spellStart"/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de-DE"/>
                              </w:rPr>
                              <w:t>GruS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034C07" id="_x0000_s1269" type="#_x0000_t202" style="position:absolute;margin-left:240.45pt;margin-top:735pt;width:29.85pt;height:12.9pt;z-index:25233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" filled="f" stroked="f">
                <o:lock v:ext="edit" aspectratio="t"/>
                <v:textbox inset="0,0,0,0">
                  <w:txbxContent>
                    <w:p w14:paraId="363BF0A5" w14:textId="77777777" w:rsidR="00FB6BCB" w:rsidRPr="00777F7A" w:rsidRDefault="00FB6BCB" w:rsidP="00FB6BCB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  <w:lang w:val="de-DE"/>
                        </w:rPr>
                      </w:pPr>
                      <w:proofErr w:type="spellStart"/>
                      <w:r>
                        <w:rPr>
                          <w:rFonts w:ascii="Arial" w:hAnsi="Arial" w:cs="Arial"/>
                          <w:sz w:val="20"/>
                          <w:szCs w:val="20"/>
                          <w:lang w:val="de-DE"/>
                        </w:rPr>
                        <w:t>GruS</w:t>
                      </w:r>
                      <w:proofErr w:type="spellEnd"/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332032" behindDoc="0" locked="1" layoutInCell="1" allowOverlap="1" wp14:anchorId="76EBF841" wp14:editId="559FDE6E">
                <wp:simplePos x="0" y="0"/>
                <wp:positionH relativeFrom="column">
                  <wp:posOffset>3470275</wp:posOffset>
                </wp:positionH>
                <wp:positionV relativeFrom="page">
                  <wp:posOffset>9316720</wp:posOffset>
                </wp:positionV>
                <wp:extent cx="379095" cy="163830"/>
                <wp:effectExtent l="0" t="0" r="1905" b="7620"/>
                <wp:wrapNone/>
                <wp:docPr id="1099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79095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48BBE76" w14:textId="77777777" w:rsidR="00FB6BCB" w:rsidRPr="00DF75BF" w:rsidRDefault="00FB6BCB" w:rsidP="00FB6BCB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EBF841" id="_x0000_s1270" type="#_x0000_t202" style="position:absolute;margin-left:273.25pt;margin-top:733.6pt;width:29.85pt;height:12.9pt;z-index:25233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" filled="f" stroked="f">
                <o:lock v:ext="edit" aspectratio="t"/>
                <v:textbox inset="0,0,0,0">
                  <w:txbxContent>
                    <w:p w14:paraId="348BBE76" w14:textId="77777777" w:rsidR="00FB6BCB" w:rsidRPr="00DF75BF" w:rsidRDefault="00FB6BCB" w:rsidP="00FB6BCB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333056" behindDoc="0" locked="1" layoutInCell="1" allowOverlap="1" wp14:anchorId="712515DF" wp14:editId="36C50C24">
                <wp:simplePos x="0" y="0"/>
                <wp:positionH relativeFrom="column">
                  <wp:posOffset>3911600</wp:posOffset>
                </wp:positionH>
                <wp:positionV relativeFrom="page">
                  <wp:posOffset>9323705</wp:posOffset>
                </wp:positionV>
                <wp:extent cx="399415" cy="163830"/>
                <wp:effectExtent l="0" t="0" r="635" b="7620"/>
                <wp:wrapNone/>
                <wp:docPr id="1100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99415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0168A82" w14:textId="77777777" w:rsidR="00FB6BCB" w:rsidRPr="00777F7A" w:rsidRDefault="00FB6BCB" w:rsidP="00FB6BCB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de-DE"/>
                              </w:rPr>
                            </w:pPr>
                            <w:proofErr w:type="spellStart"/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de-DE"/>
                              </w:rPr>
                              <w:t>SreS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2515DF" id="_x0000_s1271" type="#_x0000_t202" style="position:absolute;margin-left:308pt;margin-top:734.15pt;width:31.45pt;height:12.9pt;z-index:25233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" filled="f" stroked="f">
                <o:lock v:ext="edit" aspectratio="t"/>
                <v:textbox inset="0,0,0,0">
                  <w:txbxContent>
                    <w:p w14:paraId="70168A82" w14:textId="77777777" w:rsidR="00FB6BCB" w:rsidRPr="00777F7A" w:rsidRDefault="00FB6BCB" w:rsidP="00FB6BCB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  <w:lang w:val="de-DE"/>
                        </w:rPr>
                      </w:pPr>
                      <w:proofErr w:type="spellStart"/>
                      <w:r>
                        <w:rPr>
                          <w:rFonts w:ascii="Arial" w:hAnsi="Arial" w:cs="Arial"/>
                          <w:sz w:val="20"/>
                          <w:szCs w:val="20"/>
                          <w:lang w:val="de-DE"/>
                        </w:rPr>
                        <w:t>SreS</w:t>
                      </w:r>
                      <w:proofErr w:type="spellEnd"/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295168" behindDoc="0" locked="0" layoutInCell="1" allowOverlap="1" wp14:anchorId="406F8BEF" wp14:editId="125814E9">
                <wp:simplePos x="0" y="0"/>
                <wp:positionH relativeFrom="margin">
                  <wp:posOffset>5220970</wp:posOffset>
                </wp:positionH>
                <wp:positionV relativeFrom="bottomMargin">
                  <wp:posOffset>-1510665</wp:posOffset>
                </wp:positionV>
                <wp:extent cx="0" cy="381600"/>
                <wp:effectExtent l="0" t="0" r="19050" b="19050"/>
                <wp:wrapNone/>
                <wp:docPr id="1101" name="Gerade Verbindung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294CB46" id="Gerade Verbindung 32" o:spid="_x0000_s1026" style="position:absolute;z-index:2522951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" from="411.1pt,-118.95pt" to="411.1pt,-88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" strokecolor="black [3213]" strokeweight="1.42pt">
                <w10:wrap anchorx="margin" anchory="margin"/>
              </v:lin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303360" behindDoc="0" locked="1" layoutInCell="1" allowOverlap="1" wp14:anchorId="5826F440" wp14:editId="697531A2">
                <wp:simplePos x="0" y="0"/>
                <wp:positionH relativeFrom="column">
                  <wp:posOffset>5257800</wp:posOffset>
                </wp:positionH>
                <wp:positionV relativeFrom="page">
                  <wp:posOffset>8837930</wp:posOffset>
                </wp:positionV>
                <wp:extent cx="478790" cy="125730"/>
                <wp:effectExtent l="0" t="0" r="0" b="7620"/>
                <wp:wrapNone/>
                <wp:docPr id="1102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47879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BCC8EAB" w14:textId="77777777" w:rsidR="00FB6BCB" w:rsidRPr="00833108" w:rsidRDefault="00FB6BCB" w:rsidP="00FB6BCB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Werkstoff: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26F440" id="_x0000_s1272" type="#_x0000_t202" style="position:absolute;margin-left:414pt;margin-top:695.9pt;width:37.7pt;height:9.9pt;z-index:25230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" filled="f" stroked="f">
                <o:lock v:ext="edit" aspectratio="t"/>
                <v:textbox inset="0,0,0,0">
                  <w:txbxContent>
                    <w:p w14:paraId="2BCC8EAB" w14:textId="77777777" w:rsidR="00FB6BCB" w:rsidRPr="00833108" w:rsidRDefault="00FB6BCB" w:rsidP="00FB6BCB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Werkstoff: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304384" behindDoc="0" locked="1" layoutInCell="1" allowOverlap="1" wp14:anchorId="4FFE13C1" wp14:editId="6148AF46">
                <wp:simplePos x="0" y="0"/>
                <wp:positionH relativeFrom="column">
                  <wp:posOffset>4351020</wp:posOffset>
                </wp:positionH>
                <wp:positionV relativeFrom="page">
                  <wp:posOffset>8841740</wp:posOffset>
                </wp:positionV>
                <wp:extent cx="478790" cy="125730"/>
                <wp:effectExtent l="0" t="0" r="0" b="7620"/>
                <wp:wrapNone/>
                <wp:docPr id="1103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47879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18A1042" w14:textId="77777777" w:rsidR="00FB6BCB" w:rsidRPr="00833108" w:rsidRDefault="00FB6BCB" w:rsidP="00FB6BCB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Toleranz: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FE13C1" id="_x0000_s1273" type="#_x0000_t202" style="position:absolute;margin-left:342.6pt;margin-top:696.2pt;width:37.7pt;height:9.9pt;z-index:25230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" filled="f" stroked="f">
                <o:lock v:ext="edit" aspectratio="t"/>
                <v:textbox inset="0,0,0,0">
                  <w:txbxContent>
                    <w:p w14:paraId="618A1042" w14:textId="77777777" w:rsidR="00FB6BCB" w:rsidRPr="00833108" w:rsidRDefault="00FB6BCB" w:rsidP="00FB6BCB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Toleranz: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324864" behindDoc="0" locked="1" layoutInCell="1" allowOverlap="1" wp14:anchorId="3C78FA4E" wp14:editId="08274F11">
                <wp:simplePos x="0" y="0"/>
                <wp:positionH relativeFrom="column">
                  <wp:posOffset>5263515</wp:posOffset>
                </wp:positionH>
                <wp:positionV relativeFrom="page">
                  <wp:posOffset>8950960</wp:posOffset>
                </wp:positionV>
                <wp:extent cx="1184910" cy="181610"/>
                <wp:effectExtent l="0" t="0" r="0" b="8890"/>
                <wp:wrapNone/>
                <wp:docPr id="1104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184910" cy="1816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89EA187" w14:textId="1B5BDC43" w:rsidR="00FB6BCB" w:rsidRPr="00B530FE" w:rsidRDefault="00B530FE" w:rsidP="00FB6BCB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de-DE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de-DE"/>
                              </w:rPr>
                              <w:t>FR4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78FA4E" id="_x0000_s1274" type="#_x0000_t202" style="position:absolute;margin-left:414.45pt;margin-top:704.8pt;width:93.3pt;height:14.3pt;z-index:25232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" filled="f" stroked="f">
                <o:lock v:ext="edit" aspectratio="t"/>
                <v:textbox inset="0,0,0,0">
                  <w:txbxContent>
                    <w:p w14:paraId="089EA187" w14:textId="1B5BDC43" w:rsidR="00FB6BCB" w:rsidRPr="00B530FE" w:rsidRDefault="00B530FE" w:rsidP="00FB6BCB">
                      <w:pPr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  <w:lang w:val="de-DE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  <w:lang w:val="de-DE"/>
                        </w:rPr>
                        <w:t>FR4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325888" behindDoc="0" locked="1" layoutInCell="1" allowOverlap="1" wp14:anchorId="6710F2A6" wp14:editId="1039C258">
                <wp:simplePos x="0" y="0"/>
                <wp:positionH relativeFrom="column">
                  <wp:posOffset>4349115</wp:posOffset>
                </wp:positionH>
                <wp:positionV relativeFrom="page">
                  <wp:posOffset>8957945</wp:posOffset>
                </wp:positionV>
                <wp:extent cx="836930" cy="174625"/>
                <wp:effectExtent l="0" t="0" r="1270" b="0"/>
                <wp:wrapNone/>
                <wp:docPr id="1105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836930" cy="1746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8A75A96" w14:textId="77777777" w:rsidR="00FB6BCB" w:rsidRPr="00E90F85" w:rsidRDefault="00FB6BCB" w:rsidP="00FB6BCB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10F2A6" id="_x0000_s1275" type="#_x0000_t202" style="position:absolute;margin-left:342.45pt;margin-top:705.35pt;width:65.9pt;height:13.75pt;z-index:25232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" filled="f" stroked="f">
                <o:lock v:ext="edit" aspectratio="t"/>
                <v:textbox inset="0,0,0,0">
                  <w:txbxContent>
                    <w:p w14:paraId="48A75A96" w14:textId="77777777" w:rsidR="00FB6BCB" w:rsidRPr="00E90F85" w:rsidRDefault="00FB6BCB" w:rsidP="00FB6BCB">
                      <w:pPr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320768" behindDoc="0" locked="1" layoutInCell="1" allowOverlap="1" wp14:anchorId="12E15CFF" wp14:editId="6AB970DC">
                <wp:simplePos x="0" y="0"/>
                <wp:positionH relativeFrom="column">
                  <wp:posOffset>4352925</wp:posOffset>
                </wp:positionH>
                <wp:positionV relativeFrom="page">
                  <wp:posOffset>9725660</wp:posOffset>
                </wp:positionV>
                <wp:extent cx="614045" cy="163830"/>
                <wp:effectExtent l="0" t="0" r="0" b="7620"/>
                <wp:wrapNone/>
                <wp:docPr id="1106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614045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4AFC37" w14:textId="60EBE93B" w:rsidR="00FB6BCB" w:rsidRPr="00B530FE" w:rsidRDefault="00B530FE" w:rsidP="00FB6BCB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de-DE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de-DE"/>
                              </w:rPr>
                              <w:t>1.0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E15CFF" id="_x0000_s1276" type="#_x0000_t202" style="position:absolute;margin-left:342.75pt;margin-top:765.8pt;width:48.35pt;height:12.9pt;z-index:25232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574AFC37" w14:textId="60EBE93B" w:rsidR="00FB6BCB" w:rsidRPr="00B530FE" w:rsidRDefault="00B530FE" w:rsidP="00FB6BCB">
                      <w:pPr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  <w:lang w:val="de-DE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  <w:lang w:val="de-DE"/>
                        </w:rPr>
                        <w:t>1.0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321792" behindDoc="0" locked="1" layoutInCell="1" allowOverlap="1" wp14:anchorId="672B9A09" wp14:editId="0EC13D9D">
                <wp:simplePos x="0" y="0"/>
                <wp:positionH relativeFrom="column">
                  <wp:posOffset>5507355</wp:posOffset>
                </wp:positionH>
                <wp:positionV relativeFrom="page">
                  <wp:posOffset>9728835</wp:posOffset>
                </wp:positionV>
                <wp:extent cx="937260" cy="192405"/>
                <wp:effectExtent l="0" t="0" r="0" b="0"/>
                <wp:wrapNone/>
                <wp:docPr id="1107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937260" cy="1924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2BAAE02" w14:textId="77777777" w:rsidR="00FB6BCB" w:rsidRPr="00E90F85" w:rsidRDefault="00FB6BCB" w:rsidP="00FB6BCB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Fertigung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2B9A09" id="_x0000_s1277" type="#_x0000_t202" style="position:absolute;margin-left:433.65pt;margin-top:766.05pt;width:73.8pt;height:15.15pt;z-index:25232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" filled="f" stroked="f">
                <o:lock v:ext="edit" aspectratio="t"/>
                <v:textbox inset="0,0,0,0">
                  <w:txbxContent>
                    <w:p w14:paraId="72BAAE02" w14:textId="77777777" w:rsidR="00FB6BCB" w:rsidRPr="00E90F85" w:rsidRDefault="00FB6BCB" w:rsidP="00FB6BCB">
                      <w:pPr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>Fertigung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312576" behindDoc="0" locked="1" layoutInCell="1" allowOverlap="1" wp14:anchorId="26656A8E" wp14:editId="1BB59E1C">
                <wp:simplePos x="0" y="0"/>
                <wp:positionH relativeFrom="column">
                  <wp:posOffset>4352290</wp:posOffset>
                </wp:positionH>
                <wp:positionV relativeFrom="page">
                  <wp:posOffset>9598660</wp:posOffset>
                </wp:positionV>
                <wp:extent cx="478790" cy="125730"/>
                <wp:effectExtent l="0" t="0" r="0" b="7620"/>
                <wp:wrapNone/>
                <wp:docPr id="1108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47879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EB26F5E" w14:textId="77777777" w:rsidR="00FB6BCB" w:rsidRPr="00833108" w:rsidRDefault="00FB6BCB" w:rsidP="00FB6BCB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Version</w:t>
                            </w:r>
                            <w:r w:rsidRPr="00833108"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656A8E" id="_x0000_s1278" type="#_x0000_t202" style="position:absolute;margin-left:342.7pt;margin-top:755.8pt;width:37.7pt;height:9.9pt;z-index:25231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7EB26F5E" w14:textId="77777777" w:rsidR="00FB6BCB" w:rsidRPr="00833108" w:rsidRDefault="00FB6BCB" w:rsidP="00FB6BCB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Version</w:t>
                      </w:r>
                      <w:r w:rsidRPr="00833108">
                        <w:rPr>
                          <w:rFonts w:ascii="Arial" w:hAnsi="Arial" w:cs="Arial"/>
                          <w:sz w:val="12"/>
                          <w:szCs w:val="12"/>
                        </w:rPr>
                        <w:t>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313600" behindDoc="0" locked="1" layoutInCell="1" allowOverlap="1" wp14:anchorId="217F4774" wp14:editId="2AE4F838">
                <wp:simplePos x="0" y="0"/>
                <wp:positionH relativeFrom="column">
                  <wp:posOffset>5504180</wp:posOffset>
                </wp:positionH>
                <wp:positionV relativeFrom="page">
                  <wp:posOffset>9605010</wp:posOffset>
                </wp:positionV>
                <wp:extent cx="654685" cy="125730"/>
                <wp:effectExtent l="0" t="0" r="12065" b="7620"/>
                <wp:wrapNone/>
                <wp:docPr id="1109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654685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E67780A" w14:textId="77777777" w:rsidR="00FB6BCB" w:rsidRPr="00833108" w:rsidRDefault="00FB6BCB" w:rsidP="00FB6BCB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Dokumentstatus</w:t>
                            </w:r>
                            <w:r w:rsidRPr="00833108"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7F4774" id="_x0000_s1279" type="#_x0000_t202" style="position:absolute;margin-left:433.4pt;margin-top:756.3pt;width:51.55pt;height:9.9pt;z-index:25231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" filled="f" stroked="f">
                <o:lock v:ext="edit" aspectratio="t"/>
                <v:textbox inset="0,0,0,0">
                  <w:txbxContent>
                    <w:p w14:paraId="1E67780A" w14:textId="77777777" w:rsidR="00FB6BCB" w:rsidRPr="00833108" w:rsidRDefault="00FB6BCB" w:rsidP="00FB6BCB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Dokumentstatus</w:t>
                      </w:r>
                      <w:r w:rsidRPr="00833108">
                        <w:rPr>
                          <w:rFonts w:ascii="Arial" w:hAnsi="Arial" w:cs="Arial"/>
                          <w:sz w:val="12"/>
                          <w:szCs w:val="12"/>
                        </w:rPr>
                        <w:t>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319744" behindDoc="0" locked="1" layoutInCell="1" allowOverlap="1" wp14:anchorId="2D135656" wp14:editId="59E3DA7C">
                <wp:simplePos x="0" y="0"/>
                <wp:positionH relativeFrom="column">
                  <wp:posOffset>5076190</wp:posOffset>
                </wp:positionH>
                <wp:positionV relativeFrom="page">
                  <wp:posOffset>9605010</wp:posOffset>
                </wp:positionV>
                <wp:extent cx="372110" cy="125730"/>
                <wp:effectExtent l="0" t="0" r="8890" b="7620"/>
                <wp:wrapNone/>
                <wp:docPr id="1110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7211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274DA19" w14:textId="77777777" w:rsidR="00FB6BCB" w:rsidRPr="00833108" w:rsidRDefault="00FB6BCB" w:rsidP="00FB6BCB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Revision: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135656" id="_x0000_s1280" type="#_x0000_t202" style="position:absolute;margin-left:399.7pt;margin-top:756.3pt;width:29.3pt;height:9.9pt;z-index:25231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" filled="f" stroked="f">
                <o:lock v:ext="edit" aspectratio="t"/>
                <v:textbox inset="0,0,0,0">
                  <w:txbxContent>
                    <w:p w14:paraId="0274DA19" w14:textId="77777777" w:rsidR="00FB6BCB" w:rsidRPr="00833108" w:rsidRDefault="00FB6BCB" w:rsidP="00FB6BCB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Revision: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299264" behindDoc="0" locked="0" layoutInCell="1" allowOverlap="1" wp14:anchorId="1541BE8F" wp14:editId="163842ED">
                <wp:simplePos x="0" y="0"/>
                <wp:positionH relativeFrom="column">
                  <wp:posOffset>5472430</wp:posOffset>
                </wp:positionH>
                <wp:positionV relativeFrom="bottomMargin">
                  <wp:posOffset>-756285</wp:posOffset>
                </wp:positionV>
                <wp:extent cx="0" cy="381600"/>
                <wp:effectExtent l="0" t="0" r="19050" b="19050"/>
                <wp:wrapNone/>
                <wp:docPr id="1111" name="Gerade Verbindung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B5E17CF" id="Gerade Verbindung 28" o:spid="_x0000_s1026" style="position:absolute;z-index:25229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430.9pt,-59.55pt" to="430.9pt,-29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" strokecolor="black [3213]" strokeweight="1.42pt">
                <w10:wrap anchory="margin"/>
              </v:lin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318720" behindDoc="0" locked="0" layoutInCell="1" allowOverlap="1" wp14:anchorId="076C42D0" wp14:editId="5F4BC854">
                <wp:simplePos x="0" y="0"/>
                <wp:positionH relativeFrom="column">
                  <wp:posOffset>5041900</wp:posOffset>
                </wp:positionH>
                <wp:positionV relativeFrom="bottomMargin">
                  <wp:posOffset>-756285</wp:posOffset>
                </wp:positionV>
                <wp:extent cx="0" cy="381000"/>
                <wp:effectExtent l="0" t="0" r="19050" b="19050"/>
                <wp:wrapNone/>
                <wp:docPr id="1112" name="Gerade Verbindung 2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0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EB241F2" id="Gerade Verbindung 294" o:spid="_x0000_s1026" style="position:absolute;z-index:25231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397pt,-59.55pt" to="397pt,-29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" strokecolor="black [3213]" strokeweight="1.42pt">
                <w10:wrap anchory="margin"/>
              </v:lin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322816" behindDoc="0" locked="1" layoutInCell="1" allowOverlap="1" wp14:anchorId="79512324" wp14:editId="38BE1A1C">
                <wp:simplePos x="0" y="0"/>
                <wp:positionH relativeFrom="column">
                  <wp:posOffset>5076825</wp:posOffset>
                </wp:positionH>
                <wp:positionV relativeFrom="page">
                  <wp:posOffset>9728835</wp:posOffset>
                </wp:positionV>
                <wp:extent cx="357505" cy="192405"/>
                <wp:effectExtent l="0" t="0" r="4445" b="0"/>
                <wp:wrapNone/>
                <wp:docPr id="1113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57505" cy="1924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DFA8FA" w14:textId="739EF802" w:rsidR="00FB6BCB" w:rsidRPr="00B530FE" w:rsidRDefault="00B530FE" w:rsidP="00FB6BCB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de-DE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de-DE"/>
                              </w:rPr>
                              <w:t>0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512324" id="_x0000_s1281" type="#_x0000_t202" style="position:absolute;margin-left:399.75pt;margin-top:766.05pt;width:28.15pt;height:15.15pt;z-index:25232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" filled="f" stroked="f">
                <o:lock v:ext="edit" aspectratio="t"/>
                <v:textbox inset="0,0,0,0">
                  <w:txbxContent>
                    <w:p w14:paraId="57DFA8FA" w14:textId="739EF802" w:rsidR="00FB6BCB" w:rsidRPr="00B530FE" w:rsidRDefault="00B530FE" w:rsidP="00FB6BCB">
                      <w:pPr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  <w:lang w:val="de-DE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  <w:lang w:val="de-DE"/>
                        </w:rPr>
                        <w:t>0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310528" behindDoc="0" locked="1" layoutInCell="1" allowOverlap="1" wp14:anchorId="6FFC6BBA" wp14:editId="41BDAA51">
                <wp:simplePos x="0" y="0"/>
                <wp:positionH relativeFrom="column">
                  <wp:posOffset>4345305</wp:posOffset>
                </wp:positionH>
                <wp:positionV relativeFrom="page">
                  <wp:posOffset>9220835</wp:posOffset>
                </wp:positionV>
                <wp:extent cx="551815" cy="125730"/>
                <wp:effectExtent l="0" t="0" r="635" b="7620"/>
                <wp:wrapNone/>
                <wp:docPr id="1114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551815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A626BFE" w14:textId="77777777" w:rsidR="00FB6BCB" w:rsidRPr="00833108" w:rsidRDefault="00FB6BCB" w:rsidP="00FB6BCB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Dokumentart</w:t>
                            </w:r>
                            <w:r w:rsidRPr="00833108"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FC6BBA" id="_x0000_s1282" type="#_x0000_t202" style="position:absolute;margin-left:342.15pt;margin-top:726.05pt;width:43.45pt;height:9.9pt;z-index:25231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3A626BFE" w14:textId="77777777" w:rsidR="00FB6BCB" w:rsidRPr="00833108" w:rsidRDefault="00FB6BCB" w:rsidP="00FB6BCB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Dokumentart</w:t>
                      </w:r>
                      <w:r w:rsidRPr="00833108">
                        <w:rPr>
                          <w:rFonts w:ascii="Arial" w:hAnsi="Arial" w:cs="Arial"/>
                          <w:sz w:val="12"/>
                          <w:szCs w:val="12"/>
                        </w:rPr>
                        <w:t>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317696" behindDoc="0" locked="1" layoutInCell="1" allowOverlap="1" wp14:anchorId="243BC70F" wp14:editId="245057ED">
                <wp:simplePos x="0" y="0"/>
                <wp:positionH relativeFrom="column">
                  <wp:posOffset>5923280</wp:posOffset>
                </wp:positionH>
                <wp:positionV relativeFrom="page">
                  <wp:posOffset>9213850</wp:posOffset>
                </wp:positionV>
                <wp:extent cx="378460" cy="125730"/>
                <wp:effectExtent l="0" t="0" r="2540" b="7620"/>
                <wp:wrapNone/>
                <wp:docPr id="1115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7846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CD5D2B3" w14:textId="77777777" w:rsidR="00FB6BCB" w:rsidRPr="00833108" w:rsidRDefault="00FB6BCB" w:rsidP="00FB6BCB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Freigabe: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3BC70F" id="_x0000_s1283" type="#_x0000_t202" style="position:absolute;margin-left:466.4pt;margin-top:725.5pt;width:29.8pt;height:9.9pt;z-index:25231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" filled="f" stroked="f">
                <o:lock v:ext="edit" aspectratio="t"/>
                <v:textbox inset="0,0,0,0">
                  <w:txbxContent>
                    <w:p w14:paraId="6CD5D2B3" w14:textId="77777777" w:rsidR="00FB6BCB" w:rsidRPr="00833108" w:rsidRDefault="00FB6BCB" w:rsidP="00FB6BCB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Freigabe: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297216" behindDoc="0" locked="0" layoutInCell="1" allowOverlap="1" wp14:anchorId="3949F1E5" wp14:editId="64D1AD04">
                <wp:simplePos x="0" y="0"/>
                <wp:positionH relativeFrom="column">
                  <wp:posOffset>5904230</wp:posOffset>
                </wp:positionH>
                <wp:positionV relativeFrom="bottomMargin">
                  <wp:posOffset>-1134110</wp:posOffset>
                </wp:positionV>
                <wp:extent cx="0" cy="381600"/>
                <wp:effectExtent l="0" t="0" r="19050" b="19050"/>
                <wp:wrapNone/>
                <wp:docPr id="1116" name="Gerade Verbindung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4D5A650" id="Gerade Verbindung 30" o:spid="_x0000_s1026" style="position:absolute;z-index:25229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464.9pt,-89.3pt" to="464.9pt,-5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" strokecolor="black [3213]" strokeweight="1.42pt">
                <w10:wrap anchory="margin"/>
              </v:lin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328960" behindDoc="0" locked="1" layoutInCell="1" allowOverlap="1" wp14:anchorId="5AE74F96" wp14:editId="76E52539">
                <wp:simplePos x="0" y="0"/>
                <wp:positionH relativeFrom="column">
                  <wp:posOffset>4352290</wp:posOffset>
                </wp:positionH>
                <wp:positionV relativeFrom="page">
                  <wp:posOffset>9340850</wp:posOffset>
                </wp:positionV>
                <wp:extent cx="1504315" cy="194945"/>
                <wp:effectExtent l="0" t="0" r="635" b="0"/>
                <wp:wrapNone/>
                <wp:docPr id="1117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504315" cy="1949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2011EA7" w14:textId="77777777" w:rsidR="00FB6BCB" w:rsidRPr="002972DB" w:rsidRDefault="00FB6BCB" w:rsidP="00FB6BCB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de-DE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de-DE"/>
                              </w:rPr>
                              <w:t>Layout Bottom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E74F96" id="_x0000_s1284" type="#_x0000_t202" style="position:absolute;margin-left:342.7pt;margin-top:735.5pt;width:118.45pt;height:15.35pt;z-index:25232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" filled="f" stroked="f">
                <o:lock v:ext="edit" aspectratio="t"/>
                <v:textbox inset="0,0,0,0">
                  <w:txbxContent>
                    <w:p w14:paraId="62011EA7" w14:textId="77777777" w:rsidR="00FB6BCB" w:rsidRPr="002972DB" w:rsidRDefault="00FB6BCB" w:rsidP="00FB6BCB">
                      <w:pPr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  <w:lang w:val="de-DE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  <w:lang w:val="de-DE"/>
                        </w:rPr>
                        <w:t>Layout Bottom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334080" behindDoc="0" locked="1" layoutInCell="1" allowOverlap="1" wp14:anchorId="4FD205F3" wp14:editId="473B1A10">
                <wp:simplePos x="0" y="0"/>
                <wp:positionH relativeFrom="column">
                  <wp:posOffset>5933440</wp:posOffset>
                </wp:positionH>
                <wp:positionV relativeFrom="page">
                  <wp:posOffset>9339580</wp:posOffset>
                </wp:positionV>
                <wp:extent cx="516890" cy="163830"/>
                <wp:effectExtent l="0" t="0" r="0" b="7620"/>
                <wp:wrapNone/>
                <wp:docPr id="1118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516890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001CFCC" w14:textId="6F4650A5" w:rsidR="00FB6BCB" w:rsidRPr="00777F7A" w:rsidRDefault="00B530FE" w:rsidP="00FB6BCB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de-DE"/>
                              </w:rPr>
                            </w:pPr>
                            <w:proofErr w:type="spellStart"/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de-DE"/>
                              </w:rPr>
                              <w:t>SreS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D205F3" id="_x0000_s1285" type="#_x0000_t202" style="position:absolute;margin-left:467.2pt;margin-top:735.4pt;width:40.7pt;height:12.9pt;z-index:25233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6001CFCC" w14:textId="6F4650A5" w:rsidR="00FB6BCB" w:rsidRPr="00777F7A" w:rsidRDefault="00B530FE" w:rsidP="00FB6BCB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  <w:lang w:val="de-DE"/>
                        </w:rPr>
                      </w:pPr>
                      <w:proofErr w:type="spellStart"/>
                      <w:r>
                        <w:rPr>
                          <w:rFonts w:ascii="Arial" w:hAnsi="Arial" w:cs="Arial"/>
                          <w:sz w:val="20"/>
                          <w:szCs w:val="20"/>
                          <w:lang w:val="de-DE"/>
                        </w:rPr>
                        <w:t>SreS</w:t>
                      </w:r>
                      <w:proofErr w:type="spellEnd"/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311552" behindDoc="0" locked="1" layoutInCell="1" allowOverlap="1" wp14:anchorId="4163A909" wp14:editId="27589437">
                <wp:simplePos x="0" y="0"/>
                <wp:positionH relativeFrom="column">
                  <wp:posOffset>2188845</wp:posOffset>
                </wp:positionH>
                <wp:positionV relativeFrom="page">
                  <wp:posOffset>9224010</wp:posOffset>
                </wp:positionV>
                <wp:extent cx="684530" cy="125730"/>
                <wp:effectExtent l="0" t="0" r="1270" b="7620"/>
                <wp:wrapNone/>
                <wp:docPr id="1119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68453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08DAADD" w14:textId="77777777" w:rsidR="00FB6BCB" w:rsidRPr="00833108" w:rsidRDefault="00FB6BCB" w:rsidP="00FB6BCB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ID-Nr.: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63A909" id="_x0000_s1286" type="#_x0000_t202" style="position:absolute;margin-left:172.35pt;margin-top:726.3pt;width:53.9pt;height:9.9pt;z-index:25231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" filled="f" stroked="f">
                <o:lock v:ext="edit" aspectratio="t"/>
                <v:textbox inset="0,0,0,0">
                  <w:txbxContent>
                    <w:p w14:paraId="408DAADD" w14:textId="77777777" w:rsidR="00FB6BCB" w:rsidRPr="00833108" w:rsidRDefault="00FB6BCB" w:rsidP="00FB6BCB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ID-Nr.: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329984" behindDoc="0" locked="1" layoutInCell="1" allowOverlap="1" wp14:anchorId="0C3AC292" wp14:editId="4547248B">
                <wp:simplePos x="0" y="0"/>
                <wp:positionH relativeFrom="column">
                  <wp:posOffset>2195830</wp:posOffset>
                </wp:positionH>
                <wp:positionV relativeFrom="page">
                  <wp:posOffset>9341485</wp:posOffset>
                </wp:positionV>
                <wp:extent cx="799465" cy="163830"/>
                <wp:effectExtent l="0" t="0" r="635" b="7620"/>
                <wp:wrapNone/>
                <wp:docPr id="1120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799465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5E0AD64" w14:textId="77777777" w:rsidR="00FB6BCB" w:rsidRPr="00777F7A" w:rsidRDefault="00FB6BCB" w:rsidP="00FB6BCB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de-DE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de-DE"/>
                              </w:rPr>
                              <w:t>5AHEL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3AC292" id="_x0000_s1287" type="#_x0000_t202" style="position:absolute;margin-left:172.9pt;margin-top:735.55pt;width:62.95pt;height:12.9pt;z-index:25232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" filled="f" stroked="f">
                <o:lock v:ext="edit" aspectratio="t"/>
                <v:textbox inset="0,0,0,0">
                  <w:txbxContent>
                    <w:p w14:paraId="15E0AD64" w14:textId="77777777" w:rsidR="00FB6BCB" w:rsidRPr="00777F7A" w:rsidRDefault="00FB6BCB" w:rsidP="00FB6BCB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  <w:lang w:val="de-DE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  <w:lang w:val="de-DE"/>
                        </w:rPr>
                        <w:t>5AHEL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288000" behindDoc="0" locked="0" layoutInCell="1" allowOverlap="1" wp14:anchorId="5551C99A" wp14:editId="3DB0025F">
                <wp:simplePos x="0" y="0"/>
                <wp:positionH relativeFrom="column">
                  <wp:posOffset>4320540</wp:posOffset>
                </wp:positionH>
                <wp:positionV relativeFrom="bottomMargin">
                  <wp:posOffset>-1134110</wp:posOffset>
                </wp:positionV>
                <wp:extent cx="0" cy="381000"/>
                <wp:effectExtent l="0" t="0" r="19050" b="19050"/>
                <wp:wrapNone/>
                <wp:docPr id="1121" name="Gerade Verbindung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0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2409AAC" id="Gerade Verbindung 43" o:spid="_x0000_s1026" style="position:absolute;z-index:252288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340.2pt,-89.3pt" to="340.2pt,-59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" strokecolor="black [3213]" strokeweight="1.42pt">
                <w10:wrap anchory="margin"/>
              </v:lin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339200" behindDoc="0" locked="1" layoutInCell="1" allowOverlap="1" wp14:anchorId="2457BFCB" wp14:editId="55659AF2">
                <wp:simplePos x="0" y="0"/>
                <wp:positionH relativeFrom="column">
                  <wp:posOffset>5076825</wp:posOffset>
                </wp:positionH>
                <wp:positionV relativeFrom="page">
                  <wp:posOffset>10100310</wp:posOffset>
                </wp:positionV>
                <wp:extent cx="788035" cy="163830"/>
                <wp:effectExtent l="0" t="0" r="12065" b="7620"/>
                <wp:wrapNone/>
                <wp:docPr id="1122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788035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7688548" w14:textId="3AFAFE11" w:rsidR="00FB6BCB" w:rsidRPr="00DF75BF" w:rsidRDefault="00FB6BCB" w:rsidP="00FB6BCB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fldChar w:fldCharType="begin"/>
                            </w: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instrText xml:space="preserve"> DATE   \* MERGEFORMAT </w:instrText>
                            </w: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8854A2">
                              <w:rPr>
                                <w:rFonts w:ascii="Arial" w:hAnsi="Arial" w:cs="Arial"/>
                                <w:noProof/>
                                <w:sz w:val="20"/>
                                <w:szCs w:val="20"/>
                              </w:rPr>
                              <w:t>16.05.2023</w:t>
                            </w: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57BFCB" id="_x0000_s1288" type="#_x0000_t202" style="position:absolute;margin-left:399.75pt;margin-top:795.3pt;width:62.05pt;height:12.9pt;z-index:25233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" filled="f" stroked="f">
                <o:lock v:ext="edit" aspectratio="t"/>
                <v:textbox inset="0,0,0,0">
                  <w:txbxContent>
                    <w:p w14:paraId="67688548" w14:textId="3AFAFE11" w:rsidR="00FB6BCB" w:rsidRPr="00DF75BF" w:rsidRDefault="00FB6BCB" w:rsidP="00FB6BCB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fldChar w:fldCharType="begin"/>
                      </w: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instrText xml:space="preserve"> DATE   \* MERGEFORMAT </w:instrText>
                      </w: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fldChar w:fldCharType="separate"/>
                      </w:r>
                      <w:r w:rsidR="008854A2">
                        <w:rPr>
                          <w:rFonts w:ascii="Arial" w:hAnsi="Arial" w:cs="Arial"/>
                          <w:noProof/>
                          <w:sz w:val="20"/>
                          <w:szCs w:val="20"/>
                        </w:rPr>
                        <w:t>16.05.2023</w:t>
                      </w: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fldChar w:fldCharType="end"/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335104" behindDoc="0" locked="1" layoutInCell="1" allowOverlap="1" wp14:anchorId="35F62BB4" wp14:editId="3FF7608C">
                <wp:simplePos x="0" y="0"/>
                <wp:positionH relativeFrom="column">
                  <wp:posOffset>4345940</wp:posOffset>
                </wp:positionH>
                <wp:positionV relativeFrom="page">
                  <wp:posOffset>10086340</wp:posOffset>
                </wp:positionV>
                <wp:extent cx="374015" cy="163830"/>
                <wp:effectExtent l="0" t="0" r="6985" b="7620"/>
                <wp:wrapNone/>
                <wp:docPr id="1123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74015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FCDFE96" w14:textId="77777777" w:rsidR="00FB6BCB" w:rsidRPr="00DF75BF" w:rsidRDefault="00FB6BCB" w:rsidP="00FB6BCB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ohne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F62BB4" id="_x0000_s1289" type="#_x0000_t202" style="position:absolute;margin-left:342.2pt;margin-top:794.2pt;width:29.45pt;height:12.9pt;z-index:25233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" filled="f" stroked="f">
                <o:lock v:ext="edit" aspectratio="t"/>
                <v:textbox inset="0,0,0,0">
                  <w:txbxContent>
                    <w:p w14:paraId="2FCDFE96" w14:textId="77777777" w:rsidR="00FB6BCB" w:rsidRPr="00DF75BF" w:rsidRDefault="00FB6BCB" w:rsidP="00FB6BCB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t>ohne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338176" behindDoc="0" locked="1" layoutInCell="1" allowOverlap="1" wp14:anchorId="103FB1A1" wp14:editId="768E2E00">
                <wp:simplePos x="0" y="0"/>
                <wp:positionH relativeFrom="column">
                  <wp:posOffset>6227445</wp:posOffset>
                </wp:positionH>
                <wp:positionV relativeFrom="page">
                  <wp:posOffset>10086340</wp:posOffset>
                </wp:positionV>
                <wp:extent cx="231140" cy="163830"/>
                <wp:effectExtent l="0" t="0" r="0" b="7620"/>
                <wp:wrapNone/>
                <wp:docPr id="1124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31140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CAC9BC2" w14:textId="67A52854" w:rsidR="00FB6BCB" w:rsidRPr="00DF75BF" w:rsidRDefault="00FB6BCB" w:rsidP="00FB6BCB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1</w:t>
                            </w:r>
                            <w:r w:rsidR="00AE60CC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5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3FB1A1" id="_x0000_s1290" type="#_x0000_t202" style="position:absolute;margin-left:490.35pt;margin-top:794.2pt;width:18.2pt;height:12.9pt;z-index:25233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" filled="f" stroked="f">
                <o:lock v:ext="edit" aspectratio="t"/>
                <v:textbox inset="0,0,0,0">
                  <w:txbxContent>
                    <w:p w14:paraId="0CAC9BC2" w14:textId="67A52854" w:rsidR="00FB6BCB" w:rsidRPr="00DF75BF" w:rsidRDefault="00FB6BCB" w:rsidP="00FB6BCB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t>1</w:t>
                      </w:r>
                      <w:r w:rsidR="00AE60CC">
                        <w:rPr>
                          <w:rFonts w:ascii="Arial" w:hAnsi="Arial" w:cs="Arial"/>
                          <w:sz w:val="20"/>
                          <w:szCs w:val="20"/>
                        </w:rPr>
                        <w:t>5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337152" behindDoc="0" locked="1" layoutInCell="1" allowOverlap="1" wp14:anchorId="47879EE6" wp14:editId="38E7C2C9">
                <wp:simplePos x="0" y="0"/>
                <wp:positionH relativeFrom="column">
                  <wp:posOffset>5935345</wp:posOffset>
                </wp:positionH>
                <wp:positionV relativeFrom="page">
                  <wp:posOffset>10074910</wp:posOffset>
                </wp:positionV>
                <wp:extent cx="231140" cy="163830"/>
                <wp:effectExtent l="0" t="0" r="0" b="7620"/>
                <wp:wrapNone/>
                <wp:docPr id="1125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31140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4E01E18" w14:textId="66CB6D66" w:rsidR="00FB6BCB" w:rsidRPr="008A70C4" w:rsidRDefault="00852A75" w:rsidP="00FB6BCB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de-DE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de-DE"/>
                              </w:rPr>
                              <w:t>9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879EE6" id="_x0000_s1291" type="#_x0000_t202" style="position:absolute;margin-left:467.35pt;margin-top:793.3pt;width:18.2pt;height:12.9pt;z-index:25233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" filled="f" stroked="f">
                <o:lock v:ext="edit" aspectratio="t"/>
                <v:textbox inset="0,0,0,0">
                  <w:txbxContent>
                    <w:p w14:paraId="54E01E18" w14:textId="66CB6D66" w:rsidR="00FB6BCB" w:rsidRPr="008A70C4" w:rsidRDefault="00852A75" w:rsidP="00FB6BCB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  <w:lang w:val="de-DE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  <w:lang w:val="de-DE"/>
                        </w:rPr>
                        <w:t>9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336128" behindDoc="0" locked="1" layoutInCell="1" allowOverlap="1" wp14:anchorId="2E285BB5" wp14:editId="5D52FB8E">
                <wp:simplePos x="0" y="0"/>
                <wp:positionH relativeFrom="column">
                  <wp:posOffset>4773295</wp:posOffset>
                </wp:positionH>
                <wp:positionV relativeFrom="page">
                  <wp:posOffset>10086340</wp:posOffset>
                </wp:positionV>
                <wp:extent cx="231140" cy="163830"/>
                <wp:effectExtent l="0" t="0" r="0" b="7620"/>
                <wp:wrapNone/>
                <wp:docPr id="1126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31140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4EF5689" w14:textId="77777777" w:rsidR="00FB6BCB" w:rsidRPr="00DF75BF" w:rsidRDefault="00FB6BCB" w:rsidP="00FB6BCB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DE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285BB5" id="_x0000_s1292" type="#_x0000_t202" style="position:absolute;margin-left:375.85pt;margin-top:794.2pt;width:18.2pt;height:12.9pt;z-index:25233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34EF5689" w14:textId="77777777" w:rsidR="00FB6BCB" w:rsidRPr="00DF75BF" w:rsidRDefault="00FB6BCB" w:rsidP="00FB6BCB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t>DE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327936" behindDoc="0" locked="1" layoutInCell="1" allowOverlap="1" wp14:anchorId="53895764" wp14:editId="56EA8B3E">
                <wp:simplePos x="0" y="0"/>
                <wp:positionH relativeFrom="column">
                  <wp:posOffset>2227580</wp:posOffset>
                </wp:positionH>
                <wp:positionV relativeFrom="page">
                  <wp:posOffset>9785985</wp:posOffset>
                </wp:positionV>
                <wp:extent cx="2026285" cy="462280"/>
                <wp:effectExtent l="0" t="0" r="12065" b="13970"/>
                <wp:wrapNone/>
                <wp:docPr id="1127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026285" cy="4622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CD79B1D" w14:textId="77777777" w:rsidR="00FB6BCB" w:rsidRDefault="00FB6BCB" w:rsidP="00FB6BCB">
                            <w:pPr>
                              <w:spacing w:after="0" w:line="240" w:lineRule="auto"/>
                              <w:jc w:val="center"/>
                              <w:rPr>
                                <w:rFonts w:ascii="Arial" w:hAnsi="Arial" w:cs="Arial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32"/>
                                <w:szCs w:val="32"/>
                              </w:rPr>
                              <w:t>Gitcon</w:t>
                            </w:r>
                          </w:p>
                          <w:p w14:paraId="56667D1A" w14:textId="77777777" w:rsidR="00FB6BCB" w:rsidRPr="00640624" w:rsidRDefault="00FB6BCB" w:rsidP="00FB6BCB">
                            <w:pPr>
                              <w:spacing w:after="0" w:line="240" w:lineRule="auto"/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MIDI-Interface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895764" id="_x0000_s1293" type="#_x0000_t202" style="position:absolute;margin-left:175.4pt;margin-top:770.55pt;width:159.55pt;height:36.4pt;z-index:25232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" filled="f" stroked="f">
                <o:lock v:ext="edit" aspectratio="t"/>
                <v:textbox inset="0,0,0,0">
                  <w:txbxContent>
                    <w:p w14:paraId="5CD79B1D" w14:textId="77777777" w:rsidR="00FB6BCB" w:rsidRDefault="00FB6BCB" w:rsidP="00FB6BCB">
                      <w:pPr>
                        <w:spacing w:after="0" w:line="240" w:lineRule="auto"/>
                        <w:jc w:val="center"/>
                        <w:rPr>
                          <w:rFonts w:ascii="Arial" w:hAnsi="Arial" w:cs="Arial"/>
                          <w:sz w:val="32"/>
                          <w:szCs w:val="32"/>
                        </w:rPr>
                      </w:pPr>
                      <w:r>
                        <w:rPr>
                          <w:rFonts w:ascii="Arial" w:hAnsi="Arial" w:cs="Arial"/>
                          <w:sz w:val="32"/>
                          <w:szCs w:val="32"/>
                        </w:rPr>
                        <w:t>Gitcon</w:t>
                      </w:r>
                    </w:p>
                    <w:p w14:paraId="56667D1A" w14:textId="77777777" w:rsidR="00FB6BCB" w:rsidRPr="00640624" w:rsidRDefault="00FB6BCB" w:rsidP="00FB6BCB">
                      <w:pPr>
                        <w:spacing w:after="0" w:line="240" w:lineRule="auto"/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>MIDI-Interface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326912" behindDoc="0" locked="1" layoutInCell="1" allowOverlap="1" wp14:anchorId="7EECA349" wp14:editId="57411896">
                <wp:simplePos x="0" y="0"/>
                <wp:positionH relativeFrom="column">
                  <wp:posOffset>2202180</wp:posOffset>
                </wp:positionH>
                <wp:positionV relativeFrom="page">
                  <wp:posOffset>8931910</wp:posOffset>
                </wp:positionV>
                <wp:extent cx="2082800" cy="213360"/>
                <wp:effectExtent l="0" t="0" r="12700" b="0"/>
                <wp:wrapNone/>
                <wp:docPr id="1128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082800" cy="2133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4DA38EB" w14:textId="77777777" w:rsidR="00FB6BCB" w:rsidRPr="00777F7A" w:rsidRDefault="00FB6BCB" w:rsidP="00FB6BCB">
                            <w:pPr>
                              <w:jc w:val="center"/>
                              <w:rPr>
                                <w:rFonts w:ascii="Arial" w:hAnsi="Arial" w:cs="Arial"/>
                                <w:sz w:val="28"/>
                                <w:szCs w:val="28"/>
                                <w:lang w:val="de-DE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  <w:lang w:val="de-DE"/>
                              </w:rPr>
                              <w:t>Simon Grundner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ECA349" id="_x0000_s1294" type="#_x0000_t202" style="position:absolute;margin-left:173.4pt;margin-top:703.3pt;width:164pt;height:16.8pt;z-index:25232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" filled="f" stroked="f">
                <o:lock v:ext="edit" aspectratio="t"/>
                <v:textbox inset="0,0,0,0">
                  <w:txbxContent>
                    <w:p w14:paraId="34DA38EB" w14:textId="77777777" w:rsidR="00FB6BCB" w:rsidRPr="00777F7A" w:rsidRDefault="00FB6BCB" w:rsidP="00FB6BCB">
                      <w:pPr>
                        <w:jc w:val="center"/>
                        <w:rPr>
                          <w:rFonts w:ascii="Arial" w:hAnsi="Arial" w:cs="Arial"/>
                          <w:sz w:val="28"/>
                          <w:szCs w:val="28"/>
                          <w:lang w:val="de-DE"/>
                        </w:rPr>
                      </w:pPr>
                      <w:r>
                        <w:rPr>
                          <w:rFonts w:ascii="Arial" w:hAnsi="Arial" w:cs="Arial"/>
                          <w:sz w:val="28"/>
                          <w:szCs w:val="28"/>
                          <w:lang w:val="de-DE"/>
                        </w:rPr>
                        <w:t>Simon Grundner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302336" behindDoc="0" locked="1" layoutInCell="1" allowOverlap="1" wp14:anchorId="77591013" wp14:editId="2ECAA416">
                <wp:simplePos x="0" y="0"/>
                <wp:positionH relativeFrom="column">
                  <wp:posOffset>26670</wp:posOffset>
                </wp:positionH>
                <wp:positionV relativeFrom="page">
                  <wp:posOffset>8834755</wp:posOffset>
                </wp:positionV>
                <wp:extent cx="973455" cy="125730"/>
                <wp:effectExtent l="0" t="0" r="0" b="7620"/>
                <wp:wrapNone/>
                <wp:docPr id="1129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973455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2C66D7B" w14:textId="77777777" w:rsidR="00FB6BCB" w:rsidRPr="00833108" w:rsidRDefault="00FB6BCB" w:rsidP="00FB6BCB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Sachnummer, Dateiname</w:t>
                            </w:r>
                            <w:r w:rsidRPr="00833108"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591013" id="_x0000_s1295" type="#_x0000_t202" style="position:absolute;margin-left:2.1pt;margin-top:695.65pt;width:76.65pt;height:9.9pt;z-index:25230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" filled="f" stroked="f">
                <o:lock v:ext="edit" aspectratio="t"/>
                <v:textbox inset="0,0,0,0">
                  <w:txbxContent>
                    <w:p w14:paraId="32C66D7B" w14:textId="77777777" w:rsidR="00FB6BCB" w:rsidRPr="00833108" w:rsidRDefault="00FB6BCB" w:rsidP="00FB6BCB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Sachnummer, Dateiname</w:t>
                      </w:r>
                      <w:r w:rsidRPr="00833108">
                        <w:rPr>
                          <w:rFonts w:ascii="Arial" w:hAnsi="Arial" w:cs="Arial"/>
                          <w:sz w:val="12"/>
                          <w:szCs w:val="12"/>
                        </w:rPr>
                        <w:t>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301312" behindDoc="0" locked="1" layoutInCell="1" allowOverlap="1" wp14:anchorId="2F05AB26" wp14:editId="07838B67">
                <wp:simplePos x="0" y="0"/>
                <wp:positionH relativeFrom="column">
                  <wp:posOffset>2187575</wp:posOffset>
                </wp:positionH>
                <wp:positionV relativeFrom="page">
                  <wp:posOffset>8838565</wp:posOffset>
                </wp:positionV>
                <wp:extent cx="478790" cy="125730"/>
                <wp:effectExtent l="0" t="0" r="0" b="7620"/>
                <wp:wrapNone/>
                <wp:docPr id="1130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47879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162E6EC" w14:textId="77777777" w:rsidR="00FB6BCB" w:rsidRPr="00833108" w:rsidRDefault="00FB6BCB" w:rsidP="00FB6BCB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Name</w:t>
                            </w:r>
                            <w:r w:rsidRPr="00833108"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05AB26" id="_x0000_s1296" type="#_x0000_t202" style="position:absolute;margin-left:172.25pt;margin-top:695.95pt;width:37.7pt;height:9.9pt;z-index:25230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" filled="f" stroked="f">
                <o:lock v:ext="edit" aspectratio="t"/>
                <v:textbox inset="0,0,0,0">
                  <w:txbxContent>
                    <w:p w14:paraId="0162E6EC" w14:textId="77777777" w:rsidR="00FB6BCB" w:rsidRPr="00833108" w:rsidRDefault="00FB6BCB" w:rsidP="00FB6BCB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Name</w:t>
                      </w:r>
                      <w:r w:rsidRPr="00833108">
                        <w:rPr>
                          <w:rFonts w:ascii="Arial" w:hAnsi="Arial" w:cs="Arial"/>
                          <w:sz w:val="12"/>
                          <w:szCs w:val="12"/>
                        </w:rPr>
                        <w:t>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309504" behindDoc="0" locked="1" layoutInCell="1" allowOverlap="1" wp14:anchorId="5C87A38A" wp14:editId="5A99DD04">
                <wp:simplePos x="0" y="0"/>
                <wp:positionH relativeFrom="column">
                  <wp:posOffset>4345940</wp:posOffset>
                </wp:positionH>
                <wp:positionV relativeFrom="page">
                  <wp:posOffset>9973310</wp:posOffset>
                </wp:positionV>
                <wp:extent cx="374015" cy="125730"/>
                <wp:effectExtent l="0" t="0" r="6985" b="7620"/>
                <wp:wrapNone/>
                <wp:docPr id="1131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74015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A419A0A" w14:textId="77777777" w:rsidR="00FB6BCB" w:rsidRPr="00833108" w:rsidRDefault="00FB6BCB" w:rsidP="00FB6BCB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Maßstab: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87A38A" id="_x0000_s1297" type="#_x0000_t202" style="position:absolute;margin-left:342.2pt;margin-top:785.3pt;width:29.45pt;height:9.9pt;z-index:25230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4A419A0A" w14:textId="77777777" w:rsidR="00FB6BCB" w:rsidRPr="00833108" w:rsidRDefault="00FB6BCB" w:rsidP="00FB6BCB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Maßstab: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308480" behindDoc="0" locked="1" layoutInCell="1" allowOverlap="1" wp14:anchorId="5BC0D445" wp14:editId="0F9C3189">
                <wp:simplePos x="0" y="0"/>
                <wp:positionH relativeFrom="column">
                  <wp:posOffset>4773295</wp:posOffset>
                </wp:positionH>
                <wp:positionV relativeFrom="page">
                  <wp:posOffset>9980295</wp:posOffset>
                </wp:positionV>
                <wp:extent cx="231140" cy="125730"/>
                <wp:effectExtent l="0" t="0" r="0" b="7620"/>
                <wp:wrapNone/>
                <wp:docPr id="1132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3114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1BF5537" w14:textId="77777777" w:rsidR="00FB6BCB" w:rsidRPr="00833108" w:rsidRDefault="00FB6BCB" w:rsidP="00FB6BCB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Spr.: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C0D445" id="_x0000_s1298" type="#_x0000_t202" style="position:absolute;margin-left:375.85pt;margin-top:785.85pt;width:18.2pt;height:9.9pt;z-index:25230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" filled="f" stroked="f">
                <o:lock v:ext="edit" aspectratio="t"/>
                <v:textbox inset="0,0,0,0">
                  <w:txbxContent>
                    <w:p w14:paraId="51BF5537" w14:textId="77777777" w:rsidR="00FB6BCB" w:rsidRPr="00833108" w:rsidRDefault="00FB6BCB" w:rsidP="00FB6BCB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Spr.: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307456" behindDoc="0" locked="1" layoutInCell="1" allowOverlap="1" wp14:anchorId="76251FC5" wp14:editId="0940C1F4">
                <wp:simplePos x="0" y="0"/>
                <wp:positionH relativeFrom="column">
                  <wp:posOffset>5076825</wp:posOffset>
                </wp:positionH>
                <wp:positionV relativeFrom="page">
                  <wp:posOffset>9980295</wp:posOffset>
                </wp:positionV>
                <wp:extent cx="336550" cy="125730"/>
                <wp:effectExtent l="0" t="0" r="6350" b="7620"/>
                <wp:wrapNone/>
                <wp:docPr id="1133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3655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434ED48" w14:textId="77777777" w:rsidR="00FB6BCB" w:rsidRPr="00833108" w:rsidRDefault="00FB6BCB" w:rsidP="00FB6BCB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Datum: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251FC5" id="_x0000_s1299" type="#_x0000_t202" style="position:absolute;margin-left:399.75pt;margin-top:785.85pt;width:26.5pt;height:9.9pt;z-index:25230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3434ED48" w14:textId="77777777" w:rsidR="00FB6BCB" w:rsidRPr="00833108" w:rsidRDefault="00FB6BCB" w:rsidP="00FB6BCB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Datum: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306432" behindDoc="0" locked="1" layoutInCell="1" allowOverlap="1" wp14:anchorId="145D6B03" wp14:editId="5EDEFC7F">
                <wp:simplePos x="0" y="0"/>
                <wp:positionH relativeFrom="column">
                  <wp:posOffset>6206490</wp:posOffset>
                </wp:positionH>
                <wp:positionV relativeFrom="page">
                  <wp:posOffset>9972675</wp:posOffset>
                </wp:positionV>
                <wp:extent cx="259080" cy="125730"/>
                <wp:effectExtent l="0" t="0" r="7620" b="7620"/>
                <wp:wrapNone/>
                <wp:docPr id="1134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5908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D7FB5E0" w14:textId="77777777" w:rsidR="00FB6BCB" w:rsidRPr="00833108" w:rsidRDefault="00FB6BCB" w:rsidP="00FB6BCB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Blätter: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5D6B03" id="_x0000_s1300" type="#_x0000_t202" style="position:absolute;margin-left:488.7pt;margin-top:785.25pt;width:20.4pt;height:9.9pt;z-index:25230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6D7FB5E0" w14:textId="77777777" w:rsidR="00FB6BCB" w:rsidRPr="00833108" w:rsidRDefault="00FB6BCB" w:rsidP="00FB6BCB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Blätter: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305408" behindDoc="0" locked="1" layoutInCell="1" allowOverlap="1" wp14:anchorId="2B898CFF" wp14:editId="56F2EBF3">
                <wp:simplePos x="0" y="0"/>
                <wp:positionH relativeFrom="column">
                  <wp:posOffset>5928995</wp:posOffset>
                </wp:positionH>
                <wp:positionV relativeFrom="page">
                  <wp:posOffset>9977120</wp:posOffset>
                </wp:positionV>
                <wp:extent cx="231140" cy="125730"/>
                <wp:effectExtent l="0" t="0" r="0" b="7620"/>
                <wp:wrapNone/>
                <wp:docPr id="1135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3114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714098" w14:textId="77777777" w:rsidR="00FB6BCB" w:rsidRPr="00833108" w:rsidRDefault="00FB6BCB" w:rsidP="00FB6BCB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Blatt: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898CFF" id="_x0000_s1301" type="#_x0000_t202" style="position:absolute;margin-left:466.85pt;margin-top:785.6pt;width:18.2pt;height:9.9pt;z-index:25230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57714098" w14:textId="77777777" w:rsidR="00FB6BCB" w:rsidRPr="00833108" w:rsidRDefault="00FB6BCB" w:rsidP="00FB6BCB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Blatt: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342272" behindDoc="0" locked="1" layoutInCell="1" allowOverlap="1" wp14:anchorId="4052B6E6" wp14:editId="403F656E">
                <wp:simplePos x="0" y="0"/>
                <wp:positionH relativeFrom="column">
                  <wp:posOffset>78740</wp:posOffset>
                </wp:positionH>
                <wp:positionV relativeFrom="page">
                  <wp:posOffset>10061575</wp:posOffset>
                </wp:positionV>
                <wp:extent cx="2024380" cy="188595"/>
                <wp:effectExtent l="0" t="0" r="13970" b="1905"/>
                <wp:wrapNone/>
                <wp:docPr id="1136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024380" cy="18859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EC7E88D" w14:textId="77777777" w:rsidR="00FB6BCB" w:rsidRPr="00D00A94" w:rsidRDefault="00FB6BCB" w:rsidP="00FB6BCB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  <w:t>Elektronik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52B6E6" id="_x0000_s1302" type="#_x0000_t202" style="position:absolute;margin-left:6.2pt;margin-top:792.25pt;width:159.4pt;height:14.85pt;z-index:25234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2EC7E88D" w14:textId="77777777" w:rsidR="00FB6BCB" w:rsidRPr="00D00A94" w:rsidRDefault="00FB6BCB" w:rsidP="00FB6BCB">
                      <w:pPr>
                        <w:jc w:val="center"/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  <w:t>Elektronik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340224" behindDoc="0" locked="1" layoutInCell="1" allowOverlap="1" wp14:anchorId="5B22F890" wp14:editId="67A690B7">
                <wp:simplePos x="0" y="0"/>
                <wp:positionH relativeFrom="column">
                  <wp:posOffset>64770</wp:posOffset>
                </wp:positionH>
                <wp:positionV relativeFrom="page">
                  <wp:posOffset>9839325</wp:posOffset>
                </wp:positionV>
                <wp:extent cx="2024380" cy="222885"/>
                <wp:effectExtent l="0" t="0" r="13970" b="5715"/>
                <wp:wrapNone/>
                <wp:docPr id="1137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024380" cy="2228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6314130" w14:textId="77777777" w:rsidR="00FB6BCB" w:rsidRPr="00922583" w:rsidRDefault="00FB6BCB" w:rsidP="00FB6BCB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</w:rPr>
                            </w:pPr>
                            <w:proofErr w:type="spellStart"/>
                            <w:r w:rsidRPr="00922583"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</w:rPr>
                              <w:t>HTBLuVA</w:t>
                            </w:r>
                            <w:proofErr w:type="spellEnd"/>
                            <w:r w:rsidRPr="00922583"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</w:rPr>
                              <w:t xml:space="preserve"> Salzburg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22F890" id="_x0000_s1303" type="#_x0000_t202" style="position:absolute;margin-left:5.1pt;margin-top:774.75pt;width:159.4pt;height:17.55pt;z-index:25234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" filled="f" stroked="f">
                <o:lock v:ext="edit" aspectratio="t"/>
                <v:textbox inset="0,0,0,0">
                  <w:txbxContent>
                    <w:p w14:paraId="46314130" w14:textId="77777777" w:rsidR="00FB6BCB" w:rsidRPr="00922583" w:rsidRDefault="00FB6BCB" w:rsidP="00FB6BCB">
                      <w:pPr>
                        <w:jc w:val="center"/>
                        <w:rPr>
                          <w:rFonts w:ascii="Arial" w:hAnsi="Arial" w:cs="Arial"/>
                          <w:b/>
                          <w:sz w:val="28"/>
                          <w:szCs w:val="28"/>
                        </w:rPr>
                      </w:pPr>
                      <w:proofErr w:type="spellStart"/>
                      <w:r w:rsidRPr="00922583">
                        <w:rPr>
                          <w:rFonts w:ascii="Arial" w:hAnsi="Arial" w:cs="Arial"/>
                          <w:b/>
                          <w:sz w:val="28"/>
                          <w:szCs w:val="28"/>
                        </w:rPr>
                        <w:t>HTBLuVA</w:t>
                      </w:r>
                      <w:proofErr w:type="spellEnd"/>
                      <w:r w:rsidRPr="00922583">
                        <w:rPr>
                          <w:rFonts w:ascii="Arial" w:hAnsi="Arial" w:cs="Arial"/>
                          <w:b/>
                          <w:sz w:val="28"/>
                          <w:szCs w:val="28"/>
                        </w:rPr>
                        <w:t xml:space="preserve"> Salzburg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323840" behindDoc="0" locked="1" layoutInCell="1" allowOverlap="1" wp14:anchorId="7C0AA59A" wp14:editId="3F7FFF14">
                <wp:simplePos x="0" y="0"/>
                <wp:positionH relativeFrom="column">
                  <wp:posOffset>34925</wp:posOffset>
                </wp:positionH>
                <wp:positionV relativeFrom="page">
                  <wp:posOffset>8966200</wp:posOffset>
                </wp:positionV>
                <wp:extent cx="2086610" cy="200025"/>
                <wp:effectExtent l="0" t="0" r="8890" b="9525"/>
                <wp:wrapNone/>
                <wp:docPr id="1138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086610" cy="2000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A9EB1B7" w14:textId="636CC2A0" w:rsidR="00FB6BCB" w:rsidRPr="00E90F85" w:rsidRDefault="00FB6BCB" w:rsidP="00FB6BCB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 xml:space="preserve">Beilage </w:t>
                            </w:r>
                            <w:r w:rsidR="00B7714E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6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0AA59A" id="_x0000_s1304" type="#_x0000_t202" style="position:absolute;margin-left:2.75pt;margin-top:706pt;width:164.3pt;height:15.75pt;z-index:25232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" filled="f" stroked="f">
                <o:lock v:ext="edit" aspectratio="t"/>
                <v:textbox inset="0,0,0,0">
                  <w:txbxContent>
                    <w:p w14:paraId="6A9EB1B7" w14:textId="636CC2A0" w:rsidR="00FB6BCB" w:rsidRPr="00E90F85" w:rsidRDefault="00FB6BCB" w:rsidP="00FB6BCB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t xml:space="preserve">Beilage </w:t>
                      </w:r>
                      <w:r w:rsidR="00B7714E">
                        <w:rPr>
                          <w:rFonts w:ascii="Arial" w:hAnsi="Arial" w:cs="Arial"/>
                          <w:sz w:val="20"/>
                          <w:szCs w:val="20"/>
                        </w:rPr>
                        <w:t>6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300288" behindDoc="0" locked="1" layoutInCell="1" allowOverlap="1" wp14:anchorId="2C697F1A" wp14:editId="663DE44E">
                <wp:simplePos x="0" y="0"/>
                <wp:positionH relativeFrom="column">
                  <wp:posOffset>2185035</wp:posOffset>
                </wp:positionH>
                <wp:positionV relativeFrom="page">
                  <wp:posOffset>9589770</wp:posOffset>
                </wp:positionV>
                <wp:extent cx="478790" cy="125730"/>
                <wp:effectExtent l="0" t="0" r="0" b="7620"/>
                <wp:wrapNone/>
                <wp:docPr id="1139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47879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514AD2B" w14:textId="77777777" w:rsidR="00FB6BCB" w:rsidRPr="00833108" w:rsidRDefault="00FB6BCB" w:rsidP="00FB6BCB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 w:rsidRPr="00833108"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Benennung: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697F1A" id="_x0000_s1305" type="#_x0000_t202" style="position:absolute;margin-left:172.05pt;margin-top:755.1pt;width:37.7pt;height:9.9pt;z-index:25230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6514AD2B" w14:textId="77777777" w:rsidR="00FB6BCB" w:rsidRPr="00833108" w:rsidRDefault="00FB6BCB" w:rsidP="00FB6BCB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 w:rsidRPr="00833108">
                        <w:rPr>
                          <w:rFonts w:ascii="Arial" w:hAnsi="Arial" w:cs="Arial"/>
                          <w:sz w:val="12"/>
                          <w:szCs w:val="12"/>
                        </w:rPr>
                        <w:t>Benennung: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294144" behindDoc="0" locked="0" layoutInCell="1" allowOverlap="1" wp14:anchorId="6F6C78B2" wp14:editId="2F5F483D">
                <wp:simplePos x="0" y="0"/>
                <wp:positionH relativeFrom="column">
                  <wp:posOffset>6192520</wp:posOffset>
                </wp:positionH>
                <wp:positionV relativeFrom="bottomMargin">
                  <wp:posOffset>-377825</wp:posOffset>
                </wp:positionV>
                <wp:extent cx="0" cy="381600"/>
                <wp:effectExtent l="0" t="0" r="19050" b="19050"/>
                <wp:wrapNone/>
                <wp:docPr id="1140" name="Gerade Verbindung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8163FE2" id="Gerade Verbindung 33" o:spid="_x0000_s1026" style="position:absolute;z-index:25229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487.6pt,-29.75pt" to="487.6pt,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" strokecolor="black [3213]" strokeweight="1.42pt">
                <w10:wrap anchory="margin"/>
              </v:lin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293120" behindDoc="0" locked="0" layoutInCell="1" allowOverlap="1" wp14:anchorId="7563247F" wp14:editId="777C2241">
                <wp:simplePos x="0" y="0"/>
                <wp:positionH relativeFrom="column">
                  <wp:posOffset>5904865</wp:posOffset>
                </wp:positionH>
                <wp:positionV relativeFrom="bottomMargin">
                  <wp:posOffset>-377825</wp:posOffset>
                </wp:positionV>
                <wp:extent cx="0" cy="381600"/>
                <wp:effectExtent l="0" t="0" r="19050" b="19050"/>
                <wp:wrapNone/>
                <wp:docPr id="1141" name="Gerade Verbindung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6FAC486" id="Gerade Verbindung 34" o:spid="_x0000_s1026" style="position:absolute;z-index:25229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464.95pt,-29.75pt" to="464.95pt,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" strokecolor="black [3213]" strokeweight="1.42pt">
                <w10:wrap anchory="margin"/>
              </v:lin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292096" behindDoc="0" locked="0" layoutInCell="1" allowOverlap="1" wp14:anchorId="703B1D35" wp14:editId="26DC755D">
                <wp:simplePos x="0" y="0"/>
                <wp:positionH relativeFrom="column">
                  <wp:posOffset>5040630</wp:posOffset>
                </wp:positionH>
                <wp:positionV relativeFrom="bottomMargin">
                  <wp:posOffset>-377825</wp:posOffset>
                </wp:positionV>
                <wp:extent cx="0" cy="381600"/>
                <wp:effectExtent l="0" t="0" r="19050" b="19050"/>
                <wp:wrapNone/>
                <wp:docPr id="1142" name="Gerade Verbindung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D16720E" id="Gerade Verbindung 35" o:spid="_x0000_s1026" style="position:absolute;z-index:25229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396.9pt,-29.75pt" to="396.9pt,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" strokecolor="black [3213]" strokeweight="1.42pt">
                <w10:wrap anchory="margin"/>
              </v:lin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291072" behindDoc="0" locked="0" layoutInCell="1" allowOverlap="1" wp14:anchorId="728F350B" wp14:editId="7AF2D30A">
                <wp:simplePos x="0" y="0"/>
                <wp:positionH relativeFrom="column">
                  <wp:posOffset>4752340</wp:posOffset>
                </wp:positionH>
                <wp:positionV relativeFrom="bottomMargin">
                  <wp:posOffset>-377825</wp:posOffset>
                </wp:positionV>
                <wp:extent cx="0" cy="381600"/>
                <wp:effectExtent l="0" t="0" r="19050" b="19050"/>
                <wp:wrapNone/>
                <wp:docPr id="1143" name="Gerade Verbindung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936D7F8" id="Gerade Verbindung 36" o:spid="_x0000_s1026" style="position:absolute;z-index:25229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374.2pt,-29.75pt" to="374.2pt,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" strokecolor="black [3213]" strokeweight="1.42pt">
                <w10:wrap anchory="margin"/>
              </v:lin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282880" behindDoc="0" locked="0" layoutInCell="1" allowOverlap="1" wp14:anchorId="50972423" wp14:editId="51523625">
                <wp:simplePos x="0" y="0"/>
                <wp:positionH relativeFrom="column">
                  <wp:posOffset>4319905</wp:posOffset>
                </wp:positionH>
                <wp:positionV relativeFrom="bottomMargin">
                  <wp:posOffset>-379095</wp:posOffset>
                </wp:positionV>
                <wp:extent cx="2162175" cy="0"/>
                <wp:effectExtent l="0" t="0" r="9525" b="19050"/>
                <wp:wrapNone/>
                <wp:docPr id="1144" name="Gerade Verbindung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62175" cy="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746D337" id="Gerade Verbindung 37" o:spid="_x0000_s1026" style="position:absolute;z-index:252282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340.15pt,-29.85pt" to="510.4pt,-29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" strokecolor="black [3213]" strokeweight="1.42pt">
                <w10:wrap anchory="margin"/>
              </v:lin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280832" behindDoc="0" locked="1" layoutInCell="0" allowOverlap="1" wp14:anchorId="59F404B4" wp14:editId="01655060">
                <wp:simplePos x="0" y="0"/>
                <wp:positionH relativeFrom="margin">
                  <wp:posOffset>-635</wp:posOffset>
                </wp:positionH>
                <wp:positionV relativeFrom="bottomMargin">
                  <wp:posOffset>-1511935</wp:posOffset>
                </wp:positionV>
                <wp:extent cx="6483600" cy="0"/>
                <wp:effectExtent l="0" t="0" r="12700" b="19050"/>
                <wp:wrapNone/>
                <wp:docPr id="1145" name="Gerade Verbindung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83600" cy="0"/>
                        </a:xfrm>
                        <a:prstGeom prst="line">
                          <a:avLst/>
                        </a:prstGeom>
                        <a:ln w="180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4289890" id="Gerade Verbindung 38" o:spid="_x0000_s1026" style="position:absolute;z-index:2522808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" from="-.05pt,-119.05pt" to="510.45pt,-119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" o:allowincell="f" strokecolor="black [3213]" strokeweight=".5mm">
                <w10:wrap anchorx="margin" anchory="margin"/>
                <w10:anchorlock/>
              </v:lin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281856" behindDoc="0" locked="1" layoutInCell="1" allowOverlap="1" wp14:anchorId="26C92454" wp14:editId="0D837FDD">
                <wp:simplePos x="0" y="0"/>
                <wp:positionH relativeFrom="margin">
                  <wp:posOffset>-635</wp:posOffset>
                </wp:positionH>
                <wp:positionV relativeFrom="bottomMargin">
                  <wp:posOffset>-1134745</wp:posOffset>
                </wp:positionV>
                <wp:extent cx="6483600" cy="0"/>
                <wp:effectExtent l="0" t="0" r="12700" b="19050"/>
                <wp:wrapNone/>
                <wp:docPr id="1146" name="Gerade Verbindung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83600" cy="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3DE65E3" id="Gerade Verbindung 39" o:spid="_x0000_s1026" style="position:absolute;z-index:2522818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" from="-.05pt,-89.35pt" to="510.45pt,-8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" strokecolor="black [3213]" strokeweight="1.42pt">
                <w10:wrap anchorx="margin" anchory="margin"/>
                <w10:anchorlock/>
              </v:lin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279808" behindDoc="0" locked="0" layoutInCell="1" allowOverlap="1" wp14:anchorId="08CCFBFF" wp14:editId="3AEC1208">
                <wp:simplePos x="0" y="0"/>
                <wp:positionH relativeFrom="margin">
                  <wp:posOffset>2159635</wp:posOffset>
                </wp:positionH>
                <wp:positionV relativeFrom="bottomMargin">
                  <wp:posOffset>-756285</wp:posOffset>
                </wp:positionV>
                <wp:extent cx="4323080" cy="0"/>
                <wp:effectExtent l="0" t="0" r="20320" b="19050"/>
                <wp:wrapNone/>
                <wp:docPr id="1147" name="Gerade Verbindung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323080" cy="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93AF406" id="Gerade Verbindung 40" o:spid="_x0000_s1026" style="position:absolute;z-index:2522798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" from="170.05pt,-59.55pt" to="510.45pt,-59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" strokecolor="black [3213]" strokeweight="1.42pt">
                <w10:wrap anchorx="margin" anchory="margin"/>
              </v:lin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290048" behindDoc="0" locked="0" layoutInCell="1" allowOverlap="1" wp14:anchorId="0D7C9B6F" wp14:editId="006396F1">
                <wp:simplePos x="0" y="0"/>
                <wp:positionH relativeFrom="margin">
                  <wp:posOffset>4320540</wp:posOffset>
                </wp:positionH>
                <wp:positionV relativeFrom="bottomMargin">
                  <wp:posOffset>-756285</wp:posOffset>
                </wp:positionV>
                <wp:extent cx="0" cy="748800"/>
                <wp:effectExtent l="0" t="0" r="19050" b="13335"/>
                <wp:wrapNone/>
                <wp:docPr id="1148" name="Gerade Verbindung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488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6911CB9" id="Gerade Verbindung 41" o:spid="_x0000_s1026" style="position:absolute;z-index:2522900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" from="340.2pt,-59.55pt" to="340.2pt,-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" strokecolor="black [3213]" strokeweight="1.42pt">
                <w10:wrap anchorx="margin" anchory="margin"/>
              </v:lin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289024" behindDoc="0" locked="0" layoutInCell="1" allowOverlap="1" wp14:anchorId="07A25613" wp14:editId="79CCC50E">
                <wp:simplePos x="0" y="0"/>
                <wp:positionH relativeFrom="margin">
                  <wp:posOffset>2161956</wp:posOffset>
                </wp:positionH>
                <wp:positionV relativeFrom="bottomMargin">
                  <wp:posOffset>-756285</wp:posOffset>
                </wp:positionV>
                <wp:extent cx="0" cy="748800"/>
                <wp:effectExtent l="0" t="0" r="19050" b="13335"/>
                <wp:wrapNone/>
                <wp:docPr id="1149" name="Gerade Verbindung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488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3F6C38F" id="Gerade Verbindung 42" o:spid="_x0000_s1026" style="position:absolute;z-index:2522890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" from="170.25pt,-59.55pt" to="170.25pt,-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" strokecolor="black [3213]" strokeweight="1.42pt">
                <w10:wrap anchorx="margin" anchory="margin"/>
              </v:lin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285952" behindDoc="0" locked="0" layoutInCell="1" allowOverlap="1" wp14:anchorId="3FB0B478" wp14:editId="79083D07">
                <wp:simplePos x="0" y="0"/>
                <wp:positionH relativeFrom="column">
                  <wp:posOffset>4320540</wp:posOffset>
                </wp:positionH>
                <wp:positionV relativeFrom="bottomMargin">
                  <wp:posOffset>-1511935</wp:posOffset>
                </wp:positionV>
                <wp:extent cx="0" cy="381600"/>
                <wp:effectExtent l="0" t="0" r="19050" b="19050"/>
                <wp:wrapNone/>
                <wp:docPr id="1150" name="Gerade Verbindung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CA43B1A" id="Gerade Verbindung 45" o:spid="_x0000_s1026" style="position:absolute;z-index:252285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340.2pt,-119.05pt" to="340.2pt,-8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" strokecolor="black [3213]" strokeweight="1.42pt">
                <w10:wrap anchory="margin"/>
              </v:lin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284928" behindDoc="0" locked="0" layoutInCell="1" allowOverlap="1" wp14:anchorId="4C1A22CA" wp14:editId="21B572EE">
                <wp:simplePos x="0" y="0"/>
                <wp:positionH relativeFrom="margin">
                  <wp:posOffset>2161540</wp:posOffset>
                </wp:positionH>
                <wp:positionV relativeFrom="bottomMargin">
                  <wp:posOffset>-1134110</wp:posOffset>
                </wp:positionV>
                <wp:extent cx="0" cy="381600"/>
                <wp:effectExtent l="0" t="0" r="19050" b="19050"/>
                <wp:wrapNone/>
                <wp:docPr id="1151" name="Gerade Verbindung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CCCF25B" id="Gerade Verbindung 46" o:spid="_x0000_s1026" style="position:absolute;z-index:2522849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" from="170.2pt,-89.3pt" to="170.2pt,-5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" strokecolor="black [3213]" strokeweight="1.42pt">
                <w10:wrap anchorx="margin" anchory="margin"/>
              </v:lin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283904" behindDoc="0" locked="0" layoutInCell="1" allowOverlap="1" wp14:anchorId="4906DC3E" wp14:editId="273C10D0">
                <wp:simplePos x="0" y="0"/>
                <wp:positionH relativeFrom="margin">
                  <wp:posOffset>2161540</wp:posOffset>
                </wp:positionH>
                <wp:positionV relativeFrom="bottomMargin">
                  <wp:posOffset>-1511935</wp:posOffset>
                </wp:positionV>
                <wp:extent cx="0" cy="381600"/>
                <wp:effectExtent l="0" t="0" r="19050" b="19050"/>
                <wp:wrapNone/>
                <wp:docPr id="1152" name="Gerade Verbindung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7DD273E" id="Gerade Verbindung 47" o:spid="_x0000_s1026" style="position:absolute;z-index:2522839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" from="170.2pt,-119.05pt" to="170.2pt,-8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" strokecolor="black [3213]" strokeweight="1.42pt">
                <w10:wrap anchorx="margin" anchory="margin"/>
              </v:lin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278784" behindDoc="0" locked="1" layoutInCell="1" allowOverlap="1" wp14:anchorId="465DD0AE" wp14:editId="181B8A3D">
                <wp:simplePos x="0" y="0"/>
                <wp:positionH relativeFrom="margin">
                  <wp:posOffset>0</wp:posOffset>
                </wp:positionH>
                <wp:positionV relativeFrom="bottomMargin">
                  <wp:posOffset>-9973310</wp:posOffset>
                </wp:positionV>
                <wp:extent cx="6480000" cy="9972000"/>
                <wp:effectExtent l="0" t="0" r="16510" b="10795"/>
                <wp:wrapNone/>
                <wp:docPr id="1153" name="Rechteck 11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80000" cy="9972000"/>
                        </a:xfrm>
                        <a:prstGeom prst="rect">
                          <a:avLst/>
                        </a:prstGeom>
                        <a:noFill/>
                        <a:ln w="180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13179D1" id="Rechteck 1153" o:spid="_x0000_s1026" style="position:absolute;margin-left:0;margin-top:-785.3pt;width:510.25pt;height:785.2pt;z-index:2522787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" filled="f" strokecolor="black [3213]" strokeweight=".5mm">
                <w10:wrap anchorx="margin" anchory="margin"/>
                <w10:anchorlock/>
              </v:rect>
            </w:pict>
          </mc:Fallback>
        </mc:AlternateContent>
      </w:r>
    </w:p>
    <w:p w14:paraId="0905CABB" w14:textId="6A922F50" w:rsidR="00B57BAE" w:rsidRDefault="00B57BAE" w:rsidP="00B57BAE"/>
    <w:p w14:paraId="052DF153" w14:textId="4E8FA7C9" w:rsidR="00B7714E" w:rsidRDefault="00B7714E" w:rsidP="00B57BAE"/>
    <w:p w14:paraId="7824B16B" w14:textId="77777777" w:rsidR="00B7714E" w:rsidRDefault="00B7714E" w:rsidP="00B57BAE"/>
    <w:p w14:paraId="13DAD60A" w14:textId="365ECB10" w:rsidR="00B57BAE" w:rsidRDefault="00B7714E" w:rsidP="00B7714E">
      <w:pPr>
        <w:jc w:val="center"/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DA0FF53" wp14:editId="3CCCF6D3">
            <wp:extent cx="3751295" cy="5857875"/>
            <wp:effectExtent l="0" t="0" r="1905" b="0"/>
            <wp:docPr id="1160" name="Grafik 1160" descr="Ein Bild, das Diagramm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" name="Grafik 1160" descr="Ein Bild, das Diagramm enthält.&#10;&#10;Automatisch generierte Beschreibu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2249" cy="5874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3CB51C" w14:textId="77777777" w:rsidR="00B57BAE" w:rsidRDefault="00B57BAE" w:rsidP="00B57BAE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546365FF" w14:textId="37DE41AB" w:rsidR="00B57BAE" w:rsidRDefault="00B57BAE" w:rsidP="00B57BAE">
      <w:pPr>
        <w:jc w:val="center"/>
        <w:rPr>
          <w:rFonts w:ascii="Arial" w:hAnsi="Arial" w:cs="Arial"/>
          <w:sz w:val="24"/>
          <w:szCs w:val="24"/>
        </w:rPr>
      </w:pPr>
    </w:p>
    <w:p w14:paraId="684E9071" w14:textId="5F118F55" w:rsidR="00FB6BCB" w:rsidRDefault="00FB6BC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7988697B" w14:textId="2C08EE30" w:rsidR="00B57BAE" w:rsidRPr="00351E5A" w:rsidRDefault="00351E5A" w:rsidP="00351E5A">
      <w:r w:rsidRPr="00640624">
        <w:rPr>
          <w:noProof/>
          <w:lang w:eastAsia="de-AT"/>
        </w:rPr>
        <w:lastRenderedPageBreak/>
        <w:drawing>
          <wp:anchor distT="0" distB="0" distL="114300" distR="114300" simplePos="0" relativeHeight="252406784" behindDoc="1" locked="1" layoutInCell="1" allowOverlap="1" wp14:anchorId="4F80304E" wp14:editId="03C9F190">
            <wp:simplePos x="0" y="0"/>
            <wp:positionH relativeFrom="column">
              <wp:posOffset>320675</wp:posOffset>
            </wp:positionH>
            <wp:positionV relativeFrom="margin">
              <wp:posOffset>8914765</wp:posOffset>
            </wp:positionV>
            <wp:extent cx="1508400" cy="511200"/>
            <wp:effectExtent l="0" t="0" r="0" b="3175"/>
            <wp:wrapNone/>
            <wp:docPr id="1224" name="Grafik 1224" descr="Ein Bild, das Logo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" name="Grafik 1224" descr="Ein Bild, das Logo enthält.&#10;&#10;Automatisch generierte Beschreibu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8400" cy="51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352512" behindDoc="0" locked="0" layoutInCell="1" allowOverlap="1" wp14:anchorId="7544D0E4" wp14:editId="6C0EA1C7">
                <wp:simplePos x="0" y="0"/>
                <wp:positionH relativeFrom="column">
                  <wp:posOffset>3025140</wp:posOffset>
                </wp:positionH>
                <wp:positionV relativeFrom="bottomMargin">
                  <wp:posOffset>-1134110</wp:posOffset>
                </wp:positionV>
                <wp:extent cx="0" cy="381600"/>
                <wp:effectExtent l="0" t="0" r="19050" b="19050"/>
                <wp:wrapNone/>
                <wp:docPr id="1162" name="Gerade Verbindung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10E5A07" id="Gerade Verbindung 44" o:spid="_x0000_s1026" style="position:absolute;z-index:25235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238.2pt,-89.3pt" to="238.2pt,-5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" strokecolor="black [3213]" strokeweight="1.42pt">
                <w10:wrap anchory="margin"/>
              </v:lin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361728" behindDoc="0" locked="0" layoutInCell="1" allowOverlap="1" wp14:anchorId="08613F51" wp14:editId="15C6A8D2">
                <wp:simplePos x="0" y="0"/>
                <wp:positionH relativeFrom="column">
                  <wp:posOffset>3888740</wp:posOffset>
                </wp:positionH>
                <wp:positionV relativeFrom="bottomMargin">
                  <wp:posOffset>-1134110</wp:posOffset>
                </wp:positionV>
                <wp:extent cx="0" cy="381600"/>
                <wp:effectExtent l="0" t="0" r="19050" b="19050"/>
                <wp:wrapNone/>
                <wp:docPr id="1163" name="Gerade Verbindung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B82B8E3" id="Gerade Verbindung 31" o:spid="_x0000_s1026" style="position:absolute;z-index:25236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306.2pt,-89.3pt" to="306.2pt,-5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" strokecolor="black [3213]" strokeweight="1.42pt">
                <w10:wrap anchory="margin"/>
              </v:lin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363776" behindDoc="0" locked="0" layoutInCell="1" allowOverlap="1" wp14:anchorId="01474215" wp14:editId="25BEBF2D">
                <wp:simplePos x="0" y="0"/>
                <wp:positionH relativeFrom="column">
                  <wp:posOffset>3456305</wp:posOffset>
                </wp:positionH>
                <wp:positionV relativeFrom="bottomMargin">
                  <wp:posOffset>-1134110</wp:posOffset>
                </wp:positionV>
                <wp:extent cx="0" cy="381600"/>
                <wp:effectExtent l="0" t="0" r="19050" b="19050"/>
                <wp:wrapNone/>
                <wp:docPr id="1164" name="Gerade Verbindung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C5400C1" id="Gerade Verbindung 29" o:spid="_x0000_s1026" style="position:absolute;z-index:25236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272.15pt,-89.3pt" to="272.15pt,-5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" strokecolor="black [3213]" strokeweight="1.42pt">
                <w10:wrap anchory="margin"/>
              </v:lin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380160" behindDoc="0" locked="1" layoutInCell="1" allowOverlap="1" wp14:anchorId="21B8E6E2" wp14:editId="4D7E40A8">
                <wp:simplePos x="0" y="0"/>
                <wp:positionH relativeFrom="column">
                  <wp:posOffset>3060700</wp:posOffset>
                </wp:positionH>
                <wp:positionV relativeFrom="page">
                  <wp:posOffset>9210675</wp:posOffset>
                </wp:positionV>
                <wp:extent cx="357505" cy="125730"/>
                <wp:effectExtent l="0" t="0" r="4445" b="7620"/>
                <wp:wrapNone/>
                <wp:docPr id="1165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57505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6ECEF8D" w14:textId="77777777" w:rsidR="00351E5A" w:rsidRPr="00833108" w:rsidRDefault="00351E5A" w:rsidP="00351E5A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Gez.: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B8E6E2" id="_x0000_s1306" type="#_x0000_t202" style="position:absolute;margin-left:241pt;margin-top:725.25pt;width:28.15pt;height:9.9pt;z-index:25238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16ECEF8D" w14:textId="77777777" w:rsidR="00351E5A" w:rsidRPr="00833108" w:rsidRDefault="00351E5A" w:rsidP="00351E5A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Gez.: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381184" behindDoc="0" locked="1" layoutInCell="1" allowOverlap="1" wp14:anchorId="7F835956" wp14:editId="6D073AC4">
                <wp:simplePos x="0" y="0"/>
                <wp:positionH relativeFrom="column">
                  <wp:posOffset>3488055</wp:posOffset>
                </wp:positionH>
                <wp:positionV relativeFrom="page">
                  <wp:posOffset>9214485</wp:posOffset>
                </wp:positionV>
                <wp:extent cx="353695" cy="125730"/>
                <wp:effectExtent l="0" t="0" r="8255" b="7620"/>
                <wp:wrapNone/>
                <wp:docPr id="1166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53695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AAEBB42" w14:textId="77777777" w:rsidR="00351E5A" w:rsidRPr="00833108" w:rsidRDefault="00351E5A" w:rsidP="00351E5A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Geprüft: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835956" id="_x0000_s1307" type="#_x0000_t202" style="position:absolute;margin-left:274.65pt;margin-top:725.55pt;width:27.85pt;height:9.9pt;z-index:25238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1AAEBB42" w14:textId="77777777" w:rsidR="00351E5A" w:rsidRPr="00833108" w:rsidRDefault="00351E5A" w:rsidP="00351E5A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Geprüft: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382208" behindDoc="0" locked="1" layoutInCell="1" allowOverlap="1" wp14:anchorId="49665B3A" wp14:editId="76C69ACE">
                <wp:simplePos x="0" y="0"/>
                <wp:positionH relativeFrom="column">
                  <wp:posOffset>3911600</wp:posOffset>
                </wp:positionH>
                <wp:positionV relativeFrom="page">
                  <wp:posOffset>9210675</wp:posOffset>
                </wp:positionV>
                <wp:extent cx="374015" cy="125730"/>
                <wp:effectExtent l="0" t="0" r="6985" b="7620"/>
                <wp:wrapNone/>
                <wp:docPr id="1167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74015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C528DF2" w14:textId="77777777" w:rsidR="00351E5A" w:rsidRPr="00833108" w:rsidRDefault="00351E5A" w:rsidP="00351E5A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Betreuer: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665B3A" id="_x0000_s1308" type="#_x0000_t202" style="position:absolute;margin-left:308pt;margin-top:725.25pt;width:29.45pt;height:9.9pt;z-index:25238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" filled="f" stroked="f">
                <o:lock v:ext="edit" aspectratio="t"/>
                <v:textbox inset="0,0,0,0">
                  <w:txbxContent>
                    <w:p w14:paraId="3C528DF2" w14:textId="77777777" w:rsidR="00351E5A" w:rsidRPr="00833108" w:rsidRDefault="00351E5A" w:rsidP="00351E5A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Betreuer: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396544" behindDoc="0" locked="1" layoutInCell="1" allowOverlap="1" wp14:anchorId="3C2DCFC4" wp14:editId="448860A7">
                <wp:simplePos x="0" y="0"/>
                <wp:positionH relativeFrom="column">
                  <wp:posOffset>3053715</wp:posOffset>
                </wp:positionH>
                <wp:positionV relativeFrom="page">
                  <wp:posOffset>9334500</wp:posOffset>
                </wp:positionV>
                <wp:extent cx="379095" cy="163830"/>
                <wp:effectExtent l="0" t="0" r="1905" b="7620"/>
                <wp:wrapNone/>
                <wp:docPr id="1168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79095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61C54E1" w14:textId="77777777" w:rsidR="00351E5A" w:rsidRPr="00777F7A" w:rsidRDefault="00351E5A" w:rsidP="00351E5A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de-DE"/>
                              </w:rPr>
                            </w:pPr>
                            <w:proofErr w:type="spellStart"/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de-DE"/>
                              </w:rPr>
                              <w:t>GruS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2DCFC4" id="_x0000_s1309" type="#_x0000_t202" style="position:absolute;margin-left:240.45pt;margin-top:735pt;width:29.85pt;height:12.9pt;z-index:25239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" filled="f" stroked="f">
                <o:lock v:ext="edit" aspectratio="t"/>
                <v:textbox inset="0,0,0,0">
                  <w:txbxContent>
                    <w:p w14:paraId="461C54E1" w14:textId="77777777" w:rsidR="00351E5A" w:rsidRPr="00777F7A" w:rsidRDefault="00351E5A" w:rsidP="00351E5A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  <w:lang w:val="de-DE"/>
                        </w:rPr>
                      </w:pPr>
                      <w:proofErr w:type="spellStart"/>
                      <w:r>
                        <w:rPr>
                          <w:rFonts w:ascii="Arial" w:hAnsi="Arial" w:cs="Arial"/>
                          <w:sz w:val="20"/>
                          <w:szCs w:val="20"/>
                          <w:lang w:val="de-DE"/>
                        </w:rPr>
                        <w:t>GruS</w:t>
                      </w:r>
                      <w:proofErr w:type="spellEnd"/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397568" behindDoc="0" locked="1" layoutInCell="1" allowOverlap="1" wp14:anchorId="3EF0C753" wp14:editId="361BA121">
                <wp:simplePos x="0" y="0"/>
                <wp:positionH relativeFrom="column">
                  <wp:posOffset>3470275</wp:posOffset>
                </wp:positionH>
                <wp:positionV relativeFrom="page">
                  <wp:posOffset>9316720</wp:posOffset>
                </wp:positionV>
                <wp:extent cx="379095" cy="163830"/>
                <wp:effectExtent l="0" t="0" r="1905" b="7620"/>
                <wp:wrapNone/>
                <wp:docPr id="1169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79095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7F11F05" w14:textId="77777777" w:rsidR="00351E5A" w:rsidRPr="00DF75BF" w:rsidRDefault="00351E5A" w:rsidP="00351E5A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F0C753" id="_x0000_s1310" type="#_x0000_t202" style="position:absolute;margin-left:273.25pt;margin-top:733.6pt;width:29.85pt;height:12.9pt;z-index:25239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" filled="f" stroked="f">
                <o:lock v:ext="edit" aspectratio="t"/>
                <v:textbox inset="0,0,0,0">
                  <w:txbxContent>
                    <w:p w14:paraId="47F11F05" w14:textId="77777777" w:rsidR="00351E5A" w:rsidRPr="00DF75BF" w:rsidRDefault="00351E5A" w:rsidP="00351E5A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398592" behindDoc="0" locked="1" layoutInCell="1" allowOverlap="1" wp14:anchorId="5D0150FE" wp14:editId="168D1098">
                <wp:simplePos x="0" y="0"/>
                <wp:positionH relativeFrom="column">
                  <wp:posOffset>3911600</wp:posOffset>
                </wp:positionH>
                <wp:positionV relativeFrom="page">
                  <wp:posOffset>9323705</wp:posOffset>
                </wp:positionV>
                <wp:extent cx="399415" cy="163830"/>
                <wp:effectExtent l="0" t="0" r="635" b="7620"/>
                <wp:wrapNone/>
                <wp:docPr id="1170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99415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83FD025" w14:textId="77777777" w:rsidR="00351E5A" w:rsidRPr="00777F7A" w:rsidRDefault="00351E5A" w:rsidP="00351E5A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de-DE"/>
                              </w:rPr>
                            </w:pPr>
                            <w:proofErr w:type="spellStart"/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de-DE"/>
                              </w:rPr>
                              <w:t>SreS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0150FE" id="_x0000_s1311" type="#_x0000_t202" style="position:absolute;margin-left:308pt;margin-top:734.15pt;width:31.45pt;height:12.9pt;z-index:25239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" filled="f" stroked="f">
                <o:lock v:ext="edit" aspectratio="t"/>
                <v:textbox inset="0,0,0,0">
                  <w:txbxContent>
                    <w:p w14:paraId="083FD025" w14:textId="77777777" w:rsidR="00351E5A" w:rsidRPr="00777F7A" w:rsidRDefault="00351E5A" w:rsidP="00351E5A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  <w:lang w:val="de-DE"/>
                        </w:rPr>
                      </w:pPr>
                      <w:proofErr w:type="spellStart"/>
                      <w:r>
                        <w:rPr>
                          <w:rFonts w:ascii="Arial" w:hAnsi="Arial" w:cs="Arial"/>
                          <w:sz w:val="20"/>
                          <w:szCs w:val="20"/>
                          <w:lang w:val="de-DE"/>
                        </w:rPr>
                        <w:t>SreS</w:t>
                      </w:r>
                      <w:proofErr w:type="spellEnd"/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360704" behindDoc="0" locked="0" layoutInCell="1" allowOverlap="1" wp14:anchorId="3CC25569" wp14:editId="06536DD9">
                <wp:simplePos x="0" y="0"/>
                <wp:positionH relativeFrom="margin">
                  <wp:posOffset>5220970</wp:posOffset>
                </wp:positionH>
                <wp:positionV relativeFrom="bottomMargin">
                  <wp:posOffset>-1510665</wp:posOffset>
                </wp:positionV>
                <wp:extent cx="0" cy="381600"/>
                <wp:effectExtent l="0" t="0" r="19050" b="19050"/>
                <wp:wrapNone/>
                <wp:docPr id="1171" name="Gerade Verbindung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7A402C8" id="Gerade Verbindung 32" o:spid="_x0000_s1026" style="position:absolute;z-index:2523607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" from="411.1pt,-118.95pt" to="411.1pt,-88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" strokecolor="black [3213]" strokeweight="1.42pt">
                <w10:wrap anchorx="margin" anchory="margin"/>
              </v:lin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368896" behindDoc="0" locked="1" layoutInCell="1" allowOverlap="1" wp14:anchorId="49A9C2FF" wp14:editId="10AA8E13">
                <wp:simplePos x="0" y="0"/>
                <wp:positionH relativeFrom="column">
                  <wp:posOffset>5257800</wp:posOffset>
                </wp:positionH>
                <wp:positionV relativeFrom="page">
                  <wp:posOffset>8837930</wp:posOffset>
                </wp:positionV>
                <wp:extent cx="478790" cy="125730"/>
                <wp:effectExtent l="0" t="0" r="0" b="7620"/>
                <wp:wrapNone/>
                <wp:docPr id="1172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47879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320E04E" w14:textId="77777777" w:rsidR="00351E5A" w:rsidRPr="00833108" w:rsidRDefault="00351E5A" w:rsidP="00351E5A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Werkstoff: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A9C2FF" id="_x0000_s1312" type="#_x0000_t202" style="position:absolute;margin-left:414pt;margin-top:695.9pt;width:37.7pt;height:9.9pt;z-index:25236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" filled="f" stroked="f">
                <o:lock v:ext="edit" aspectratio="t"/>
                <v:textbox inset="0,0,0,0">
                  <w:txbxContent>
                    <w:p w14:paraId="1320E04E" w14:textId="77777777" w:rsidR="00351E5A" w:rsidRPr="00833108" w:rsidRDefault="00351E5A" w:rsidP="00351E5A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Werkstoff: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369920" behindDoc="0" locked="1" layoutInCell="1" allowOverlap="1" wp14:anchorId="7A1935C8" wp14:editId="3431336A">
                <wp:simplePos x="0" y="0"/>
                <wp:positionH relativeFrom="column">
                  <wp:posOffset>4351020</wp:posOffset>
                </wp:positionH>
                <wp:positionV relativeFrom="page">
                  <wp:posOffset>8841740</wp:posOffset>
                </wp:positionV>
                <wp:extent cx="478790" cy="125730"/>
                <wp:effectExtent l="0" t="0" r="0" b="7620"/>
                <wp:wrapNone/>
                <wp:docPr id="1173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47879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F49C109" w14:textId="77777777" w:rsidR="00351E5A" w:rsidRPr="00833108" w:rsidRDefault="00351E5A" w:rsidP="00351E5A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Toleranz: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1935C8" id="_x0000_s1313" type="#_x0000_t202" style="position:absolute;margin-left:342.6pt;margin-top:696.2pt;width:37.7pt;height:9.9pt;z-index:25236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6F49C109" w14:textId="77777777" w:rsidR="00351E5A" w:rsidRPr="00833108" w:rsidRDefault="00351E5A" w:rsidP="00351E5A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Toleranz: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390400" behindDoc="0" locked="1" layoutInCell="1" allowOverlap="1" wp14:anchorId="5E8E49CA" wp14:editId="13B1B3E3">
                <wp:simplePos x="0" y="0"/>
                <wp:positionH relativeFrom="column">
                  <wp:posOffset>5263515</wp:posOffset>
                </wp:positionH>
                <wp:positionV relativeFrom="page">
                  <wp:posOffset>8950960</wp:posOffset>
                </wp:positionV>
                <wp:extent cx="1184910" cy="181610"/>
                <wp:effectExtent l="0" t="0" r="0" b="8890"/>
                <wp:wrapNone/>
                <wp:docPr id="1174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184910" cy="1816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B7F7904" w14:textId="18AEFC5D" w:rsidR="00351E5A" w:rsidRPr="00B530FE" w:rsidRDefault="00B530FE" w:rsidP="00351E5A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de-DE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de-DE"/>
                              </w:rPr>
                              <w:t>FR4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8E49CA" id="_x0000_s1314" type="#_x0000_t202" style="position:absolute;margin-left:414.45pt;margin-top:704.8pt;width:93.3pt;height:14.3pt;z-index:25239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" filled="f" stroked="f">
                <o:lock v:ext="edit" aspectratio="t"/>
                <v:textbox inset="0,0,0,0">
                  <w:txbxContent>
                    <w:p w14:paraId="7B7F7904" w14:textId="18AEFC5D" w:rsidR="00351E5A" w:rsidRPr="00B530FE" w:rsidRDefault="00B530FE" w:rsidP="00351E5A">
                      <w:pPr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  <w:lang w:val="de-DE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  <w:lang w:val="de-DE"/>
                        </w:rPr>
                        <w:t>FR4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391424" behindDoc="0" locked="1" layoutInCell="1" allowOverlap="1" wp14:anchorId="234EB55A" wp14:editId="1D9005C7">
                <wp:simplePos x="0" y="0"/>
                <wp:positionH relativeFrom="column">
                  <wp:posOffset>4349115</wp:posOffset>
                </wp:positionH>
                <wp:positionV relativeFrom="page">
                  <wp:posOffset>8957945</wp:posOffset>
                </wp:positionV>
                <wp:extent cx="836930" cy="174625"/>
                <wp:effectExtent l="0" t="0" r="1270" b="0"/>
                <wp:wrapNone/>
                <wp:docPr id="1175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836930" cy="1746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4528D4E" w14:textId="77777777" w:rsidR="00351E5A" w:rsidRPr="00E90F85" w:rsidRDefault="00351E5A" w:rsidP="00351E5A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4EB55A" id="_x0000_s1315" type="#_x0000_t202" style="position:absolute;margin-left:342.45pt;margin-top:705.35pt;width:65.9pt;height:13.75pt;z-index:25239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" filled="f" stroked="f">
                <o:lock v:ext="edit" aspectratio="t"/>
                <v:textbox inset="0,0,0,0">
                  <w:txbxContent>
                    <w:p w14:paraId="64528D4E" w14:textId="77777777" w:rsidR="00351E5A" w:rsidRPr="00E90F85" w:rsidRDefault="00351E5A" w:rsidP="00351E5A">
                      <w:pPr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386304" behindDoc="0" locked="1" layoutInCell="1" allowOverlap="1" wp14:anchorId="393A7318" wp14:editId="125E245B">
                <wp:simplePos x="0" y="0"/>
                <wp:positionH relativeFrom="column">
                  <wp:posOffset>4352925</wp:posOffset>
                </wp:positionH>
                <wp:positionV relativeFrom="page">
                  <wp:posOffset>9725660</wp:posOffset>
                </wp:positionV>
                <wp:extent cx="614045" cy="163830"/>
                <wp:effectExtent l="0" t="0" r="0" b="7620"/>
                <wp:wrapNone/>
                <wp:docPr id="1176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614045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E03D71B" w14:textId="01B4127F" w:rsidR="00351E5A" w:rsidRPr="00B530FE" w:rsidRDefault="00B530FE" w:rsidP="00351E5A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de-DE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de-DE"/>
                              </w:rPr>
                              <w:t>1.0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3A7318" id="_x0000_s1316" type="#_x0000_t202" style="position:absolute;margin-left:342.75pt;margin-top:765.8pt;width:48.35pt;height:12.9pt;z-index:25238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4E03D71B" w14:textId="01B4127F" w:rsidR="00351E5A" w:rsidRPr="00B530FE" w:rsidRDefault="00B530FE" w:rsidP="00351E5A">
                      <w:pPr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  <w:lang w:val="de-DE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  <w:lang w:val="de-DE"/>
                        </w:rPr>
                        <w:t>1.0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387328" behindDoc="0" locked="1" layoutInCell="1" allowOverlap="1" wp14:anchorId="40A57938" wp14:editId="27284218">
                <wp:simplePos x="0" y="0"/>
                <wp:positionH relativeFrom="column">
                  <wp:posOffset>5507355</wp:posOffset>
                </wp:positionH>
                <wp:positionV relativeFrom="page">
                  <wp:posOffset>9728835</wp:posOffset>
                </wp:positionV>
                <wp:extent cx="937260" cy="192405"/>
                <wp:effectExtent l="0" t="0" r="0" b="0"/>
                <wp:wrapNone/>
                <wp:docPr id="1177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937260" cy="1924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460049F" w14:textId="77777777" w:rsidR="00351E5A" w:rsidRPr="00E90F85" w:rsidRDefault="00351E5A" w:rsidP="00351E5A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Fertigung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A57938" id="_x0000_s1317" type="#_x0000_t202" style="position:absolute;margin-left:433.65pt;margin-top:766.05pt;width:73.8pt;height:15.15pt;z-index:25238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" filled="f" stroked="f">
                <o:lock v:ext="edit" aspectratio="t"/>
                <v:textbox inset="0,0,0,0">
                  <w:txbxContent>
                    <w:p w14:paraId="0460049F" w14:textId="77777777" w:rsidR="00351E5A" w:rsidRPr="00E90F85" w:rsidRDefault="00351E5A" w:rsidP="00351E5A">
                      <w:pPr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>Fertigung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378112" behindDoc="0" locked="1" layoutInCell="1" allowOverlap="1" wp14:anchorId="4E7C6A02" wp14:editId="15FBC005">
                <wp:simplePos x="0" y="0"/>
                <wp:positionH relativeFrom="column">
                  <wp:posOffset>4352290</wp:posOffset>
                </wp:positionH>
                <wp:positionV relativeFrom="page">
                  <wp:posOffset>9598660</wp:posOffset>
                </wp:positionV>
                <wp:extent cx="478790" cy="125730"/>
                <wp:effectExtent l="0" t="0" r="0" b="7620"/>
                <wp:wrapNone/>
                <wp:docPr id="1178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47879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29E0B1F" w14:textId="77777777" w:rsidR="00351E5A" w:rsidRPr="00833108" w:rsidRDefault="00351E5A" w:rsidP="00351E5A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Version</w:t>
                            </w:r>
                            <w:r w:rsidRPr="00833108"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7C6A02" id="_x0000_s1318" type="#_x0000_t202" style="position:absolute;margin-left:342.7pt;margin-top:755.8pt;width:37.7pt;height:9.9pt;z-index:25237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729E0B1F" w14:textId="77777777" w:rsidR="00351E5A" w:rsidRPr="00833108" w:rsidRDefault="00351E5A" w:rsidP="00351E5A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Version</w:t>
                      </w:r>
                      <w:r w:rsidRPr="00833108">
                        <w:rPr>
                          <w:rFonts w:ascii="Arial" w:hAnsi="Arial" w:cs="Arial"/>
                          <w:sz w:val="12"/>
                          <w:szCs w:val="12"/>
                        </w:rPr>
                        <w:t>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379136" behindDoc="0" locked="1" layoutInCell="1" allowOverlap="1" wp14:anchorId="76024BDE" wp14:editId="51256B80">
                <wp:simplePos x="0" y="0"/>
                <wp:positionH relativeFrom="column">
                  <wp:posOffset>5504180</wp:posOffset>
                </wp:positionH>
                <wp:positionV relativeFrom="page">
                  <wp:posOffset>9605010</wp:posOffset>
                </wp:positionV>
                <wp:extent cx="654685" cy="125730"/>
                <wp:effectExtent l="0" t="0" r="12065" b="7620"/>
                <wp:wrapNone/>
                <wp:docPr id="1179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654685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41D896A" w14:textId="77777777" w:rsidR="00351E5A" w:rsidRPr="00833108" w:rsidRDefault="00351E5A" w:rsidP="00351E5A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Dokumentstatus</w:t>
                            </w:r>
                            <w:r w:rsidRPr="00833108"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024BDE" id="_x0000_s1319" type="#_x0000_t202" style="position:absolute;margin-left:433.4pt;margin-top:756.3pt;width:51.55pt;height:9.9pt;z-index:25237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" filled="f" stroked="f">
                <o:lock v:ext="edit" aspectratio="t"/>
                <v:textbox inset="0,0,0,0">
                  <w:txbxContent>
                    <w:p w14:paraId="341D896A" w14:textId="77777777" w:rsidR="00351E5A" w:rsidRPr="00833108" w:rsidRDefault="00351E5A" w:rsidP="00351E5A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Dokumentstatus</w:t>
                      </w:r>
                      <w:r w:rsidRPr="00833108">
                        <w:rPr>
                          <w:rFonts w:ascii="Arial" w:hAnsi="Arial" w:cs="Arial"/>
                          <w:sz w:val="12"/>
                          <w:szCs w:val="12"/>
                        </w:rPr>
                        <w:t>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385280" behindDoc="0" locked="1" layoutInCell="1" allowOverlap="1" wp14:anchorId="2399DE0D" wp14:editId="60E85650">
                <wp:simplePos x="0" y="0"/>
                <wp:positionH relativeFrom="column">
                  <wp:posOffset>5076190</wp:posOffset>
                </wp:positionH>
                <wp:positionV relativeFrom="page">
                  <wp:posOffset>9605010</wp:posOffset>
                </wp:positionV>
                <wp:extent cx="372110" cy="125730"/>
                <wp:effectExtent l="0" t="0" r="8890" b="7620"/>
                <wp:wrapNone/>
                <wp:docPr id="1180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7211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C2D89BD" w14:textId="77777777" w:rsidR="00351E5A" w:rsidRPr="00833108" w:rsidRDefault="00351E5A" w:rsidP="00351E5A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Revision: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99DE0D" id="_x0000_s1320" type="#_x0000_t202" style="position:absolute;margin-left:399.7pt;margin-top:756.3pt;width:29.3pt;height:9.9pt;z-index:25238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" filled="f" stroked="f">
                <o:lock v:ext="edit" aspectratio="t"/>
                <v:textbox inset="0,0,0,0">
                  <w:txbxContent>
                    <w:p w14:paraId="6C2D89BD" w14:textId="77777777" w:rsidR="00351E5A" w:rsidRPr="00833108" w:rsidRDefault="00351E5A" w:rsidP="00351E5A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Revision: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364800" behindDoc="0" locked="0" layoutInCell="1" allowOverlap="1" wp14:anchorId="4C4420BD" wp14:editId="6CA8DF27">
                <wp:simplePos x="0" y="0"/>
                <wp:positionH relativeFrom="column">
                  <wp:posOffset>5472430</wp:posOffset>
                </wp:positionH>
                <wp:positionV relativeFrom="bottomMargin">
                  <wp:posOffset>-756285</wp:posOffset>
                </wp:positionV>
                <wp:extent cx="0" cy="381600"/>
                <wp:effectExtent l="0" t="0" r="19050" b="19050"/>
                <wp:wrapNone/>
                <wp:docPr id="1181" name="Gerade Verbindung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EA8821B" id="Gerade Verbindung 28" o:spid="_x0000_s1026" style="position:absolute;z-index:25236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430.9pt,-59.55pt" to="430.9pt,-29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" strokecolor="black [3213]" strokeweight="1.42pt">
                <w10:wrap anchory="margin"/>
              </v:lin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384256" behindDoc="0" locked="0" layoutInCell="1" allowOverlap="1" wp14:anchorId="2585DBF9" wp14:editId="1B549C3A">
                <wp:simplePos x="0" y="0"/>
                <wp:positionH relativeFrom="column">
                  <wp:posOffset>5041900</wp:posOffset>
                </wp:positionH>
                <wp:positionV relativeFrom="bottomMargin">
                  <wp:posOffset>-756285</wp:posOffset>
                </wp:positionV>
                <wp:extent cx="0" cy="381000"/>
                <wp:effectExtent l="0" t="0" r="19050" b="19050"/>
                <wp:wrapNone/>
                <wp:docPr id="1182" name="Gerade Verbindung 2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0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5B8DDBE" id="Gerade Verbindung 294" o:spid="_x0000_s1026" style="position:absolute;z-index:25238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397pt,-59.55pt" to="397pt,-29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" strokecolor="black [3213]" strokeweight="1.42pt">
                <w10:wrap anchory="margin"/>
              </v:lin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388352" behindDoc="0" locked="1" layoutInCell="1" allowOverlap="1" wp14:anchorId="17FA1C76" wp14:editId="7122A7F7">
                <wp:simplePos x="0" y="0"/>
                <wp:positionH relativeFrom="column">
                  <wp:posOffset>5076825</wp:posOffset>
                </wp:positionH>
                <wp:positionV relativeFrom="page">
                  <wp:posOffset>9728835</wp:posOffset>
                </wp:positionV>
                <wp:extent cx="357505" cy="192405"/>
                <wp:effectExtent l="0" t="0" r="4445" b="0"/>
                <wp:wrapNone/>
                <wp:docPr id="1183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57505" cy="1924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A09F685" w14:textId="349D48D5" w:rsidR="00351E5A" w:rsidRPr="00B530FE" w:rsidRDefault="00B530FE" w:rsidP="00351E5A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de-DE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de-DE"/>
                              </w:rPr>
                              <w:t>0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FA1C76" id="_x0000_s1321" type="#_x0000_t202" style="position:absolute;margin-left:399.75pt;margin-top:766.05pt;width:28.15pt;height:15.15pt;z-index:25238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" filled="f" stroked="f">
                <o:lock v:ext="edit" aspectratio="t"/>
                <v:textbox inset="0,0,0,0">
                  <w:txbxContent>
                    <w:p w14:paraId="2A09F685" w14:textId="349D48D5" w:rsidR="00351E5A" w:rsidRPr="00B530FE" w:rsidRDefault="00B530FE" w:rsidP="00351E5A">
                      <w:pPr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  <w:lang w:val="de-DE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  <w:lang w:val="de-DE"/>
                        </w:rPr>
                        <w:t>0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376064" behindDoc="0" locked="1" layoutInCell="1" allowOverlap="1" wp14:anchorId="5992AB69" wp14:editId="6AC6BE92">
                <wp:simplePos x="0" y="0"/>
                <wp:positionH relativeFrom="column">
                  <wp:posOffset>4345305</wp:posOffset>
                </wp:positionH>
                <wp:positionV relativeFrom="page">
                  <wp:posOffset>9220835</wp:posOffset>
                </wp:positionV>
                <wp:extent cx="551815" cy="125730"/>
                <wp:effectExtent l="0" t="0" r="635" b="7620"/>
                <wp:wrapNone/>
                <wp:docPr id="1184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551815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B4324A8" w14:textId="77777777" w:rsidR="00351E5A" w:rsidRPr="00833108" w:rsidRDefault="00351E5A" w:rsidP="00351E5A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Dokumentart</w:t>
                            </w:r>
                            <w:r w:rsidRPr="00833108"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92AB69" id="_x0000_s1322" type="#_x0000_t202" style="position:absolute;margin-left:342.15pt;margin-top:726.05pt;width:43.45pt;height:9.9pt;z-index:25237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5B4324A8" w14:textId="77777777" w:rsidR="00351E5A" w:rsidRPr="00833108" w:rsidRDefault="00351E5A" w:rsidP="00351E5A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Dokumentart</w:t>
                      </w:r>
                      <w:r w:rsidRPr="00833108">
                        <w:rPr>
                          <w:rFonts w:ascii="Arial" w:hAnsi="Arial" w:cs="Arial"/>
                          <w:sz w:val="12"/>
                          <w:szCs w:val="12"/>
                        </w:rPr>
                        <w:t>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383232" behindDoc="0" locked="1" layoutInCell="1" allowOverlap="1" wp14:anchorId="6589E8AA" wp14:editId="76AFA4E3">
                <wp:simplePos x="0" y="0"/>
                <wp:positionH relativeFrom="column">
                  <wp:posOffset>5923280</wp:posOffset>
                </wp:positionH>
                <wp:positionV relativeFrom="page">
                  <wp:posOffset>9213850</wp:posOffset>
                </wp:positionV>
                <wp:extent cx="378460" cy="125730"/>
                <wp:effectExtent l="0" t="0" r="2540" b="7620"/>
                <wp:wrapNone/>
                <wp:docPr id="1185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7846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9E220CA" w14:textId="77777777" w:rsidR="00351E5A" w:rsidRPr="00833108" w:rsidRDefault="00351E5A" w:rsidP="00351E5A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Freigabe: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89E8AA" id="_x0000_s1323" type="#_x0000_t202" style="position:absolute;margin-left:466.4pt;margin-top:725.5pt;width:29.8pt;height:9.9pt;z-index:25238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" filled="f" stroked="f">
                <o:lock v:ext="edit" aspectratio="t"/>
                <v:textbox inset="0,0,0,0">
                  <w:txbxContent>
                    <w:p w14:paraId="39E220CA" w14:textId="77777777" w:rsidR="00351E5A" w:rsidRPr="00833108" w:rsidRDefault="00351E5A" w:rsidP="00351E5A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Freigabe: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362752" behindDoc="0" locked="0" layoutInCell="1" allowOverlap="1" wp14:anchorId="4B557E38" wp14:editId="29D7F799">
                <wp:simplePos x="0" y="0"/>
                <wp:positionH relativeFrom="column">
                  <wp:posOffset>5904230</wp:posOffset>
                </wp:positionH>
                <wp:positionV relativeFrom="bottomMargin">
                  <wp:posOffset>-1134110</wp:posOffset>
                </wp:positionV>
                <wp:extent cx="0" cy="381600"/>
                <wp:effectExtent l="0" t="0" r="19050" b="19050"/>
                <wp:wrapNone/>
                <wp:docPr id="1186" name="Gerade Verbindung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05F5E4D" id="Gerade Verbindung 30" o:spid="_x0000_s1026" style="position:absolute;z-index:25236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464.9pt,-89.3pt" to="464.9pt,-5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" strokecolor="black [3213]" strokeweight="1.42pt">
                <w10:wrap anchory="margin"/>
              </v:lin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394496" behindDoc="0" locked="1" layoutInCell="1" allowOverlap="1" wp14:anchorId="5D426679" wp14:editId="57620B25">
                <wp:simplePos x="0" y="0"/>
                <wp:positionH relativeFrom="column">
                  <wp:posOffset>4352290</wp:posOffset>
                </wp:positionH>
                <wp:positionV relativeFrom="page">
                  <wp:posOffset>9340850</wp:posOffset>
                </wp:positionV>
                <wp:extent cx="1504315" cy="194945"/>
                <wp:effectExtent l="0" t="0" r="635" b="0"/>
                <wp:wrapNone/>
                <wp:docPr id="1187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504315" cy="1949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310C478" w14:textId="77777777" w:rsidR="00351E5A" w:rsidRPr="002972DB" w:rsidRDefault="00351E5A" w:rsidP="00351E5A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de-DE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de-DE"/>
                              </w:rPr>
                              <w:t>Layout Bottom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426679" id="_x0000_s1324" type="#_x0000_t202" style="position:absolute;margin-left:342.7pt;margin-top:735.5pt;width:118.45pt;height:15.35pt;z-index:25239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" filled="f" stroked="f">
                <o:lock v:ext="edit" aspectratio="t"/>
                <v:textbox inset="0,0,0,0">
                  <w:txbxContent>
                    <w:p w14:paraId="3310C478" w14:textId="77777777" w:rsidR="00351E5A" w:rsidRPr="002972DB" w:rsidRDefault="00351E5A" w:rsidP="00351E5A">
                      <w:pPr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  <w:lang w:val="de-DE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  <w:lang w:val="de-DE"/>
                        </w:rPr>
                        <w:t>Layout Bottom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399616" behindDoc="0" locked="1" layoutInCell="1" allowOverlap="1" wp14:anchorId="67526674" wp14:editId="5F314C13">
                <wp:simplePos x="0" y="0"/>
                <wp:positionH relativeFrom="column">
                  <wp:posOffset>5933440</wp:posOffset>
                </wp:positionH>
                <wp:positionV relativeFrom="page">
                  <wp:posOffset>9339580</wp:posOffset>
                </wp:positionV>
                <wp:extent cx="516890" cy="163830"/>
                <wp:effectExtent l="0" t="0" r="0" b="7620"/>
                <wp:wrapNone/>
                <wp:docPr id="1188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516890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54DF654" w14:textId="4427B021" w:rsidR="00351E5A" w:rsidRPr="00777F7A" w:rsidRDefault="00B530FE" w:rsidP="00351E5A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de-DE"/>
                              </w:rPr>
                            </w:pPr>
                            <w:proofErr w:type="spellStart"/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de-DE"/>
                              </w:rPr>
                              <w:t>SreS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526674" id="_x0000_s1325" type="#_x0000_t202" style="position:absolute;margin-left:467.2pt;margin-top:735.4pt;width:40.7pt;height:12.9pt;z-index:25239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254DF654" w14:textId="4427B021" w:rsidR="00351E5A" w:rsidRPr="00777F7A" w:rsidRDefault="00B530FE" w:rsidP="00351E5A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  <w:lang w:val="de-DE"/>
                        </w:rPr>
                      </w:pPr>
                      <w:proofErr w:type="spellStart"/>
                      <w:r>
                        <w:rPr>
                          <w:rFonts w:ascii="Arial" w:hAnsi="Arial" w:cs="Arial"/>
                          <w:sz w:val="20"/>
                          <w:szCs w:val="20"/>
                          <w:lang w:val="de-DE"/>
                        </w:rPr>
                        <w:t>SreS</w:t>
                      </w:r>
                      <w:proofErr w:type="spellEnd"/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377088" behindDoc="0" locked="1" layoutInCell="1" allowOverlap="1" wp14:anchorId="0140703D" wp14:editId="201E86E4">
                <wp:simplePos x="0" y="0"/>
                <wp:positionH relativeFrom="column">
                  <wp:posOffset>2188845</wp:posOffset>
                </wp:positionH>
                <wp:positionV relativeFrom="page">
                  <wp:posOffset>9224010</wp:posOffset>
                </wp:positionV>
                <wp:extent cx="684530" cy="125730"/>
                <wp:effectExtent l="0" t="0" r="1270" b="7620"/>
                <wp:wrapNone/>
                <wp:docPr id="1189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68453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AEFB9FA" w14:textId="77777777" w:rsidR="00351E5A" w:rsidRPr="00833108" w:rsidRDefault="00351E5A" w:rsidP="00351E5A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ID-Nr.: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40703D" id="_x0000_s1326" type="#_x0000_t202" style="position:absolute;margin-left:172.35pt;margin-top:726.3pt;width:53.9pt;height:9.9pt;z-index:25237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" filled="f" stroked="f">
                <o:lock v:ext="edit" aspectratio="t"/>
                <v:textbox inset="0,0,0,0">
                  <w:txbxContent>
                    <w:p w14:paraId="3AEFB9FA" w14:textId="77777777" w:rsidR="00351E5A" w:rsidRPr="00833108" w:rsidRDefault="00351E5A" w:rsidP="00351E5A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ID-Nr.: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395520" behindDoc="0" locked="1" layoutInCell="1" allowOverlap="1" wp14:anchorId="4E298B2E" wp14:editId="2ACD4B73">
                <wp:simplePos x="0" y="0"/>
                <wp:positionH relativeFrom="column">
                  <wp:posOffset>2195830</wp:posOffset>
                </wp:positionH>
                <wp:positionV relativeFrom="page">
                  <wp:posOffset>9341485</wp:posOffset>
                </wp:positionV>
                <wp:extent cx="799465" cy="163830"/>
                <wp:effectExtent l="0" t="0" r="635" b="7620"/>
                <wp:wrapNone/>
                <wp:docPr id="1190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799465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9BE6DE9" w14:textId="77777777" w:rsidR="00351E5A" w:rsidRPr="00777F7A" w:rsidRDefault="00351E5A" w:rsidP="00351E5A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de-DE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de-DE"/>
                              </w:rPr>
                              <w:t>5AHEL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298B2E" id="_x0000_s1327" type="#_x0000_t202" style="position:absolute;margin-left:172.9pt;margin-top:735.55pt;width:62.95pt;height:12.9pt;z-index:25239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19BE6DE9" w14:textId="77777777" w:rsidR="00351E5A" w:rsidRPr="00777F7A" w:rsidRDefault="00351E5A" w:rsidP="00351E5A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  <w:lang w:val="de-DE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  <w:lang w:val="de-DE"/>
                        </w:rPr>
                        <w:t>5AHEL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353536" behindDoc="0" locked="0" layoutInCell="1" allowOverlap="1" wp14:anchorId="20D453F2" wp14:editId="0CA5243D">
                <wp:simplePos x="0" y="0"/>
                <wp:positionH relativeFrom="column">
                  <wp:posOffset>4320540</wp:posOffset>
                </wp:positionH>
                <wp:positionV relativeFrom="bottomMargin">
                  <wp:posOffset>-1134110</wp:posOffset>
                </wp:positionV>
                <wp:extent cx="0" cy="381000"/>
                <wp:effectExtent l="0" t="0" r="19050" b="19050"/>
                <wp:wrapNone/>
                <wp:docPr id="1191" name="Gerade Verbindung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0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27BC279" id="Gerade Verbindung 43" o:spid="_x0000_s1026" style="position:absolute;z-index:25235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340.2pt,-89.3pt" to="340.2pt,-59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" strokecolor="black [3213]" strokeweight="1.42pt">
                <w10:wrap anchory="margin"/>
              </v:lin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404736" behindDoc="0" locked="1" layoutInCell="1" allowOverlap="1" wp14:anchorId="366BE9EA" wp14:editId="64F980DC">
                <wp:simplePos x="0" y="0"/>
                <wp:positionH relativeFrom="column">
                  <wp:posOffset>5076825</wp:posOffset>
                </wp:positionH>
                <wp:positionV relativeFrom="page">
                  <wp:posOffset>10100310</wp:posOffset>
                </wp:positionV>
                <wp:extent cx="788035" cy="163830"/>
                <wp:effectExtent l="0" t="0" r="12065" b="7620"/>
                <wp:wrapNone/>
                <wp:docPr id="1192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788035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98B3F10" w14:textId="592432D2" w:rsidR="00351E5A" w:rsidRPr="00DF75BF" w:rsidRDefault="00351E5A" w:rsidP="00351E5A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fldChar w:fldCharType="begin"/>
                            </w: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instrText xml:space="preserve"> DATE   \* MERGEFORMAT </w:instrText>
                            </w: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8854A2">
                              <w:rPr>
                                <w:rFonts w:ascii="Arial" w:hAnsi="Arial" w:cs="Arial"/>
                                <w:noProof/>
                                <w:sz w:val="20"/>
                                <w:szCs w:val="20"/>
                              </w:rPr>
                              <w:t>16.05.2023</w:t>
                            </w: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6BE9EA" id="_x0000_s1328" type="#_x0000_t202" style="position:absolute;margin-left:399.75pt;margin-top:795.3pt;width:62.05pt;height:12.9pt;z-index:252404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" filled="f" stroked="f">
                <o:lock v:ext="edit" aspectratio="t"/>
                <v:textbox inset="0,0,0,0">
                  <w:txbxContent>
                    <w:p w14:paraId="398B3F10" w14:textId="592432D2" w:rsidR="00351E5A" w:rsidRPr="00DF75BF" w:rsidRDefault="00351E5A" w:rsidP="00351E5A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fldChar w:fldCharType="begin"/>
                      </w: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instrText xml:space="preserve"> DATE   \* MERGEFORMAT </w:instrText>
                      </w: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fldChar w:fldCharType="separate"/>
                      </w:r>
                      <w:r w:rsidR="008854A2">
                        <w:rPr>
                          <w:rFonts w:ascii="Arial" w:hAnsi="Arial" w:cs="Arial"/>
                          <w:noProof/>
                          <w:sz w:val="20"/>
                          <w:szCs w:val="20"/>
                        </w:rPr>
                        <w:t>16.05.2023</w:t>
                      </w: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fldChar w:fldCharType="end"/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400640" behindDoc="0" locked="1" layoutInCell="1" allowOverlap="1" wp14:anchorId="52D1635E" wp14:editId="45DDF91F">
                <wp:simplePos x="0" y="0"/>
                <wp:positionH relativeFrom="column">
                  <wp:posOffset>4345940</wp:posOffset>
                </wp:positionH>
                <wp:positionV relativeFrom="page">
                  <wp:posOffset>10086340</wp:posOffset>
                </wp:positionV>
                <wp:extent cx="374015" cy="163830"/>
                <wp:effectExtent l="0" t="0" r="6985" b="7620"/>
                <wp:wrapNone/>
                <wp:docPr id="1193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74015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DFF243A" w14:textId="77777777" w:rsidR="00351E5A" w:rsidRPr="00DF75BF" w:rsidRDefault="00351E5A" w:rsidP="00351E5A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ohne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D1635E" id="_x0000_s1329" type="#_x0000_t202" style="position:absolute;margin-left:342.2pt;margin-top:794.2pt;width:29.45pt;height:12.9pt;z-index:25240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" filled="f" stroked="f">
                <o:lock v:ext="edit" aspectratio="t"/>
                <v:textbox inset="0,0,0,0">
                  <w:txbxContent>
                    <w:p w14:paraId="2DFF243A" w14:textId="77777777" w:rsidR="00351E5A" w:rsidRPr="00DF75BF" w:rsidRDefault="00351E5A" w:rsidP="00351E5A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t>ohne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403712" behindDoc="0" locked="1" layoutInCell="1" allowOverlap="1" wp14:anchorId="6FAAEA48" wp14:editId="0AEACC10">
                <wp:simplePos x="0" y="0"/>
                <wp:positionH relativeFrom="column">
                  <wp:posOffset>6227445</wp:posOffset>
                </wp:positionH>
                <wp:positionV relativeFrom="page">
                  <wp:posOffset>10086340</wp:posOffset>
                </wp:positionV>
                <wp:extent cx="231140" cy="163830"/>
                <wp:effectExtent l="0" t="0" r="0" b="7620"/>
                <wp:wrapNone/>
                <wp:docPr id="1194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31140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01D8FA0" w14:textId="660EF479" w:rsidR="00351E5A" w:rsidRPr="00DF75BF" w:rsidRDefault="00351E5A" w:rsidP="00351E5A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1</w:t>
                            </w:r>
                            <w:r w:rsidR="00AE60CC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5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AAEA48" id="_x0000_s1330" type="#_x0000_t202" style="position:absolute;margin-left:490.35pt;margin-top:794.2pt;width:18.2pt;height:12.9pt;z-index:25240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" filled="f" stroked="f">
                <o:lock v:ext="edit" aspectratio="t"/>
                <v:textbox inset="0,0,0,0">
                  <w:txbxContent>
                    <w:p w14:paraId="301D8FA0" w14:textId="660EF479" w:rsidR="00351E5A" w:rsidRPr="00DF75BF" w:rsidRDefault="00351E5A" w:rsidP="00351E5A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t>1</w:t>
                      </w:r>
                      <w:r w:rsidR="00AE60CC">
                        <w:rPr>
                          <w:rFonts w:ascii="Arial" w:hAnsi="Arial" w:cs="Arial"/>
                          <w:sz w:val="20"/>
                          <w:szCs w:val="20"/>
                        </w:rPr>
                        <w:t>5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402688" behindDoc="0" locked="1" layoutInCell="1" allowOverlap="1" wp14:anchorId="6CA337AF" wp14:editId="4C9C256A">
                <wp:simplePos x="0" y="0"/>
                <wp:positionH relativeFrom="column">
                  <wp:posOffset>5935345</wp:posOffset>
                </wp:positionH>
                <wp:positionV relativeFrom="page">
                  <wp:posOffset>10074910</wp:posOffset>
                </wp:positionV>
                <wp:extent cx="231140" cy="163830"/>
                <wp:effectExtent l="0" t="0" r="0" b="7620"/>
                <wp:wrapNone/>
                <wp:docPr id="1195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31140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91BBCB2" w14:textId="712E249E" w:rsidR="00351E5A" w:rsidRPr="008A70C4" w:rsidRDefault="00852A75" w:rsidP="00351E5A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de-DE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de-DE"/>
                              </w:rPr>
                              <w:t>10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A337AF" id="_x0000_s1331" type="#_x0000_t202" style="position:absolute;margin-left:467.35pt;margin-top:793.3pt;width:18.2pt;height:12.9pt;z-index:25240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" filled="f" stroked="f">
                <o:lock v:ext="edit" aspectratio="t"/>
                <v:textbox inset="0,0,0,0">
                  <w:txbxContent>
                    <w:p w14:paraId="791BBCB2" w14:textId="712E249E" w:rsidR="00351E5A" w:rsidRPr="008A70C4" w:rsidRDefault="00852A75" w:rsidP="00351E5A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  <w:lang w:val="de-DE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  <w:lang w:val="de-DE"/>
                        </w:rPr>
                        <w:t>10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401664" behindDoc="0" locked="1" layoutInCell="1" allowOverlap="1" wp14:anchorId="1D5442A1" wp14:editId="448CDC46">
                <wp:simplePos x="0" y="0"/>
                <wp:positionH relativeFrom="column">
                  <wp:posOffset>4773295</wp:posOffset>
                </wp:positionH>
                <wp:positionV relativeFrom="page">
                  <wp:posOffset>10086340</wp:posOffset>
                </wp:positionV>
                <wp:extent cx="231140" cy="163830"/>
                <wp:effectExtent l="0" t="0" r="0" b="7620"/>
                <wp:wrapNone/>
                <wp:docPr id="1196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31140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822F51F" w14:textId="77777777" w:rsidR="00351E5A" w:rsidRPr="00DF75BF" w:rsidRDefault="00351E5A" w:rsidP="00351E5A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DE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5442A1" id="_x0000_s1332" type="#_x0000_t202" style="position:absolute;margin-left:375.85pt;margin-top:794.2pt;width:18.2pt;height:12.9pt;z-index:25240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3822F51F" w14:textId="77777777" w:rsidR="00351E5A" w:rsidRPr="00DF75BF" w:rsidRDefault="00351E5A" w:rsidP="00351E5A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t>DE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393472" behindDoc="0" locked="1" layoutInCell="1" allowOverlap="1" wp14:anchorId="6AEB55B3" wp14:editId="61439FEC">
                <wp:simplePos x="0" y="0"/>
                <wp:positionH relativeFrom="column">
                  <wp:posOffset>2227580</wp:posOffset>
                </wp:positionH>
                <wp:positionV relativeFrom="page">
                  <wp:posOffset>9785985</wp:posOffset>
                </wp:positionV>
                <wp:extent cx="2026285" cy="462280"/>
                <wp:effectExtent l="0" t="0" r="12065" b="13970"/>
                <wp:wrapNone/>
                <wp:docPr id="1197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026285" cy="4622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02274DD" w14:textId="77777777" w:rsidR="00351E5A" w:rsidRDefault="00351E5A" w:rsidP="00351E5A">
                            <w:pPr>
                              <w:spacing w:after="0" w:line="240" w:lineRule="auto"/>
                              <w:jc w:val="center"/>
                              <w:rPr>
                                <w:rFonts w:ascii="Arial" w:hAnsi="Arial" w:cs="Arial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32"/>
                                <w:szCs w:val="32"/>
                              </w:rPr>
                              <w:t>Gitcon</w:t>
                            </w:r>
                          </w:p>
                          <w:p w14:paraId="34EA0A84" w14:textId="77777777" w:rsidR="00351E5A" w:rsidRPr="00640624" w:rsidRDefault="00351E5A" w:rsidP="00351E5A">
                            <w:pPr>
                              <w:spacing w:after="0" w:line="240" w:lineRule="auto"/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MIDI-Interface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EB55B3" id="_x0000_s1333" type="#_x0000_t202" style="position:absolute;margin-left:175.4pt;margin-top:770.55pt;width:159.55pt;height:36.4pt;z-index:25239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" filled="f" stroked="f">
                <o:lock v:ext="edit" aspectratio="t"/>
                <v:textbox inset="0,0,0,0">
                  <w:txbxContent>
                    <w:p w14:paraId="302274DD" w14:textId="77777777" w:rsidR="00351E5A" w:rsidRDefault="00351E5A" w:rsidP="00351E5A">
                      <w:pPr>
                        <w:spacing w:after="0" w:line="240" w:lineRule="auto"/>
                        <w:jc w:val="center"/>
                        <w:rPr>
                          <w:rFonts w:ascii="Arial" w:hAnsi="Arial" w:cs="Arial"/>
                          <w:sz w:val="32"/>
                          <w:szCs w:val="32"/>
                        </w:rPr>
                      </w:pPr>
                      <w:r>
                        <w:rPr>
                          <w:rFonts w:ascii="Arial" w:hAnsi="Arial" w:cs="Arial"/>
                          <w:sz w:val="32"/>
                          <w:szCs w:val="32"/>
                        </w:rPr>
                        <w:t>Gitcon</w:t>
                      </w:r>
                    </w:p>
                    <w:p w14:paraId="34EA0A84" w14:textId="77777777" w:rsidR="00351E5A" w:rsidRPr="00640624" w:rsidRDefault="00351E5A" w:rsidP="00351E5A">
                      <w:pPr>
                        <w:spacing w:after="0" w:line="240" w:lineRule="auto"/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>MIDI-Interface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392448" behindDoc="0" locked="1" layoutInCell="1" allowOverlap="1" wp14:anchorId="7A5B1026" wp14:editId="128785D5">
                <wp:simplePos x="0" y="0"/>
                <wp:positionH relativeFrom="column">
                  <wp:posOffset>2202180</wp:posOffset>
                </wp:positionH>
                <wp:positionV relativeFrom="page">
                  <wp:posOffset>8931910</wp:posOffset>
                </wp:positionV>
                <wp:extent cx="2082800" cy="213360"/>
                <wp:effectExtent l="0" t="0" r="12700" b="0"/>
                <wp:wrapNone/>
                <wp:docPr id="1198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082800" cy="2133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1A247B1" w14:textId="77777777" w:rsidR="00351E5A" w:rsidRPr="00777F7A" w:rsidRDefault="00351E5A" w:rsidP="00351E5A">
                            <w:pPr>
                              <w:jc w:val="center"/>
                              <w:rPr>
                                <w:rFonts w:ascii="Arial" w:hAnsi="Arial" w:cs="Arial"/>
                                <w:sz w:val="28"/>
                                <w:szCs w:val="28"/>
                                <w:lang w:val="de-DE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  <w:lang w:val="de-DE"/>
                              </w:rPr>
                              <w:t>Simon Grundner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5B1026" id="_x0000_s1334" type="#_x0000_t202" style="position:absolute;margin-left:173.4pt;margin-top:703.3pt;width:164pt;height:16.8pt;z-index:25239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" filled="f" stroked="f">
                <o:lock v:ext="edit" aspectratio="t"/>
                <v:textbox inset="0,0,0,0">
                  <w:txbxContent>
                    <w:p w14:paraId="11A247B1" w14:textId="77777777" w:rsidR="00351E5A" w:rsidRPr="00777F7A" w:rsidRDefault="00351E5A" w:rsidP="00351E5A">
                      <w:pPr>
                        <w:jc w:val="center"/>
                        <w:rPr>
                          <w:rFonts w:ascii="Arial" w:hAnsi="Arial" w:cs="Arial"/>
                          <w:sz w:val="28"/>
                          <w:szCs w:val="28"/>
                          <w:lang w:val="de-DE"/>
                        </w:rPr>
                      </w:pPr>
                      <w:r>
                        <w:rPr>
                          <w:rFonts w:ascii="Arial" w:hAnsi="Arial" w:cs="Arial"/>
                          <w:sz w:val="28"/>
                          <w:szCs w:val="28"/>
                          <w:lang w:val="de-DE"/>
                        </w:rPr>
                        <w:t>Simon Grundner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367872" behindDoc="0" locked="1" layoutInCell="1" allowOverlap="1" wp14:anchorId="7425F1F3" wp14:editId="6EBFF29B">
                <wp:simplePos x="0" y="0"/>
                <wp:positionH relativeFrom="column">
                  <wp:posOffset>26670</wp:posOffset>
                </wp:positionH>
                <wp:positionV relativeFrom="page">
                  <wp:posOffset>8834755</wp:posOffset>
                </wp:positionV>
                <wp:extent cx="973455" cy="125730"/>
                <wp:effectExtent l="0" t="0" r="0" b="7620"/>
                <wp:wrapNone/>
                <wp:docPr id="1199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973455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9A50DB2" w14:textId="77777777" w:rsidR="00351E5A" w:rsidRPr="00833108" w:rsidRDefault="00351E5A" w:rsidP="00351E5A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Sachnummer, Dateiname</w:t>
                            </w:r>
                            <w:r w:rsidRPr="00833108"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25F1F3" id="_x0000_s1335" type="#_x0000_t202" style="position:absolute;margin-left:2.1pt;margin-top:695.65pt;width:76.65pt;height:9.9pt;z-index:25236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" filled="f" stroked="f">
                <o:lock v:ext="edit" aspectratio="t"/>
                <v:textbox inset="0,0,0,0">
                  <w:txbxContent>
                    <w:p w14:paraId="19A50DB2" w14:textId="77777777" w:rsidR="00351E5A" w:rsidRPr="00833108" w:rsidRDefault="00351E5A" w:rsidP="00351E5A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Sachnummer, Dateiname</w:t>
                      </w:r>
                      <w:r w:rsidRPr="00833108">
                        <w:rPr>
                          <w:rFonts w:ascii="Arial" w:hAnsi="Arial" w:cs="Arial"/>
                          <w:sz w:val="12"/>
                          <w:szCs w:val="12"/>
                        </w:rPr>
                        <w:t>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366848" behindDoc="0" locked="1" layoutInCell="1" allowOverlap="1" wp14:anchorId="54CB23E9" wp14:editId="102D8860">
                <wp:simplePos x="0" y="0"/>
                <wp:positionH relativeFrom="column">
                  <wp:posOffset>2187575</wp:posOffset>
                </wp:positionH>
                <wp:positionV relativeFrom="page">
                  <wp:posOffset>8838565</wp:posOffset>
                </wp:positionV>
                <wp:extent cx="478790" cy="125730"/>
                <wp:effectExtent l="0" t="0" r="0" b="7620"/>
                <wp:wrapNone/>
                <wp:docPr id="1200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47879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C0B2893" w14:textId="77777777" w:rsidR="00351E5A" w:rsidRPr="00833108" w:rsidRDefault="00351E5A" w:rsidP="00351E5A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Name</w:t>
                            </w:r>
                            <w:r w:rsidRPr="00833108"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CB23E9" id="_x0000_s1336" type="#_x0000_t202" style="position:absolute;margin-left:172.25pt;margin-top:695.95pt;width:37.7pt;height:9.9pt;z-index:25236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" filled="f" stroked="f">
                <o:lock v:ext="edit" aspectratio="t"/>
                <v:textbox inset="0,0,0,0">
                  <w:txbxContent>
                    <w:p w14:paraId="6C0B2893" w14:textId="77777777" w:rsidR="00351E5A" w:rsidRPr="00833108" w:rsidRDefault="00351E5A" w:rsidP="00351E5A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Name</w:t>
                      </w:r>
                      <w:r w:rsidRPr="00833108">
                        <w:rPr>
                          <w:rFonts w:ascii="Arial" w:hAnsi="Arial" w:cs="Arial"/>
                          <w:sz w:val="12"/>
                          <w:szCs w:val="12"/>
                        </w:rPr>
                        <w:t>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375040" behindDoc="0" locked="1" layoutInCell="1" allowOverlap="1" wp14:anchorId="3DD57F7A" wp14:editId="4288326D">
                <wp:simplePos x="0" y="0"/>
                <wp:positionH relativeFrom="column">
                  <wp:posOffset>4345940</wp:posOffset>
                </wp:positionH>
                <wp:positionV relativeFrom="page">
                  <wp:posOffset>9973310</wp:posOffset>
                </wp:positionV>
                <wp:extent cx="374015" cy="125730"/>
                <wp:effectExtent l="0" t="0" r="6985" b="7620"/>
                <wp:wrapNone/>
                <wp:docPr id="1201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74015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320711D" w14:textId="77777777" w:rsidR="00351E5A" w:rsidRPr="00833108" w:rsidRDefault="00351E5A" w:rsidP="00351E5A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Maßstab: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D57F7A" id="_x0000_s1337" type="#_x0000_t202" style="position:absolute;margin-left:342.2pt;margin-top:785.3pt;width:29.45pt;height:9.9pt;z-index:25237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0320711D" w14:textId="77777777" w:rsidR="00351E5A" w:rsidRPr="00833108" w:rsidRDefault="00351E5A" w:rsidP="00351E5A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Maßstab: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374016" behindDoc="0" locked="1" layoutInCell="1" allowOverlap="1" wp14:anchorId="7E0367E5" wp14:editId="63B5B666">
                <wp:simplePos x="0" y="0"/>
                <wp:positionH relativeFrom="column">
                  <wp:posOffset>4773295</wp:posOffset>
                </wp:positionH>
                <wp:positionV relativeFrom="page">
                  <wp:posOffset>9980295</wp:posOffset>
                </wp:positionV>
                <wp:extent cx="231140" cy="125730"/>
                <wp:effectExtent l="0" t="0" r="0" b="7620"/>
                <wp:wrapNone/>
                <wp:docPr id="1202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3114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EA0139F" w14:textId="77777777" w:rsidR="00351E5A" w:rsidRPr="00833108" w:rsidRDefault="00351E5A" w:rsidP="00351E5A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Spr.: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0367E5" id="_x0000_s1338" type="#_x0000_t202" style="position:absolute;margin-left:375.85pt;margin-top:785.85pt;width:18.2pt;height:9.9pt;z-index:25237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" filled="f" stroked="f">
                <o:lock v:ext="edit" aspectratio="t"/>
                <v:textbox inset="0,0,0,0">
                  <w:txbxContent>
                    <w:p w14:paraId="0EA0139F" w14:textId="77777777" w:rsidR="00351E5A" w:rsidRPr="00833108" w:rsidRDefault="00351E5A" w:rsidP="00351E5A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Spr.: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372992" behindDoc="0" locked="1" layoutInCell="1" allowOverlap="1" wp14:anchorId="4D234AC9" wp14:editId="5DF8D1CA">
                <wp:simplePos x="0" y="0"/>
                <wp:positionH relativeFrom="column">
                  <wp:posOffset>5076825</wp:posOffset>
                </wp:positionH>
                <wp:positionV relativeFrom="page">
                  <wp:posOffset>9980295</wp:posOffset>
                </wp:positionV>
                <wp:extent cx="336550" cy="125730"/>
                <wp:effectExtent l="0" t="0" r="6350" b="7620"/>
                <wp:wrapNone/>
                <wp:docPr id="1203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3655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E1D6314" w14:textId="77777777" w:rsidR="00351E5A" w:rsidRPr="00833108" w:rsidRDefault="00351E5A" w:rsidP="00351E5A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Datum: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234AC9" id="_x0000_s1339" type="#_x0000_t202" style="position:absolute;margin-left:399.75pt;margin-top:785.85pt;width:26.5pt;height:9.9pt;z-index:25237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" filled="f" stroked="f">
                <o:lock v:ext="edit" aspectratio="t"/>
                <v:textbox inset="0,0,0,0">
                  <w:txbxContent>
                    <w:p w14:paraId="2E1D6314" w14:textId="77777777" w:rsidR="00351E5A" w:rsidRPr="00833108" w:rsidRDefault="00351E5A" w:rsidP="00351E5A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Datum: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371968" behindDoc="0" locked="1" layoutInCell="1" allowOverlap="1" wp14:anchorId="2D952B3E" wp14:editId="4EA8C2D6">
                <wp:simplePos x="0" y="0"/>
                <wp:positionH relativeFrom="column">
                  <wp:posOffset>6206490</wp:posOffset>
                </wp:positionH>
                <wp:positionV relativeFrom="page">
                  <wp:posOffset>9972675</wp:posOffset>
                </wp:positionV>
                <wp:extent cx="259080" cy="125730"/>
                <wp:effectExtent l="0" t="0" r="7620" b="7620"/>
                <wp:wrapNone/>
                <wp:docPr id="1204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5908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86EB61B" w14:textId="77777777" w:rsidR="00351E5A" w:rsidRPr="00833108" w:rsidRDefault="00351E5A" w:rsidP="00351E5A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Blätter: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952B3E" id="_x0000_s1340" type="#_x0000_t202" style="position:absolute;margin-left:488.7pt;margin-top:785.25pt;width:20.4pt;height:9.9pt;z-index:25237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386EB61B" w14:textId="77777777" w:rsidR="00351E5A" w:rsidRPr="00833108" w:rsidRDefault="00351E5A" w:rsidP="00351E5A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Blätter: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370944" behindDoc="0" locked="1" layoutInCell="1" allowOverlap="1" wp14:anchorId="3B47795D" wp14:editId="4007B4A9">
                <wp:simplePos x="0" y="0"/>
                <wp:positionH relativeFrom="column">
                  <wp:posOffset>5928995</wp:posOffset>
                </wp:positionH>
                <wp:positionV relativeFrom="page">
                  <wp:posOffset>9977120</wp:posOffset>
                </wp:positionV>
                <wp:extent cx="231140" cy="125730"/>
                <wp:effectExtent l="0" t="0" r="0" b="7620"/>
                <wp:wrapNone/>
                <wp:docPr id="1205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3114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A4CFA5C" w14:textId="77777777" w:rsidR="00351E5A" w:rsidRPr="00833108" w:rsidRDefault="00351E5A" w:rsidP="00351E5A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Blatt: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47795D" id="_x0000_s1341" type="#_x0000_t202" style="position:absolute;margin-left:466.85pt;margin-top:785.6pt;width:18.2pt;height:9.9pt;z-index:25237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0A4CFA5C" w14:textId="77777777" w:rsidR="00351E5A" w:rsidRPr="00833108" w:rsidRDefault="00351E5A" w:rsidP="00351E5A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Blatt: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407808" behindDoc="0" locked="1" layoutInCell="1" allowOverlap="1" wp14:anchorId="02AA8300" wp14:editId="6270550A">
                <wp:simplePos x="0" y="0"/>
                <wp:positionH relativeFrom="column">
                  <wp:posOffset>78740</wp:posOffset>
                </wp:positionH>
                <wp:positionV relativeFrom="page">
                  <wp:posOffset>10061575</wp:posOffset>
                </wp:positionV>
                <wp:extent cx="2024380" cy="188595"/>
                <wp:effectExtent l="0" t="0" r="13970" b="1905"/>
                <wp:wrapNone/>
                <wp:docPr id="1206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024380" cy="18859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62D5903" w14:textId="77777777" w:rsidR="00351E5A" w:rsidRPr="00D00A94" w:rsidRDefault="00351E5A" w:rsidP="00351E5A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  <w:t>Elektronik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AA8300" id="_x0000_s1342" type="#_x0000_t202" style="position:absolute;margin-left:6.2pt;margin-top:792.25pt;width:159.4pt;height:14.85pt;z-index:25240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" filled="f" stroked="f">
                <o:lock v:ext="edit" aspectratio="t"/>
                <v:textbox inset="0,0,0,0">
                  <w:txbxContent>
                    <w:p w14:paraId="462D5903" w14:textId="77777777" w:rsidR="00351E5A" w:rsidRPr="00D00A94" w:rsidRDefault="00351E5A" w:rsidP="00351E5A">
                      <w:pPr>
                        <w:jc w:val="center"/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  <w:t>Elektronik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405760" behindDoc="0" locked="1" layoutInCell="1" allowOverlap="1" wp14:anchorId="0A7B49C3" wp14:editId="36C98240">
                <wp:simplePos x="0" y="0"/>
                <wp:positionH relativeFrom="column">
                  <wp:posOffset>64770</wp:posOffset>
                </wp:positionH>
                <wp:positionV relativeFrom="page">
                  <wp:posOffset>9839325</wp:posOffset>
                </wp:positionV>
                <wp:extent cx="2024380" cy="222885"/>
                <wp:effectExtent l="0" t="0" r="13970" b="5715"/>
                <wp:wrapNone/>
                <wp:docPr id="1207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024380" cy="2228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4BCADC4" w14:textId="77777777" w:rsidR="00351E5A" w:rsidRPr="00922583" w:rsidRDefault="00351E5A" w:rsidP="00351E5A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</w:rPr>
                            </w:pPr>
                            <w:proofErr w:type="spellStart"/>
                            <w:r w:rsidRPr="00922583"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</w:rPr>
                              <w:t>HTBLuVA</w:t>
                            </w:r>
                            <w:proofErr w:type="spellEnd"/>
                            <w:r w:rsidRPr="00922583"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</w:rPr>
                              <w:t xml:space="preserve"> Salzburg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7B49C3" id="_x0000_s1343" type="#_x0000_t202" style="position:absolute;margin-left:5.1pt;margin-top:774.75pt;width:159.4pt;height:17.55pt;z-index:252405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" filled="f" stroked="f">
                <o:lock v:ext="edit" aspectratio="t"/>
                <v:textbox inset="0,0,0,0">
                  <w:txbxContent>
                    <w:p w14:paraId="54BCADC4" w14:textId="77777777" w:rsidR="00351E5A" w:rsidRPr="00922583" w:rsidRDefault="00351E5A" w:rsidP="00351E5A">
                      <w:pPr>
                        <w:jc w:val="center"/>
                        <w:rPr>
                          <w:rFonts w:ascii="Arial" w:hAnsi="Arial" w:cs="Arial"/>
                          <w:b/>
                          <w:sz w:val="28"/>
                          <w:szCs w:val="28"/>
                        </w:rPr>
                      </w:pPr>
                      <w:proofErr w:type="spellStart"/>
                      <w:r w:rsidRPr="00922583">
                        <w:rPr>
                          <w:rFonts w:ascii="Arial" w:hAnsi="Arial" w:cs="Arial"/>
                          <w:b/>
                          <w:sz w:val="28"/>
                          <w:szCs w:val="28"/>
                        </w:rPr>
                        <w:t>HTBLuVA</w:t>
                      </w:r>
                      <w:proofErr w:type="spellEnd"/>
                      <w:r w:rsidRPr="00922583">
                        <w:rPr>
                          <w:rFonts w:ascii="Arial" w:hAnsi="Arial" w:cs="Arial"/>
                          <w:b/>
                          <w:sz w:val="28"/>
                          <w:szCs w:val="28"/>
                        </w:rPr>
                        <w:t xml:space="preserve"> Salzburg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389376" behindDoc="0" locked="1" layoutInCell="1" allowOverlap="1" wp14:anchorId="6B96A4DE" wp14:editId="0D3FCDC4">
                <wp:simplePos x="0" y="0"/>
                <wp:positionH relativeFrom="column">
                  <wp:posOffset>34925</wp:posOffset>
                </wp:positionH>
                <wp:positionV relativeFrom="page">
                  <wp:posOffset>8966200</wp:posOffset>
                </wp:positionV>
                <wp:extent cx="2086610" cy="200025"/>
                <wp:effectExtent l="0" t="0" r="8890" b="9525"/>
                <wp:wrapNone/>
                <wp:docPr id="1208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086610" cy="2000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56324B3" w14:textId="77777777" w:rsidR="00351E5A" w:rsidRPr="00E90F85" w:rsidRDefault="00351E5A" w:rsidP="00351E5A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Beilage 7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96A4DE" id="_x0000_s1344" type="#_x0000_t202" style="position:absolute;margin-left:2.75pt;margin-top:706pt;width:164.3pt;height:15.75pt;z-index:25238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" filled="f" stroked="f">
                <o:lock v:ext="edit" aspectratio="t"/>
                <v:textbox inset="0,0,0,0">
                  <w:txbxContent>
                    <w:p w14:paraId="656324B3" w14:textId="77777777" w:rsidR="00351E5A" w:rsidRPr="00E90F85" w:rsidRDefault="00351E5A" w:rsidP="00351E5A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t>Beilage 7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365824" behindDoc="0" locked="1" layoutInCell="1" allowOverlap="1" wp14:anchorId="63C58815" wp14:editId="2C026A18">
                <wp:simplePos x="0" y="0"/>
                <wp:positionH relativeFrom="column">
                  <wp:posOffset>2185035</wp:posOffset>
                </wp:positionH>
                <wp:positionV relativeFrom="page">
                  <wp:posOffset>9589770</wp:posOffset>
                </wp:positionV>
                <wp:extent cx="478790" cy="125730"/>
                <wp:effectExtent l="0" t="0" r="0" b="7620"/>
                <wp:wrapNone/>
                <wp:docPr id="1209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47879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783C178" w14:textId="77777777" w:rsidR="00351E5A" w:rsidRPr="00833108" w:rsidRDefault="00351E5A" w:rsidP="00351E5A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 w:rsidRPr="00833108"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Benennung: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C58815" id="_x0000_s1345" type="#_x0000_t202" style="position:absolute;margin-left:172.05pt;margin-top:755.1pt;width:37.7pt;height:9.9pt;z-index:25236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" filled="f" stroked="f">
                <o:lock v:ext="edit" aspectratio="t"/>
                <v:textbox inset="0,0,0,0">
                  <w:txbxContent>
                    <w:p w14:paraId="2783C178" w14:textId="77777777" w:rsidR="00351E5A" w:rsidRPr="00833108" w:rsidRDefault="00351E5A" w:rsidP="00351E5A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 w:rsidRPr="00833108">
                        <w:rPr>
                          <w:rFonts w:ascii="Arial" w:hAnsi="Arial" w:cs="Arial"/>
                          <w:sz w:val="12"/>
                          <w:szCs w:val="12"/>
                        </w:rPr>
                        <w:t>Benennung: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359680" behindDoc="0" locked="0" layoutInCell="1" allowOverlap="1" wp14:anchorId="73ACD3BD" wp14:editId="4843DC44">
                <wp:simplePos x="0" y="0"/>
                <wp:positionH relativeFrom="column">
                  <wp:posOffset>6192520</wp:posOffset>
                </wp:positionH>
                <wp:positionV relativeFrom="bottomMargin">
                  <wp:posOffset>-377825</wp:posOffset>
                </wp:positionV>
                <wp:extent cx="0" cy="381600"/>
                <wp:effectExtent l="0" t="0" r="19050" b="19050"/>
                <wp:wrapNone/>
                <wp:docPr id="1210" name="Gerade Verbindung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817E474" id="Gerade Verbindung 33" o:spid="_x0000_s1026" style="position:absolute;z-index:25235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487.6pt,-29.75pt" to="487.6pt,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" strokecolor="black [3213]" strokeweight="1.42pt">
                <w10:wrap anchory="margin"/>
              </v:lin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358656" behindDoc="0" locked="0" layoutInCell="1" allowOverlap="1" wp14:anchorId="6E65F80A" wp14:editId="58E98195">
                <wp:simplePos x="0" y="0"/>
                <wp:positionH relativeFrom="column">
                  <wp:posOffset>5904865</wp:posOffset>
                </wp:positionH>
                <wp:positionV relativeFrom="bottomMargin">
                  <wp:posOffset>-377825</wp:posOffset>
                </wp:positionV>
                <wp:extent cx="0" cy="381600"/>
                <wp:effectExtent l="0" t="0" r="19050" b="19050"/>
                <wp:wrapNone/>
                <wp:docPr id="1211" name="Gerade Verbindung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1E12B41" id="Gerade Verbindung 34" o:spid="_x0000_s1026" style="position:absolute;z-index:25235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464.95pt,-29.75pt" to="464.95pt,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" strokecolor="black [3213]" strokeweight="1.42pt">
                <w10:wrap anchory="margin"/>
              </v:lin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357632" behindDoc="0" locked="0" layoutInCell="1" allowOverlap="1" wp14:anchorId="111D04FA" wp14:editId="2154A81D">
                <wp:simplePos x="0" y="0"/>
                <wp:positionH relativeFrom="column">
                  <wp:posOffset>5040630</wp:posOffset>
                </wp:positionH>
                <wp:positionV relativeFrom="bottomMargin">
                  <wp:posOffset>-377825</wp:posOffset>
                </wp:positionV>
                <wp:extent cx="0" cy="381600"/>
                <wp:effectExtent l="0" t="0" r="19050" b="19050"/>
                <wp:wrapNone/>
                <wp:docPr id="1212" name="Gerade Verbindung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85C0A15" id="Gerade Verbindung 35" o:spid="_x0000_s1026" style="position:absolute;z-index:25235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396.9pt,-29.75pt" to="396.9pt,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" strokecolor="black [3213]" strokeweight="1.42pt">
                <w10:wrap anchory="margin"/>
              </v:lin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356608" behindDoc="0" locked="0" layoutInCell="1" allowOverlap="1" wp14:anchorId="47C22A57" wp14:editId="7EDF2238">
                <wp:simplePos x="0" y="0"/>
                <wp:positionH relativeFrom="column">
                  <wp:posOffset>4752340</wp:posOffset>
                </wp:positionH>
                <wp:positionV relativeFrom="bottomMargin">
                  <wp:posOffset>-377825</wp:posOffset>
                </wp:positionV>
                <wp:extent cx="0" cy="381600"/>
                <wp:effectExtent l="0" t="0" r="19050" b="19050"/>
                <wp:wrapNone/>
                <wp:docPr id="1213" name="Gerade Verbindung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761EF8C" id="Gerade Verbindung 36" o:spid="_x0000_s1026" style="position:absolute;z-index:25235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374.2pt,-29.75pt" to="374.2pt,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" strokecolor="black [3213]" strokeweight="1.42pt">
                <w10:wrap anchory="margin"/>
              </v:lin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348416" behindDoc="0" locked="0" layoutInCell="1" allowOverlap="1" wp14:anchorId="5130BDA5" wp14:editId="55E85428">
                <wp:simplePos x="0" y="0"/>
                <wp:positionH relativeFrom="column">
                  <wp:posOffset>4319905</wp:posOffset>
                </wp:positionH>
                <wp:positionV relativeFrom="bottomMargin">
                  <wp:posOffset>-379095</wp:posOffset>
                </wp:positionV>
                <wp:extent cx="2162175" cy="0"/>
                <wp:effectExtent l="0" t="0" r="9525" b="19050"/>
                <wp:wrapNone/>
                <wp:docPr id="1214" name="Gerade Verbindung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62175" cy="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8AF3029" id="Gerade Verbindung 37" o:spid="_x0000_s1026" style="position:absolute;z-index:25234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340.15pt,-29.85pt" to="510.4pt,-29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" strokecolor="black [3213]" strokeweight="1.42pt">
                <w10:wrap anchory="margin"/>
              </v:lin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346368" behindDoc="0" locked="1" layoutInCell="0" allowOverlap="1" wp14:anchorId="4CF16DFA" wp14:editId="6514FBCA">
                <wp:simplePos x="0" y="0"/>
                <wp:positionH relativeFrom="margin">
                  <wp:posOffset>-635</wp:posOffset>
                </wp:positionH>
                <wp:positionV relativeFrom="bottomMargin">
                  <wp:posOffset>-1511935</wp:posOffset>
                </wp:positionV>
                <wp:extent cx="6483600" cy="0"/>
                <wp:effectExtent l="0" t="0" r="12700" b="19050"/>
                <wp:wrapNone/>
                <wp:docPr id="1215" name="Gerade Verbindung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83600" cy="0"/>
                        </a:xfrm>
                        <a:prstGeom prst="line">
                          <a:avLst/>
                        </a:prstGeom>
                        <a:ln w="180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CA3570F" id="Gerade Verbindung 38" o:spid="_x0000_s1026" style="position:absolute;z-index:2523463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" from="-.05pt,-119.05pt" to="510.45pt,-119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" o:allowincell="f" strokecolor="black [3213]" strokeweight=".5mm">
                <w10:wrap anchorx="margin" anchory="margin"/>
                <w10:anchorlock/>
              </v:lin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347392" behindDoc="0" locked="1" layoutInCell="1" allowOverlap="1" wp14:anchorId="710C6AC4" wp14:editId="0468E11C">
                <wp:simplePos x="0" y="0"/>
                <wp:positionH relativeFrom="margin">
                  <wp:posOffset>-635</wp:posOffset>
                </wp:positionH>
                <wp:positionV relativeFrom="bottomMargin">
                  <wp:posOffset>-1134745</wp:posOffset>
                </wp:positionV>
                <wp:extent cx="6483600" cy="0"/>
                <wp:effectExtent l="0" t="0" r="12700" b="19050"/>
                <wp:wrapNone/>
                <wp:docPr id="1216" name="Gerade Verbindung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83600" cy="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2898AC8" id="Gerade Verbindung 39" o:spid="_x0000_s1026" style="position:absolute;z-index:2523473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" from="-.05pt,-89.35pt" to="510.45pt,-8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" strokecolor="black [3213]" strokeweight="1.42pt">
                <w10:wrap anchorx="margin" anchory="margin"/>
                <w10:anchorlock/>
              </v:lin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345344" behindDoc="0" locked="0" layoutInCell="1" allowOverlap="1" wp14:anchorId="4690A50C" wp14:editId="361887D7">
                <wp:simplePos x="0" y="0"/>
                <wp:positionH relativeFrom="margin">
                  <wp:posOffset>2159635</wp:posOffset>
                </wp:positionH>
                <wp:positionV relativeFrom="bottomMargin">
                  <wp:posOffset>-756285</wp:posOffset>
                </wp:positionV>
                <wp:extent cx="4323080" cy="0"/>
                <wp:effectExtent l="0" t="0" r="20320" b="19050"/>
                <wp:wrapNone/>
                <wp:docPr id="1217" name="Gerade Verbindung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323080" cy="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7BF65B4" id="Gerade Verbindung 40" o:spid="_x0000_s1026" style="position:absolute;z-index:2523453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" from="170.05pt,-59.55pt" to="510.45pt,-59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" strokecolor="black [3213]" strokeweight="1.42pt">
                <w10:wrap anchorx="margin" anchory="margin"/>
              </v:lin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355584" behindDoc="0" locked="0" layoutInCell="1" allowOverlap="1" wp14:anchorId="66200BB5" wp14:editId="766E1F54">
                <wp:simplePos x="0" y="0"/>
                <wp:positionH relativeFrom="margin">
                  <wp:posOffset>4320540</wp:posOffset>
                </wp:positionH>
                <wp:positionV relativeFrom="bottomMargin">
                  <wp:posOffset>-756285</wp:posOffset>
                </wp:positionV>
                <wp:extent cx="0" cy="748800"/>
                <wp:effectExtent l="0" t="0" r="19050" b="13335"/>
                <wp:wrapNone/>
                <wp:docPr id="1218" name="Gerade Verbindung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488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5B57EAD" id="Gerade Verbindung 41" o:spid="_x0000_s1026" style="position:absolute;z-index:2523555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" from="340.2pt,-59.55pt" to="340.2pt,-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" strokecolor="black [3213]" strokeweight="1.42pt">
                <w10:wrap anchorx="margin" anchory="margin"/>
              </v:lin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354560" behindDoc="0" locked="0" layoutInCell="1" allowOverlap="1" wp14:anchorId="79B4CE07" wp14:editId="2850CDC4">
                <wp:simplePos x="0" y="0"/>
                <wp:positionH relativeFrom="margin">
                  <wp:posOffset>2161956</wp:posOffset>
                </wp:positionH>
                <wp:positionV relativeFrom="bottomMargin">
                  <wp:posOffset>-756285</wp:posOffset>
                </wp:positionV>
                <wp:extent cx="0" cy="748800"/>
                <wp:effectExtent l="0" t="0" r="19050" b="13335"/>
                <wp:wrapNone/>
                <wp:docPr id="1219" name="Gerade Verbindung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488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EA34747" id="Gerade Verbindung 42" o:spid="_x0000_s1026" style="position:absolute;z-index:2523545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" from="170.25pt,-59.55pt" to="170.25pt,-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" strokecolor="black [3213]" strokeweight="1.42pt">
                <w10:wrap anchorx="margin" anchory="margin"/>
              </v:lin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351488" behindDoc="0" locked="0" layoutInCell="1" allowOverlap="1" wp14:anchorId="3EF2AF58" wp14:editId="7F3DA652">
                <wp:simplePos x="0" y="0"/>
                <wp:positionH relativeFrom="column">
                  <wp:posOffset>4320540</wp:posOffset>
                </wp:positionH>
                <wp:positionV relativeFrom="bottomMargin">
                  <wp:posOffset>-1511935</wp:posOffset>
                </wp:positionV>
                <wp:extent cx="0" cy="381600"/>
                <wp:effectExtent l="0" t="0" r="19050" b="19050"/>
                <wp:wrapNone/>
                <wp:docPr id="1220" name="Gerade Verbindung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936CB36" id="Gerade Verbindung 45" o:spid="_x0000_s1026" style="position:absolute;z-index:25235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340.2pt,-119.05pt" to="340.2pt,-8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" strokecolor="black [3213]" strokeweight="1.42pt">
                <w10:wrap anchory="margin"/>
              </v:lin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350464" behindDoc="0" locked="0" layoutInCell="1" allowOverlap="1" wp14:anchorId="7B229272" wp14:editId="78590696">
                <wp:simplePos x="0" y="0"/>
                <wp:positionH relativeFrom="margin">
                  <wp:posOffset>2161540</wp:posOffset>
                </wp:positionH>
                <wp:positionV relativeFrom="bottomMargin">
                  <wp:posOffset>-1134110</wp:posOffset>
                </wp:positionV>
                <wp:extent cx="0" cy="381600"/>
                <wp:effectExtent l="0" t="0" r="19050" b="19050"/>
                <wp:wrapNone/>
                <wp:docPr id="1221" name="Gerade Verbindung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FDE3939" id="Gerade Verbindung 46" o:spid="_x0000_s1026" style="position:absolute;z-index:2523504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" from="170.2pt,-89.3pt" to="170.2pt,-5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" strokecolor="black [3213]" strokeweight="1.42pt">
                <w10:wrap anchorx="margin" anchory="margin"/>
              </v:lin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349440" behindDoc="0" locked="0" layoutInCell="1" allowOverlap="1" wp14:anchorId="0A5EAD58" wp14:editId="6D2CBE64">
                <wp:simplePos x="0" y="0"/>
                <wp:positionH relativeFrom="margin">
                  <wp:posOffset>2161540</wp:posOffset>
                </wp:positionH>
                <wp:positionV relativeFrom="bottomMargin">
                  <wp:posOffset>-1511935</wp:posOffset>
                </wp:positionV>
                <wp:extent cx="0" cy="381600"/>
                <wp:effectExtent l="0" t="0" r="19050" b="19050"/>
                <wp:wrapNone/>
                <wp:docPr id="1222" name="Gerade Verbindung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9C7610A" id="Gerade Verbindung 47" o:spid="_x0000_s1026" style="position:absolute;z-index:2523494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" from="170.2pt,-119.05pt" to="170.2pt,-8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" strokecolor="black [3213]" strokeweight="1.42pt">
                <w10:wrap anchorx="margin" anchory="margin"/>
              </v:lin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344320" behindDoc="0" locked="1" layoutInCell="1" allowOverlap="1" wp14:anchorId="6890EFB9" wp14:editId="1B496D8B">
                <wp:simplePos x="0" y="0"/>
                <wp:positionH relativeFrom="margin">
                  <wp:posOffset>0</wp:posOffset>
                </wp:positionH>
                <wp:positionV relativeFrom="bottomMargin">
                  <wp:posOffset>-9973310</wp:posOffset>
                </wp:positionV>
                <wp:extent cx="6480000" cy="9972000"/>
                <wp:effectExtent l="0" t="0" r="16510" b="10795"/>
                <wp:wrapNone/>
                <wp:docPr id="1223" name="Rechteck 12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80000" cy="9972000"/>
                        </a:xfrm>
                        <a:prstGeom prst="rect">
                          <a:avLst/>
                        </a:prstGeom>
                        <a:noFill/>
                        <a:ln w="180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526C5C4" id="Rechteck 1223" o:spid="_x0000_s1026" style="position:absolute;margin-left:0;margin-top:-785.3pt;width:510.25pt;height:785.2pt;z-index:2523443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" filled="f" strokecolor="black [3213]" strokeweight=".5mm">
                <w10:wrap anchorx="margin" anchory="margin"/>
                <w10:anchorlock/>
              </v:rect>
            </w:pict>
          </mc:Fallback>
        </mc:AlternateContent>
      </w:r>
    </w:p>
    <w:p w14:paraId="1A05CC59" w14:textId="77777777" w:rsidR="00B57BAE" w:rsidRDefault="00B57BAE" w:rsidP="00351E5A"/>
    <w:p w14:paraId="3CBB60E1" w14:textId="67508215" w:rsidR="00B57BAE" w:rsidRDefault="00B57BAE" w:rsidP="00351E5A"/>
    <w:p w14:paraId="21D103F9" w14:textId="77777777" w:rsidR="00B7714E" w:rsidRDefault="00B7714E" w:rsidP="00B57BAE"/>
    <w:p w14:paraId="09A34BAA" w14:textId="36BB87B7" w:rsidR="00B57BAE" w:rsidRDefault="00B7714E" w:rsidP="00B7714E">
      <w:pPr>
        <w:jc w:val="center"/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352446E" wp14:editId="48F0E8DE">
            <wp:extent cx="3752866" cy="5743575"/>
            <wp:effectExtent l="0" t="0" r="0" b="0"/>
            <wp:docPr id="1161" name="Grafik 1161" descr="Ein Bild, das Diagramm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" name="Grafik 1161" descr="Ein Bild, das Diagramm enthält.&#10;&#10;Automatisch generierte Beschreibu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7100" cy="5765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9D82C3" w14:textId="77777777" w:rsidR="00351E5A" w:rsidRDefault="00351E5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4D0D1F0A" w14:textId="77777777" w:rsidR="00ED17AD" w:rsidRPr="00640624" w:rsidRDefault="00ED17AD" w:rsidP="00ED17AD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  <w:r w:rsidRPr="00640624">
        <w:rPr>
          <w:rFonts w:ascii="Arial" w:hAnsi="Arial" w:cs="Arial"/>
          <w:noProof/>
          <w:sz w:val="24"/>
          <w:szCs w:val="24"/>
          <w:lang w:eastAsia="de-AT"/>
        </w:rPr>
        <w:lastRenderedPageBreak/>
        <w:drawing>
          <wp:anchor distT="0" distB="0" distL="114300" distR="114300" simplePos="0" relativeHeight="252472320" behindDoc="1" locked="1" layoutInCell="1" allowOverlap="1" wp14:anchorId="0B6C9F9F" wp14:editId="61345A32">
            <wp:simplePos x="0" y="0"/>
            <wp:positionH relativeFrom="column">
              <wp:posOffset>320675</wp:posOffset>
            </wp:positionH>
            <wp:positionV relativeFrom="margin">
              <wp:posOffset>8914765</wp:posOffset>
            </wp:positionV>
            <wp:extent cx="1508400" cy="511200"/>
            <wp:effectExtent l="0" t="0" r="0" b="3175"/>
            <wp:wrapNone/>
            <wp:docPr id="1288" name="Grafik 1288" descr="Ein Bild, das Logo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" name="Grafik 1288" descr="Ein Bild, das Logo enthält.&#10;&#10;Automatisch generierte Beschreibu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8400" cy="51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418048" behindDoc="0" locked="0" layoutInCell="1" allowOverlap="1" wp14:anchorId="30751C49" wp14:editId="17CAFA7B">
                <wp:simplePos x="0" y="0"/>
                <wp:positionH relativeFrom="column">
                  <wp:posOffset>3025140</wp:posOffset>
                </wp:positionH>
                <wp:positionV relativeFrom="bottomMargin">
                  <wp:posOffset>-1134110</wp:posOffset>
                </wp:positionV>
                <wp:extent cx="0" cy="381600"/>
                <wp:effectExtent l="0" t="0" r="19050" b="19050"/>
                <wp:wrapNone/>
                <wp:docPr id="1226" name="Gerade Verbindung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E996624" id="Gerade Verbindung 44" o:spid="_x0000_s1026" style="position:absolute;z-index:25241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238.2pt,-89.3pt" to="238.2pt,-5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" strokecolor="black [3213]" strokeweight="1.42pt">
                <w10:wrap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427264" behindDoc="0" locked="0" layoutInCell="1" allowOverlap="1" wp14:anchorId="60F811FB" wp14:editId="27D6A719">
                <wp:simplePos x="0" y="0"/>
                <wp:positionH relativeFrom="column">
                  <wp:posOffset>3888740</wp:posOffset>
                </wp:positionH>
                <wp:positionV relativeFrom="bottomMargin">
                  <wp:posOffset>-1134110</wp:posOffset>
                </wp:positionV>
                <wp:extent cx="0" cy="381600"/>
                <wp:effectExtent l="0" t="0" r="19050" b="19050"/>
                <wp:wrapNone/>
                <wp:docPr id="1227" name="Gerade Verbindung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9AD8CCD" id="Gerade Verbindung 31" o:spid="_x0000_s1026" style="position:absolute;z-index:252427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306.2pt,-89.3pt" to="306.2pt,-5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" strokecolor="black [3213]" strokeweight="1.42pt">
                <w10:wrap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429312" behindDoc="0" locked="0" layoutInCell="1" allowOverlap="1" wp14:anchorId="70D5268C" wp14:editId="3C34B91A">
                <wp:simplePos x="0" y="0"/>
                <wp:positionH relativeFrom="column">
                  <wp:posOffset>3456305</wp:posOffset>
                </wp:positionH>
                <wp:positionV relativeFrom="bottomMargin">
                  <wp:posOffset>-1134110</wp:posOffset>
                </wp:positionV>
                <wp:extent cx="0" cy="381600"/>
                <wp:effectExtent l="0" t="0" r="19050" b="19050"/>
                <wp:wrapNone/>
                <wp:docPr id="1228" name="Gerade Verbindung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47C2D30" id="Gerade Verbindung 29" o:spid="_x0000_s1026" style="position:absolute;z-index:252429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272.15pt,-89.3pt" to="272.15pt,-5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" strokecolor="black [3213]" strokeweight="1.42pt">
                <w10:wrap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445696" behindDoc="0" locked="1" layoutInCell="1" allowOverlap="1" wp14:anchorId="4DADF82E" wp14:editId="2616DF78">
                <wp:simplePos x="0" y="0"/>
                <wp:positionH relativeFrom="column">
                  <wp:posOffset>3060700</wp:posOffset>
                </wp:positionH>
                <wp:positionV relativeFrom="page">
                  <wp:posOffset>9210675</wp:posOffset>
                </wp:positionV>
                <wp:extent cx="357505" cy="125730"/>
                <wp:effectExtent l="0" t="0" r="4445" b="7620"/>
                <wp:wrapNone/>
                <wp:docPr id="1229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57505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0EF49ED" w14:textId="77777777" w:rsidR="00ED17AD" w:rsidRPr="00833108" w:rsidRDefault="00ED17AD" w:rsidP="00ED17AD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Gez.: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ADF82E" id="_x0000_s1346" type="#_x0000_t202" style="position:absolute;left:0;text-align:left;margin-left:241pt;margin-top:725.25pt;width:28.15pt;height:9.9pt;z-index:252445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" filled="f" stroked="f">
                <o:lock v:ext="edit" aspectratio="t"/>
                <v:textbox inset="0,0,0,0">
                  <w:txbxContent>
                    <w:p w14:paraId="30EF49ED" w14:textId="77777777" w:rsidR="00ED17AD" w:rsidRPr="00833108" w:rsidRDefault="00ED17AD" w:rsidP="00ED17AD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Gez.: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446720" behindDoc="0" locked="1" layoutInCell="1" allowOverlap="1" wp14:anchorId="5687C181" wp14:editId="31175392">
                <wp:simplePos x="0" y="0"/>
                <wp:positionH relativeFrom="column">
                  <wp:posOffset>3488055</wp:posOffset>
                </wp:positionH>
                <wp:positionV relativeFrom="page">
                  <wp:posOffset>9214485</wp:posOffset>
                </wp:positionV>
                <wp:extent cx="353695" cy="125730"/>
                <wp:effectExtent l="0" t="0" r="8255" b="7620"/>
                <wp:wrapNone/>
                <wp:docPr id="1230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53695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6F3C770" w14:textId="77777777" w:rsidR="00ED17AD" w:rsidRPr="00833108" w:rsidRDefault="00ED17AD" w:rsidP="00ED17AD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Geprüft: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87C181" id="_x0000_s1347" type="#_x0000_t202" style="position:absolute;left:0;text-align:left;margin-left:274.65pt;margin-top:725.55pt;width:27.85pt;height:9.9pt;z-index:252446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66F3C770" w14:textId="77777777" w:rsidR="00ED17AD" w:rsidRPr="00833108" w:rsidRDefault="00ED17AD" w:rsidP="00ED17AD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Geprüft: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447744" behindDoc="0" locked="1" layoutInCell="1" allowOverlap="1" wp14:anchorId="66EDDC7B" wp14:editId="4E304FB9">
                <wp:simplePos x="0" y="0"/>
                <wp:positionH relativeFrom="column">
                  <wp:posOffset>3911600</wp:posOffset>
                </wp:positionH>
                <wp:positionV relativeFrom="page">
                  <wp:posOffset>9210675</wp:posOffset>
                </wp:positionV>
                <wp:extent cx="374015" cy="125730"/>
                <wp:effectExtent l="0" t="0" r="6985" b="7620"/>
                <wp:wrapNone/>
                <wp:docPr id="1231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74015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136F253" w14:textId="77777777" w:rsidR="00ED17AD" w:rsidRPr="00833108" w:rsidRDefault="00ED17AD" w:rsidP="00ED17AD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Betreuer: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EDDC7B" id="_x0000_s1348" type="#_x0000_t202" style="position:absolute;left:0;text-align:left;margin-left:308pt;margin-top:725.25pt;width:29.45pt;height:9.9pt;z-index:252447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" filled="f" stroked="f">
                <o:lock v:ext="edit" aspectratio="t"/>
                <v:textbox inset="0,0,0,0">
                  <w:txbxContent>
                    <w:p w14:paraId="3136F253" w14:textId="77777777" w:rsidR="00ED17AD" w:rsidRPr="00833108" w:rsidRDefault="00ED17AD" w:rsidP="00ED17AD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Betreuer: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462080" behindDoc="0" locked="1" layoutInCell="1" allowOverlap="1" wp14:anchorId="2E6F3B68" wp14:editId="7C46DE64">
                <wp:simplePos x="0" y="0"/>
                <wp:positionH relativeFrom="column">
                  <wp:posOffset>3053715</wp:posOffset>
                </wp:positionH>
                <wp:positionV relativeFrom="page">
                  <wp:posOffset>9334500</wp:posOffset>
                </wp:positionV>
                <wp:extent cx="379095" cy="163830"/>
                <wp:effectExtent l="0" t="0" r="1905" b="7620"/>
                <wp:wrapNone/>
                <wp:docPr id="1232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79095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3FB1D71" w14:textId="77777777" w:rsidR="00ED17AD" w:rsidRPr="00777F7A" w:rsidRDefault="00ED17AD" w:rsidP="00ED17AD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de-DE"/>
                              </w:rPr>
                            </w:pPr>
                            <w:proofErr w:type="spellStart"/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de-DE"/>
                              </w:rPr>
                              <w:t>GruS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6F3B68" id="_x0000_s1349" type="#_x0000_t202" style="position:absolute;left:0;text-align:left;margin-left:240.45pt;margin-top:735pt;width:29.85pt;height:12.9pt;z-index:252462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23FB1D71" w14:textId="77777777" w:rsidR="00ED17AD" w:rsidRPr="00777F7A" w:rsidRDefault="00ED17AD" w:rsidP="00ED17AD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  <w:lang w:val="de-DE"/>
                        </w:rPr>
                      </w:pPr>
                      <w:proofErr w:type="spellStart"/>
                      <w:r>
                        <w:rPr>
                          <w:rFonts w:ascii="Arial" w:hAnsi="Arial" w:cs="Arial"/>
                          <w:sz w:val="20"/>
                          <w:szCs w:val="20"/>
                          <w:lang w:val="de-DE"/>
                        </w:rPr>
                        <w:t>GruS</w:t>
                      </w:r>
                      <w:proofErr w:type="spellEnd"/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463104" behindDoc="0" locked="1" layoutInCell="1" allowOverlap="1" wp14:anchorId="45CEABD2" wp14:editId="24A27D1E">
                <wp:simplePos x="0" y="0"/>
                <wp:positionH relativeFrom="column">
                  <wp:posOffset>3470275</wp:posOffset>
                </wp:positionH>
                <wp:positionV relativeFrom="page">
                  <wp:posOffset>9316720</wp:posOffset>
                </wp:positionV>
                <wp:extent cx="379095" cy="163830"/>
                <wp:effectExtent l="0" t="0" r="1905" b="7620"/>
                <wp:wrapNone/>
                <wp:docPr id="1233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79095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3A52FDF" w14:textId="77777777" w:rsidR="00ED17AD" w:rsidRPr="00DF75BF" w:rsidRDefault="00ED17AD" w:rsidP="00ED17AD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CEABD2" id="_x0000_s1350" type="#_x0000_t202" style="position:absolute;left:0;text-align:left;margin-left:273.25pt;margin-top:733.6pt;width:29.85pt;height:12.9pt;z-index:252463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" filled="f" stroked="f">
                <o:lock v:ext="edit" aspectratio="t"/>
                <v:textbox inset="0,0,0,0">
                  <w:txbxContent>
                    <w:p w14:paraId="73A52FDF" w14:textId="77777777" w:rsidR="00ED17AD" w:rsidRPr="00DF75BF" w:rsidRDefault="00ED17AD" w:rsidP="00ED17AD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464128" behindDoc="0" locked="1" layoutInCell="1" allowOverlap="1" wp14:anchorId="08A6BBF9" wp14:editId="7F85EB49">
                <wp:simplePos x="0" y="0"/>
                <wp:positionH relativeFrom="column">
                  <wp:posOffset>3911600</wp:posOffset>
                </wp:positionH>
                <wp:positionV relativeFrom="page">
                  <wp:posOffset>9323705</wp:posOffset>
                </wp:positionV>
                <wp:extent cx="399415" cy="163830"/>
                <wp:effectExtent l="0" t="0" r="635" b="7620"/>
                <wp:wrapNone/>
                <wp:docPr id="1234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99415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32A6437" w14:textId="77777777" w:rsidR="00ED17AD" w:rsidRPr="00777F7A" w:rsidRDefault="00ED17AD" w:rsidP="00ED17AD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de-DE"/>
                              </w:rPr>
                            </w:pPr>
                            <w:proofErr w:type="spellStart"/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de-DE"/>
                              </w:rPr>
                              <w:t>SreS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A6BBF9" id="_x0000_s1351" type="#_x0000_t202" style="position:absolute;left:0;text-align:left;margin-left:308pt;margin-top:734.15pt;width:31.45pt;height:12.9pt;z-index:252464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232A6437" w14:textId="77777777" w:rsidR="00ED17AD" w:rsidRPr="00777F7A" w:rsidRDefault="00ED17AD" w:rsidP="00ED17AD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  <w:lang w:val="de-DE"/>
                        </w:rPr>
                      </w:pPr>
                      <w:proofErr w:type="spellStart"/>
                      <w:r>
                        <w:rPr>
                          <w:rFonts w:ascii="Arial" w:hAnsi="Arial" w:cs="Arial"/>
                          <w:sz w:val="20"/>
                          <w:szCs w:val="20"/>
                          <w:lang w:val="de-DE"/>
                        </w:rPr>
                        <w:t>SreS</w:t>
                      </w:r>
                      <w:proofErr w:type="spellEnd"/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426240" behindDoc="0" locked="0" layoutInCell="1" allowOverlap="1" wp14:anchorId="4FA059B0" wp14:editId="559D8CAD">
                <wp:simplePos x="0" y="0"/>
                <wp:positionH relativeFrom="margin">
                  <wp:posOffset>5220970</wp:posOffset>
                </wp:positionH>
                <wp:positionV relativeFrom="bottomMargin">
                  <wp:posOffset>-1510665</wp:posOffset>
                </wp:positionV>
                <wp:extent cx="0" cy="381600"/>
                <wp:effectExtent l="0" t="0" r="19050" b="19050"/>
                <wp:wrapNone/>
                <wp:docPr id="1235" name="Gerade Verbindung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B08AD4B" id="Gerade Verbindung 32" o:spid="_x0000_s1026" style="position:absolute;z-index:2524262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" from="411.1pt,-118.95pt" to="411.1pt,-88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" strokecolor="black [3213]" strokeweight="1.42pt">
                <w10:wrap anchorx="margin"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434432" behindDoc="0" locked="1" layoutInCell="1" allowOverlap="1" wp14:anchorId="182ABD97" wp14:editId="3AB7FD2F">
                <wp:simplePos x="0" y="0"/>
                <wp:positionH relativeFrom="column">
                  <wp:posOffset>5257800</wp:posOffset>
                </wp:positionH>
                <wp:positionV relativeFrom="page">
                  <wp:posOffset>8837930</wp:posOffset>
                </wp:positionV>
                <wp:extent cx="478790" cy="125730"/>
                <wp:effectExtent l="0" t="0" r="0" b="7620"/>
                <wp:wrapNone/>
                <wp:docPr id="1236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47879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C536288" w14:textId="77777777" w:rsidR="00ED17AD" w:rsidRPr="00833108" w:rsidRDefault="00ED17AD" w:rsidP="00ED17AD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Werkstoff: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2ABD97" id="_x0000_s1352" type="#_x0000_t202" style="position:absolute;left:0;text-align:left;margin-left:414pt;margin-top:695.9pt;width:37.7pt;height:9.9pt;z-index:252434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" filled="f" stroked="f">
                <o:lock v:ext="edit" aspectratio="t"/>
                <v:textbox inset="0,0,0,0">
                  <w:txbxContent>
                    <w:p w14:paraId="2C536288" w14:textId="77777777" w:rsidR="00ED17AD" w:rsidRPr="00833108" w:rsidRDefault="00ED17AD" w:rsidP="00ED17AD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Werkstoff: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435456" behindDoc="0" locked="1" layoutInCell="1" allowOverlap="1" wp14:anchorId="3F78B7CF" wp14:editId="153061D5">
                <wp:simplePos x="0" y="0"/>
                <wp:positionH relativeFrom="column">
                  <wp:posOffset>4351020</wp:posOffset>
                </wp:positionH>
                <wp:positionV relativeFrom="page">
                  <wp:posOffset>8841740</wp:posOffset>
                </wp:positionV>
                <wp:extent cx="478790" cy="125730"/>
                <wp:effectExtent l="0" t="0" r="0" b="7620"/>
                <wp:wrapNone/>
                <wp:docPr id="1237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47879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5F7B900" w14:textId="77777777" w:rsidR="00ED17AD" w:rsidRPr="00833108" w:rsidRDefault="00ED17AD" w:rsidP="00ED17AD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Toleranz: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78B7CF" id="_x0000_s1353" type="#_x0000_t202" style="position:absolute;left:0;text-align:left;margin-left:342.6pt;margin-top:696.2pt;width:37.7pt;height:9.9pt;z-index:252435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" filled="f" stroked="f">
                <o:lock v:ext="edit" aspectratio="t"/>
                <v:textbox inset="0,0,0,0">
                  <w:txbxContent>
                    <w:p w14:paraId="15F7B900" w14:textId="77777777" w:rsidR="00ED17AD" w:rsidRPr="00833108" w:rsidRDefault="00ED17AD" w:rsidP="00ED17AD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Toleranz: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455936" behindDoc="0" locked="1" layoutInCell="1" allowOverlap="1" wp14:anchorId="7C25F5DA" wp14:editId="5755A55A">
                <wp:simplePos x="0" y="0"/>
                <wp:positionH relativeFrom="column">
                  <wp:posOffset>5263515</wp:posOffset>
                </wp:positionH>
                <wp:positionV relativeFrom="page">
                  <wp:posOffset>8950960</wp:posOffset>
                </wp:positionV>
                <wp:extent cx="1184910" cy="181610"/>
                <wp:effectExtent l="0" t="0" r="0" b="8890"/>
                <wp:wrapNone/>
                <wp:docPr id="1238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184910" cy="1816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B80F450" w14:textId="68CC16CE" w:rsidR="00ED17AD" w:rsidRPr="00B530FE" w:rsidRDefault="00B530FE" w:rsidP="00ED17AD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de-DE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de-DE"/>
                              </w:rPr>
                              <w:t>FR4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25F5DA" id="_x0000_s1354" type="#_x0000_t202" style="position:absolute;left:0;text-align:left;margin-left:414.45pt;margin-top:704.8pt;width:93.3pt;height:14.3pt;z-index:252455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" filled="f" stroked="f">
                <o:lock v:ext="edit" aspectratio="t"/>
                <v:textbox inset="0,0,0,0">
                  <w:txbxContent>
                    <w:p w14:paraId="5B80F450" w14:textId="68CC16CE" w:rsidR="00ED17AD" w:rsidRPr="00B530FE" w:rsidRDefault="00B530FE" w:rsidP="00ED17AD">
                      <w:pPr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  <w:lang w:val="de-DE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  <w:lang w:val="de-DE"/>
                        </w:rPr>
                        <w:t>FR4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456960" behindDoc="0" locked="1" layoutInCell="1" allowOverlap="1" wp14:anchorId="0BB562F6" wp14:editId="48A2351C">
                <wp:simplePos x="0" y="0"/>
                <wp:positionH relativeFrom="column">
                  <wp:posOffset>4349115</wp:posOffset>
                </wp:positionH>
                <wp:positionV relativeFrom="page">
                  <wp:posOffset>8957945</wp:posOffset>
                </wp:positionV>
                <wp:extent cx="836930" cy="174625"/>
                <wp:effectExtent l="0" t="0" r="1270" b="0"/>
                <wp:wrapNone/>
                <wp:docPr id="1239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836930" cy="1746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D298D8E" w14:textId="77777777" w:rsidR="00ED17AD" w:rsidRPr="00E90F85" w:rsidRDefault="00ED17AD" w:rsidP="00ED17AD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B562F6" id="_x0000_s1355" type="#_x0000_t202" style="position:absolute;left:0;text-align:left;margin-left:342.45pt;margin-top:705.35pt;width:65.9pt;height:13.75pt;z-index:252456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" filled="f" stroked="f">
                <o:lock v:ext="edit" aspectratio="t"/>
                <v:textbox inset="0,0,0,0">
                  <w:txbxContent>
                    <w:p w14:paraId="7D298D8E" w14:textId="77777777" w:rsidR="00ED17AD" w:rsidRPr="00E90F85" w:rsidRDefault="00ED17AD" w:rsidP="00ED17AD">
                      <w:pPr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451840" behindDoc="0" locked="1" layoutInCell="1" allowOverlap="1" wp14:anchorId="11DC406D" wp14:editId="49A0537D">
                <wp:simplePos x="0" y="0"/>
                <wp:positionH relativeFrom="column">
                  <wp:posOffset>4352925</wp:posOffset>
                </wp:positionH>
                <wp:positionV relativeFrom="page">
                  <wp:posOffset>9725660</wp:posOffset>
                </wp:positionV>
                <wp:extent cx="614045" cy="163830"/>
                <wp:effectExtent l="0" t="0" r="0" b="7620"/>
                <wp:wrapNone/>
                <wp:docPr id="1240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614045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288163" w14:textId="4AAE3C96" w:rsidR="00ED17AD" w:rsidRPr="00B530FE" w:rsidRDefault="00B530FE" w:rsidP="00ED17AD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de-DE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de-DE"/>
                              </w:rPr>
                              <w:t>1.0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DC406D" id="_x0000_s1356" type="#_x0000_t202" style="position:absolute;left:0;text-align:left;margin-left:342.75pt;margin-top:765.8pt;width:48.35pt;height:12.9pt;z-index:252451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" filled="f" stroked="f">
                <o:lock v:ext="edit" aspectratio="t"/>
                <v:textbox inset="0,0,0,0">
                  <w:txbxContent>
                    <w:p w14:paraId="3E288163" w14:textId="4AAE3C96" w:rsidR="00ED17AD" w:rsidRPr="00B530FE" w:rsidRDefault="00B530FE" w:rsidP="00ED17AD">
                      <w:pPr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  <w:lang w:val="de-DE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  <w:lang w:val="de-DE"/>
                        </w:rPr>
                        <w:t>1.0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452864" behindDoc="0" locked="1" layoutInCell="1" allowOverlap="1" wp14:anchorId="26AFBD9A" wp14:editId="3F097298">
                <wp:simplePos x="0" y="0"/>
                <wp:positionH relativeFrom="column">
                  <wp:posOffset>5507355</wp:posOffset>
                </wp:positionH>
                <wp:positionV relativeFrom="page">
                  <wp:posOffset>9728835</wp:posOffset>
                </wp:positionV>
                <wp:extent cx="937260" cy="192405"/>
                <wp:effectExtent l="0" t="0" r="0" b="0"/>
                <wp:wrapNone/>
                <wp:docPr id="1241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937260" cy="1924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2F89619" w14:textId="77777777" w:rsidR="00ED17AD" w:rsidRPr="00E90F85" w:rsidRDefault="00ED17AD" w:rsidP="00ED17AD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Fertigung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AFBD9A" id="_x0000_s1357" type="#_x0000_t202" style="position:absolute;left:0;text-align:left;margin-left:433.65pt;margin-top:766.05pt;width:73.8pt;height:15.15pt;z-index:252452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" filled="f" stroked="f">
                <o:lock v:ext="edit" aspectratio="t"/>
                <v:textbox inset="0,0,0,0">
                  <w:txbxContent>
                    <w:p w14:paraId="32F89619" w14:textId="77777777" w:rsidR="00ED17AD" w:rsidRPr="00E90F85" w:rsidRDefault="00ED17AD" w:rsidP="00ED17AD">
                      <w:pPr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>Fertigung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443648" behindDoc="0" locked="1" layoutInCell="1" allowOverlap="1" wp14:anchorId="687E0D27" wp14:editId="46CB8C80">
                <wp:simplePos x="0" y="0"/>
                <wp:positionH relativeFrom="column">
                  <wp:posOffset>4352290</wp:posOffset>
                </wp:positionH>
                <wp:positionV relativeFrom="page">
                  <wp:posOffset>9598660</wp:posOffset>
                </wp:positionV>
                <wp:extent cx="478790" cy="125730"/>
                <wp:effectExtent l="0" t="0" r="0" b="7620"/>
                <wp:wrapNone/>
                <wp:docPr id="1242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47879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5A2FC7A" w14:textId="77777777" w:rsidR="00ED17AD" w:rsidRPr="00833108" w:rsidRDefault="00ED17AD" w:rsidP="00ED17AD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Version</w:t>
                            </w:r>
                            <w:r w:rsidRPr="00833108"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7E0D27" id="_x0000_s1358" type="#_x0000_t202" style="position:absolute;left:0;text-align:left;margin-left:342.7pt;margin-top:755.8pt;width:37.7pt;height:9.9pt;z-index:252443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" filled="f" stroked="f">
                <o:lock v:ext="edit" aspectratio="t"/>
                <v:textbox inset="0,0,0,0">
                  <w:txbxContent>
                    <w:p w14:paraId="05A2FC7A" w14:textId="77777777" w:rsidR="00ED17AD" w:rsidRPr="00833108" w:rsidRDefault="00ED17AD" w:rsidP="00ED17AD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Version</w:t>
                      </w:r>
                      <w:r w:rsidRPr="00833108">
                        <w:rPr>
                          <w:rFonts w:ascii="Arial" w:hAnsi="Arial" w:cs="Arial"/>
                          <w:sz w:val="12"/>
                          <w:szCs w:val="12"/>
                        </w:rPr>
                        <w:t>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444672" behindDoc="0" locked="1" layoutInCell="1" allowOverlap="1" wp14:anchorId="09D9E398" wp14:editId="06FCF093">
                <wp:simplePos x="0" y="0"/>
                <wp:positionH relativeFrom="column">
                  <wp:posOffset>5504180</wp:posOffset>
                </wp:positionH>
                <wp:positionV relativeFrom="page">
                  <wp:posOffset>9605010</wp:posOffset>
                </wp:positionV>
                <wp:extent cx="654685" cy="125730"/>
                <wp:effectExtent l="0" t="0" r="12065" b="7620"/>
                <wp:wrapNone/>
                <wp:docPr id="1243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654685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8BC7B0F" w14:textId="77777777" w:rsidR="00ED17AD" w:rsidRPr="00833108" w:rsidRDefault="00ED17AD" w:rsidP="00ED17AD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Dokumentstatus</w:t>
                            </w:r>
                            <w:r w:rsidRPr="00833108"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D9E398" id="_x0000_s1359" type="#_x0000_t202" style="position:absolute;left:0;text-align:left;margin-left:433.4pt;margin-top:756.3pt;width:51.55pt;height:9.9pt;z-index:252444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" filled="f" stroked="f">
                <o:lock v:ext="edit" aspectratio="t"/>
                <v:textbox inset="0,0,0,0">
                  <w:txbxContent>
                    <w:p w14:paraId="58BC7B0F" w14:textId="77777777" w:rsidR="00ED17AD" w:rsidRPr="00833108" w:rsidRDefault="00ED17AD" w:rsidP="00ED17AD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Dokumentstatus</w:t>
                      </w:r>
                      <w:r w:rsidRPr="00833108">
                        <w:rPr>
                          <w:rFonts w:ascii="Arial" w:hAnsi="Arial" w:cs="Arial"/>
                          <w:sz w:val="12"/>
                          <w:szCs w:val="12"/>
                        </w:rPr>
                        <w:t>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450816" behindDoc="0" locked="1" layoutInCell="1" allowOverlap="1" wp14:anchorId="30A5ED47" wp14:editId="688C8745">
                <wp:simplePos x="0" y="0"/>
                <wp:positionH relativeFrom="column">
                  <wp:posOffset>5076190</wp:posOffset>
                </wp:positionH>
                <wp:positionV relativeFrom="page">
                  <wp:posOffset>9605010</wp:posOffset>
                </wp:positionV>
                <wp:extent cx="372110" cy="125730"/>
                <wp:effectExtent l="0" t="0" r="8890" b="7620"/>
                <wp:wrapNone/>
                <wp:docPr id="1244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7211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1C9C4C4" w14:textId="77777777" w:rsidR="00ED17AD" w:rsidRPr="00833108" w:rsidRDefault="00ED17AD" w:rsidP="00ED17AD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Revision: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A5ED47" id="_x0000_s1360" type="#_x0000_t202" style="position:absolute;left:0;text-align:left;margin-left:399.7pt;margin-top:756.3pt;width:29.3pt;height:9.9pt;z-index:252450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" filled="f" stroked="f">
                <o:lock v:ext="edit" aspectratio="t"/>
                <v:textbox inset="0,0,0,0">
                  <w:txbxContent>
                    <w:p w14:paraId="51C9C4C4" w14:textId="77777777" w:rsidR="00ED17AD" w:rsidRPr="00833108" w:rsidRDefault="00ED17AD" w:rsidP="00ED17AD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Revision: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430336" behindDoc="0" locked="0" layoutInCell="1" allowOverlap="1" wp14:anchorId="722E5108" wp14:editId="75E7A07B">
                <wp:simplePos x="0" y="0"/>
                <wp:positionH relativeFrom="column">
                  <wp:posOffset>5472430</wp:posOffset>
                </wp:positionH>
                <wp:positionV relativeFrom="bottomMargin">
                  <wp:posOffset>-756285</wp:posOffset>
                </wp:positionV>
                <wp:extent cx="0" cy="381600"/>
                <wp:effectExtent l="0" t="0" r="19050" b="19050"/>
                <wp:wrapNone/>
                <wp:docPr id="1245" name="Gerade Verbindung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45B8B0F" id="Gerade Verbindung 28" o:spid="_x0000_s1026" style="position:absolute;z-index:252430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430.9pt,-59.55pt" to="430.9pt,-29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" strokecolor="black [3213]" strokeweight="1.42pt">
                <w10:wrap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449792" behindDoc="0" locked="0" layoutInCell="1" allowOverlap="1" wp14:anchorId="52048332" wp14:editId="122A0064">
                <wp:simplePos x="0" y="0"/>
                <wp:positionH relativeFrom="column">
                  <wp:posOffset>5041900</wp:posOffset>
                </wp:positionH>
                <wp:positionV relativeFrom="bottomMargin">
                  <wp:posOffset>-756285</wp:posOffset>
                </wp:positionV>
                <wp:extent cx="0" cy="381000"/>
                <wp:effectExtent l="0" t="0" r="19050" b="19050"/>
                <wp:wrapNone/>
                <wp:docPr id="1246" name="Gerade Verbindung 2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0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126AA37" id="Gerade Verbindung 294" o:spid="_x0000_s1026" style="position:absolute;z-index:252449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397pt,-59.55pt" to="397pt,-29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" strokecolor="black [3213]" strokeweight="1.42pt">
                <w10:wrap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453888" behindDoc="0" locked="1" layoutInCell="1" allowOverlap="1" wp14:anchorId="705DAD07" wp14:editId="54C3E84B">
                <wp:simplePos x="0" y="0"/>
                <wp:positionH relativeFrom="column">
                  <wp:posOffset>5076825</wp:posOffset>
                </wp:positionH>
                <wp:positionV relativeFrom="page">
                  <wp:posOffset>9728835</wp:posOffset>
                </wp:positionV>
                <wp:extent cx="357505" cy="192405"/>
                <wp:effectExtent l="0" t="0" r="4445" b="0"/>
                <wp:wrapNone/>
                <wp:docPr id="1247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57505" cy="1924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48E76A2" w14:textId="195722BB" w:rsidR="00ED17AD" w:rsidRPr="00B530FE" w:rsidRDefault="00B530FE" w:rsidP="00ED17AD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de-DE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de-DE"/>
                              </w:rPr>
                              <w:t>0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5DAD07" id="_x0000_s1361" type="#_x0000_t202" style="position:absolute;left:0;text-align:left;margin-left:399.75pt;margin-top:766.05pt;width:28.15pt;height:15.15pt;z-index:252453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" filled="f" stroked="f">
                <o:lock v:ext="edit" aspectratio="t"/>
                <v:textbox inset="0,0,0,0">
                  <w:txbxContent>
                    <w:p w14:paraId="448E76A2" w14:textId="195722BB" w:rsidR="00ED17AD" w:rsidRPr="00B530FE" w:rsidRDefault="00B530FE" w:rsidP="00ED17AD">
                      <w:pPr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  <w:lang w:val="de-DE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  <w:lang w:val="de-DE"/>
                        </w:rPr>
                        <w:t>0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441600" behindDoc="0" locked="1" layoutInCell="1" allowOverlap="1" wp14:anchorId="7AB35DBC" wp14:editId="4E1FE2FE">
                <wp:simplePos x="0" y="0"/>
                <wp:positionH relativeFrom="column">
                  <wp:posOffset>4345305</wp:posOffset>
                </wp:positionH>
                <wp:positionV relativeFrom="page">
                  <wp:posOffset>9220835</wp:posOffset>
                </wp:positionV>
                <wp:extent cx="551815" cy="125730"/>
                <wp:effectExtent l="0" t="0" r="635" b="7620"/>
                <wp:wrapNone/>
                <wp:docPr id="1248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551815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86A001E" w14:textId="77777777" w:rsidR="00ED17AD" w:rsidRPr="00833108" w:rsidRDefault="00ED17AD" w:rsidP="00ED17AD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Dokumentart</w:t>
                            </w:r>
                            <w:r w:rsidRPr="00833108"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B35DBC" id="_x0000_s1362" type="#_x0000_t202" style="position:absolute;left:0;text-align:left;margin-left:342.15pt;margin-top:726.05pt;width:43.45pt;height:9.9pt;z-index:252441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" filled="f" stroked="f">
                <o:lock v:ext="edit" aspectratio="t"/>
                <v:textbox inset="0,0,0,0">
                  <w:txbxContent>
                    <w:p w14:paraId="286A001E" w14:textId="77777777" w:rsidR="00ED17AD" w:rsidRPr="00833108" w:rsidRDefault="00ED17AD" w:rsidP="00ED17AD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Dokumentart</w:t>
                      </w:r>
                      <w:r w:rsidRPr="00833108">
                        <w:rPr>
                          <w:rFonts w:ascii="Arial" w:hAnsi="Arial" w:cs="Arial"/>
                          <w:sz w:val="12"/>
                          <w:szCs w:val="12"/>
                        </w:rPr>
                        <w:t>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448768" behindDoc="0" locked="1" layoutInCell="1" allowOverlap="1" wp14:anchorId="3854011E" wp14:editId="09BBA362">
                <wp:simplePos x="0" y="0"/>
                <wp:positionH relativeFrom="column">
                  <wp:posOffset>5923280</wp:posOffset>
                </wp:positionH>
                <wp:positionV relativeFrom="page">
                  <wp:posOffset>9213850</wp:posOffset>
                </wp:positionV>
                <wp:extent cx="378460" cy="125730"/>
                <wp:effectExtent l="0" t="0" r="2540" b="7620"/>
                <wp:wrapNone/>
                <wp:docPr id="1249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7846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5933B85" w14:textId="77777777" w:rsidR="00ED17AD" w:rsidRPr="00833108" w:rsidRDefault="00ED17AD" w:rsidP="00ED17AD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Freigabe: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54011E" id="_x0000_s1363" type="#_x0000_t202" style="position:absolute;left:0;text-align:left;margin-left:466.4pt;margin-top:725.5pt;width:29.8pt;height:9.9pt;z-index:252448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05933B85" w14:textId="77777777" w:rsidR="00ED17AD" w:rsidRPr="00833108" w:rsidRDefault="00ED17AD" w:rsidP="00ED17AD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Freigabe: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428288" behindDoc="0" locked="0" layoutInCell="1" allowOverlap="1" wp14:anchorId="7E77A503" wp14:editId="4F02700E">
                <wp:simplePos x="0" y="0"/>
                <wp:positionH relativeFrom="column">
                  <wp:posOffset>5904230</wp:posOffset>
                </wp:positionH>
                <wp:positionV relativeFrom="bottomMargin">
                  <wp:posOffset>-1134110</wp:posOffset>
                </wp:positionV>
                <wp:extent cx="0" cy="381600"/>
                <wp:effectExtent l="0" t="0" r="19050" b="19050"/>
                <wp:wrapNone/>
                <wp:docPr id="1250" name="Gerade Verbindung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0F9399B" id="Gerade Verbindung 30" o:spid="_x0000_s1026" style="position:absolute;z-index:252428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464.9pt,-89.3pt" to="464.9pt,-5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" strokecolor="black [3213]" strokeweight="1.42pt">
                <w10:wrap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460032" behindDoc="0" locked="1" layoutInCell="1" allowOverlap="1" wp14:anchorId="2B91AE9E" wp14:editId="0EE49B99">
                <wp:simplePos x="0" y="0"/>
                <wp:positionH relativeFrom="column">
                  <wp:posOffset>4352290</wp:posOffset>
                </wp:positionH>
                <wp:positionV relativeFrom="page">
                  <wp:posOffset>9340850</wp:posOffset>
                </wp:positionV>
                <wp:extent cx="1504315" cy="194945"/>
                <wp:effectExtent l="0" t="0" r="635" b="0"/>
                <wp:wrapNone/>
                <wp:docPr id="1251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504315" cy="1949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C5F0EC4" w14:textId="77777777" w:rsidR="00ED17AD" w:rsidRPr="002972DB" w:rsidRDefault="00ED17AD" w:rsidP="00ED17AD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de-DE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de-DE"/>
                              </w:rPr>
                              <w:t>Layout Bottom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91AE9E" id="_x0000_s1364" type="#_x0000_t202" style="position:absolute;left:0;text-align:left;margin-left:342.7pt;margin-top:735.5pt;width:118.45pt;height:15.35pt;z-index:252460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" filled="f" stroked="f">
                <o:lock v:ext="edit" aspectratio="t"/>
                <v:textbox inset="0,0,0,0">
                  <w:txbxContent>
                    <w:p w14:paraId="7C5F0EC4" w14:textId="77777777" w:rsidR="00ED17AD" w:rsidRPr="002972DB" w:rsidRDefault="00ED17AD" w:rsidP="00ED17AD">
                      <w:pPr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  <w:lang w:val="de-DE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  <w:lang w:val="de-DE"/>
                        </w:rPr>
                        <w:t>Layout Bottom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465152" behindDoc="0" locked="1" layoutInCell="1" allowOverlap="1" wp14:anchorId="7331F8E6" wp14:editId="5F2671DC">
                <wp:simplePos x="0" y="0"/>
                <wp:positionH relativeFrom="column">
                  <wp:posOffset>5933440</wp:posOffset>
                </wp:positionH>
                <wp:positionV relativeFrom="page">
                  <wp:posOffset>9339580</wp:posOffset>
                </wp:positionV>
                <wp:extent cx="516890" cy="163830"/>
                <wp:effectExtent l="0" t="0" r="0" b="7620"/>
                <wp:wrapNone/>
                <wp:docPr id="1252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516890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5C670E8" w14:textId="5FB2D2E6" w:rsidR="00ED17AD" w:rsidRPr="00777F7A" w:rsidRDefault="00B530FE" w:rsidP="00ED17AD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de-DE"/>
                              </w:rPr>
                            </w:pPr>
                            <w:proofErr w:type="spellStart"/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de-DE"/>
                              </w:rPr>
                              <w:t>SreS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31F8E6" id="_x0000_s1365" type="#_x0000_t202" style="position:absolute;left:0;text-align:left;margin-left:467.2pt;margin-top:735.4pt;width:40.7pt;height:12.9pt;z-index:252465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65C670E8" w14:textId="5FB2D2E6" w:rsidR="00ED17AD" w:rsidRPr="00777F7A" w:rsidRDefault="00B530FE" w:rsidP="00ED17AD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  <w:lang w:val="de-DE"/>
                        </w:rPr>
                      </w:pPr>
                      <w:proofErr w:type="spellStart"/>
                      <w:r>
                        <w:rPr>
                          <w:rFonts w:ascii="Arial" w:hAnsi="Arial" w:cs="Arial"/>
                          <w:sz w:val="20"/>
                          <w:szCs w:val="20"/>
                          <w:lang w:val="de-DE"/>
                        </w:rPr>
                        <w:t>SreS</w:t>
                      </w:r>
                      <w:proofErr w:type="spellEnd"/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442624" behindDoc="0" locked="1" layoutInCell="1" allowOverlap="1" wp14:anchorId="60EAEABF" wp14:editId="2F3C9BD2">
                <wp:simplePos x="0" y="0"/>
                <wp:positionH relativeFrom="column">
                  <wp:posOffset>2188845</wp:posOffset>
                </wp:positionH>
                <wp:positionV relativeFrom="page">
                  <wp:posOffset>9224010</wp:posOffset>
                </wp:positionV>
                <wp:extent cx="684530" cy="125730"/>
                <wp:effectExtent l="0" t="0" r="1270" b="7620"/>
                <wp:wrapNone/>
                <wp:docPr id="1253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68453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8E6704B" w14:textId="77777777" w:rsidR="00ED17AD" w:rsidRPr="00833108" w:rsidRDefault="00ED17AD" w:rsidP="00ED17AD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ID-Nr.: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EAEABF" id="_x0000_s1366" type="#_x0000_t202" style="position:absolute;left:0;text-align:left;margin-left:172.35pt;margin-top:726.3pt;width:53.9pt;height:9.9pt;z-index:252442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" filled="f" stroked="f">
                <o:lock v:ext="edit" aspectratio="t"/>
                <v:textbox inset="0,0,0,0">
                  <w:txbxContent>
                    <w:p w14:paraId="08E6704B" w14:textId="77777777" w:rsidR="00ED17AD" w:rsidRPr="00833108" w:rsidRDefault="00ED17AD" w:rsidP="00ED17AD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ID-Nr.: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461056" behindDoc="0" locked="1" layoutInCell="1" allowOverlap="1" wp14:anchorId="4332997C" wp14:editId="07370DDB">
                <wp:simplePos x="0" y="0"/>
                <wp:positionH relativeFrom="column">
                  <wp:posOffset>2195830</wp:posOffset>
                </wp:positionH>
                <wp:positionV relativeFrom="page">
                  <wp:posOffset>9341485</wp:posOffset>
                </wp:positionV>
                <wp:extent cx="799465" cy="163830"/>
                <wp:effectExtent l="0" t="0" r="635" b="7620"/>
                <wp:wrapNone/>
                <wp:docPr id="1254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799465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B6E91F7" w14:textId="77777777" w:rsidR="00ED17AD" w:rsidRPr="00777F7A" w:rsidRDefault="00ED17AD" w:rsidP="00ED17AD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de-DE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de-DE"/>
                              </w:rPr>
                              <w:t>5AHEL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32997C" id="_x0000_s1367" type="#_x0000_t202" style="position:absolute;left:0;text-align:left;margin-left:172.9pt;margin-top:735.55pt;width:62.95pt;height:12.9pt;z-index:252461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0B6E91F7" w14:textId="77777777" w:rsidR="00ED17AD" w:rsidRPr="00777F7A" w:rsidRDefault="00ED17AD" w:rsidP="00ED17AD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  <w:lang w:val="de-DE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  <w:lang w:val="de-DE"/>
                        </w:rPr>
                        <w:t>5AHEL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419072" behindDoc="0" locked="0" layoutInCell="1" allowOverlap="1" wp14:anchorId="661B3BEF" wp14:editId="3DD73490">
                <wp:simplePos x="0" y="0"/>
                <wp:positionH relativeFrom="column">
                  <wp:posOffset>4320540</wp:posOffset>
                </wp:positionH>
                <wp:positionV relativeFrom="bottomMargin">
                  <wp:posOffset>-1134110</wp:posOffset>
                </wp:positionV>
                <wp:extent cx="0" cy="381000"/>
                <wp:effectExtent l="0" t="0" r="19050" b="19050"/>
                <wp:wrapNone/>
                <wp:docPr id="1255" name="Gerade Verbindung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0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665246C" id="Gerade Verbindung 43" o:spid="_x0000_s1026" style="position:absolute;z-index:252419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340.2pt,-89.3pt" to="340.2pt,-59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" strokecolor="black [3213]" strokeweight="1.42pt">
                <w10:wrap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470272" behindDoc="0" locked="1" layoutInCell="1" allowOverlap="1" wp14:anchorId="04085201" wp14:editId="4E3EB419">
                <wp:simplePos x="0" y="0"/>
                <wp:positionH relativeFrom="column">
                  <wp:posOffset>5076825</wp:posOffset>
                </wp:positionH>
                <wp:positionV relativeFrom="page">
                  <wp:posOffset>10100310</wp:posOffset>
                </wp:positionV>
                <wp:extent cx="788035" cy="163830"/>
                <wp:effectExtent l="0" t="0" r="12065" b="7620"/>
                <wp:wrapNone/>
                <wp:docPr id="1256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788035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BE2645C" w14:textId="1361E784" w:rsidR="00ED17AD" w:rsidRPr="00DF75BF" w:rsidRDefault="00ED17AD" w:rsidP="00ED17AD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fldChar w:fldCharType="begin"/>
                            </w: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instrText xml:space="preserve"> DATE   \* MERGEFORMAT </w:instrText>
                            </w: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8854A2">
                              <w:rPr>
                                <w:rFonts w:ascii="Arial" w:hAnsi="Arial" w:cs="Arial"/>
                                <w:noProof/>
                                <w:sz w:val="20"/>
                                <w:szCs w:val="20"/>
                              </w:rPr>
                              <w:t>16.05.2023</w:t>
                            </w: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085201" id="_x0000_s1368" type="#_x0000_t202" style="position:absolute;left:0;text-align:left;margin-left:399.75pt;margin-top:795.3pt;width:62.05pt;height:12.9pt;z-index:252470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" filled="f" stroked="f">
                <o:lock v:ext="edit" aspectratio="t"/>
                <v:textbox inset="0,0,0,0">
                  <w:txbxContent>
                    <w:p w14:paraId="2BE2645C" w14:textId="1361E784" w:rsidR="00ED17AD" w:rsidRPr="00DF75BF" w:rsidRDefault="00ED17AD" w:rsidP="00ED17AD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fldChar w:fldCharType="begin"/>
                      </w: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instrText xml:space="preserve"> DATE   \* MERGEFORMAT </w:instrText>
                      </w: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fldChar w:fldCharType="separate"/>
                      </w:r>
                      <w:r w:rsidR="008854A2">
                        <w:rPr>
                          <w:rFonts w:ascii="Arial" w:hAnsi="Arial" w:cs="Arial"/>
                          <w:noProof/>
                          <w:sz w:val="20"/>
                          <w:szCs w:val="20"/>
                        </w:rPr>
                        <w:t>16.05.2023</w:t>
                      </w: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fldChar w:fldCharType="end"/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466176" behindDoc="0" locked="1" layoutInCell="1" allowOverlap="1" wp14:anchorId="569004B6" wp14:editId="6E11ADF4">
                <wp:simplePos x="0" y="0"/>
                <wp:positionH relativeFrom="column">
                  <wp:posOffset>4345940</wp:posOffset>
                </wp:positionH>
                <wp:positionV relativeFrom="page">
                  <wp:posOffset>10086340</wp:posOffset>
                </wp:positionV>
                <wp:extent cx="374015" cy="163830"/>
                <wp:effectExtent l="0" t="0" r="6985" b="7620"/>
                <wp:wrapNone/>
                <wp:docPr id="1257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74015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730D6AB" w14:textId="77777777" w:rsidR="00ED17AD" w:rsidRPr="00DF75BF" w:rsidRDefault="00ED17AD" w:rsidP="00ED17AD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ohne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9004B6" id="_x0000_s1369" type="#_x0000_t202" style="position:absolute;left:0;text-align:left;margin-left:342.2pt;margin-top:794.2pt;width:29.45pt;height:12.9pt;z-index:252466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" filled="f" stroked="f">
                <o:lock v:ext="edit" aspectratio="t"/>
                <v:textbox inset="0,0,0,0">
                  <w:txbxContent>
                    <w:p w14:paraId="2730D6AB" w14:textId="77777777" w:rsidR="00ED17AD" w:rsidRPr="00DF75BF" w:rsidRDefault="00ED17AD" w:rsidP="00ED17AD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t>ohne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469248" behindDoc="0" locked="1" layoutInCell="1" allowOverlap="1" wp14:anchorId="374B62CD" wp14:editId="621A215F">
                <wp:simplePos x="0" y="0"/>
                <wp:positionH relativeFrom="column">
                  <wp:posOffset>6227445</wp:posOffset>
                </wp:positionH>
                <wp:positionV relativeFrom="page">
                  <wp:posOffset>10086340</wp:posOffset>
                </wp:positionV>
                <wp:extent cx="231140" cy="163830"/>
                <wp:effectExtent l="0" t="0" r="0" b="7620"/>
                <wp:wrapNone/>
                <wp:docPr id="1258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31140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7A82F45" w14:textId="38AA658E" w:rsidR="00ED17AD" w:rsidRPr="00DF75BF" w:rsidRDefault="00ED17AD" w:rsidP="00ED17AD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1</w:t>
                            </w:r>
                            <w:r w:rsidR="00AE60CC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5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4B62CD" id="_x0000_s1370" type="#_x0000_t202" style="position:absolute;left:0;text-align:left;margin-left:490.35pt;margin-top:794.2pt;width:18.2pt;height:12.9pt;z-index:252469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" filled="f" stroked="f">
                <o:lock v:ext="edit" aspectratio="t"/>
                <v:textbox inset="0,0,0,0">
                  <w:txbxContent>
                    <w:p w14:paraId="17A82F45" w14:textId="38AA658E" w:rsidR="00ED17AD" w:rsidRPr="00DF75BF" w:rsidRDefault="00ED17AD" w:rsidP="00ED17AD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t>1</w:t>
                      </w:r>
                      <w:r w:rsidR="00AE60CC">
                        <w:rPr>
                          <w:rFonts w:ascii="Arial" w:hAnsi="Arial" w:cs="Arial"/>
                          <w:sz w:val="20"/>
                          <w:szCs w:val="20"/>
                        </w:rPr>
                        <w:t>5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468224" behindDoc="0" locked="1" layoutInCell="1" allowOverlap="1" wp14:anchorId="1F7F1D9E" wp14:editId="6AA003A6">
                <wp:simplePos x="0" y="0"/>
                <wp:positionH relativeFrom="column">
                  <wp:posOffset>5935345</wp:posOffset>
                </wp:positionH>
                <wp:positionV relativeFrom="page">
                  <wp:posOffset>10074910</wp:posOffset>
                </wp:positionV>
                <wp:extent cx="231140" cy="163830"/>
                <wp:effectExtent l="0" t="0" r="0" b="7620"/>
                <wp:wrapNone/>
                <wp:docPr id="1259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31140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A2A390B" w14:textId="460D9397" w:rsidR="00ED17AD" w:rsidRPr="008A70C4" w:rsidRDefault="00852A75" w:rsidP="00ED17AD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de-DE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de-DE"/>
                              </w:rPr>
                              <w:t>11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7F1D9E" id="_x0000_s1371" type="#_x0000_t202" style="position:absolute;left:0;text-align:left;margin-left:467.35pt;margin-top:793.3pt;width:18.2pt;height:12.9pt;z-index:252468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" filled="f" stroked="f">
                <o:lock v:ext="edit" aspectratio="t"/>
                <v:textbox inset="0,0,0,0">
                  <w:txbxContent>
                    <w:p w14:paraId="2A2A390B" w14:textId="460D9397" w:rsidR="00ED17AD" w:rsidRPr="008A70C4" w:rsidRDefault="00852A75" w:rsidP="00ED17AD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  <w:lang w:val="de-DE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  <w:lang w:val="de-DE"/>
                        </w:rPr>
                        <w:t>11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467200" behindDoc="0" locked="1" layoutInCell="1" allowOverlap="1" wp14:anchorId="17B8DB90" wp14:editId="29CBD823">
                <wp:simplePos x="0" y="0"/>
                <wp:positionH relativeFrom="column">
                  <wp:posOffset>4773295</wp:posOffset>
                </wp:positionH>
                <wp:positionV relativeFrom="page">
                  <wp:posOffset>10086340</wp:posOffset>
                </wp:positionV>
                <wp:extent cx="231140" cy="163830"/>
                <wp:effectExtent l="0" t="0" r="0" b="7620"/>
                <wp:wrapNone/>
                <wp:docPr id="1260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31140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0DB1FB5" w14:textId="77777777" w:rsidR="00ED17AD" w:rsidRPr="00DF75BF" w:rsidRDefault="00ED17AD" w:rsidP="00ED17AD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DE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B8DB90" id="_x0000_s1372" type="#_x0000_t202" style="position:absolute;left:0;text-align:left;margin-left:375.85pt;margin-top:794.2pt;width:18.2pt;height:12.9pt;z-index:252467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30DB1FB5" w14:textId="77777777" w:rsidR="00ED17AD" w:rsidRPr="00DF75BF" w:rsidRDefault="00ED17AD" w:rsidP="00ED17AD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t>DE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459008" behindDoc="0" locked="1" layoutInCell="1" allowOverlap="1" wp14:anchorId="0C2F92BB" wp14:editId="181CC583">
                <wp:simplePos x="0" y="0"/>
                <wp:positionH relativeFrom="column">
                  <wp:posOffset>2227580</wp:posOffset>
                </wp:positionH>
                <wp:positionV relativeFrom="page">
                  <wp:posOffset>9785985</wp:posOffset>
                </wp:positionV>
                <wp:extent cx="2026285" cy="462280"/>
                <wp:effectExtent l="0" t="0" r="12065" b="13970"/>
                <wp:wrapNone/>
                <wp:docPr id="1261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026285" cy="4622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15C2BE2" w14:textId="77777777" w:rsidR="00ED17AD" w:rsidRDefault="00ED17AD" w:rsidP="00ED17AD">
                            <w:pPr>
                              <w:spacing w:after="0" w:line="240" w:lineRule="auto"/>
                              <w:jc w:val="center"/>
                              <w:rPr>
                                <w:rFonts w:ascii="Arial" w:hAnsi="Arial" w:cs="Arial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32"/>
                                <w:szCs w:val="32"/>
                              </w:rPr>
                              <w:t>Gitcon</w:t>
                            </w:r>
                          </w:p>
                          <w:p w14:paraId="280C61BB" w14:textId="77777777" w:rsidR="00ED17AD" w:rsidRPr="00640624" w:rsidRDefault="00ED17AD" w:rsidP="00ED17AD">
                            <w:pPr>
                              <w:spacing w:after="0" w:line="240" w:lineRule="auto"/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MIDI-Interface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2F92BB" id="_x0000_s1373" type="#_x0000_t202" style="position:absolute;left:0;text-align:left;margin-left:175.4pt;margin-top:770.55pt;width:159.55pt;height:36.4pt;z-index:252459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" filled="f" stroked="f">
                <o:lock v:ext="edit" aspectratio="t"/>
                <v:textbox inset="0,0,0,0">
                  <w:txbxContent>
                    <w:p w14:paraId="615C2BE2" w14:textId="77777777" w:rsidR="00ED17AD" w:rsidRDefault="00ED17AD" w:rsidP="00ED17AD">
                      <w:pPr>
                        <w:spacing w:after="0" w:line="240" w:lineRule="auto"/>
                        <w:jc w:val="center"/>
                        <w:rPr>
                          <w:rFonts w:ascii="Arial" w:hAnsi="Arial" w:cs="Arial"/>
                          <w:sz w:val="32"/>
                          <w:szCs w:val="32"/>
                        </w:rPr>
                      </w:pPr>
                      <w:r>
                        <w:rPr>
                          <w:rFonts w:ascii="Arial" w:hAnsi="Arial" w:cs="Arial"/>
                          <w:sz w:val="32"/>
                          <w:szCs w:val="32"/>
                        </w:rPr>
                        <w:t>Gitcon</w:t>
                      </w:r>
                    </w:p>
                    <w:p w14:paraId="280C61BB" w14:textId="77777777" w:rsidR="00ED17AD" w:rsidRPr="00640624" w:rsidRDefault="00ED17AD" w:rsidP="00ED17AD">
                      <w:pPr>
                        <w:spacing w:after="0" w:line="240" w:lineRule="auto"/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>MIDI-Interface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457984" behindDoc="0" locked="1" layoutInCell="1" allowOverlap="1" wp14:anchorId="22D1E133" wp14:editId="68B91440">
                <wp:simplePos x="0" y="0"/>
                <wp:positionH relativeFrom="column">
                  <wp:posOffset>2202180</wp:posOffset>
                </wp:positionH>
                <wp:positionV relativeFrom="page">
                  <wp:posOffset>8931910</wp:posOffset>
                </wp:positionV>
                <wp:extent cx="2082800" cy="213360"/>
                <wp:effectExtent l="0" t="0" r="12700" b="0"/>
                <wp:wrapNone/>
                <wp:docPr id="1262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082800" cy="2133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E0E1A99" w14:textId="77777777" w:rsidR="00ED17AD" w:rsidRPr="00777F7A" w:rsidRDefault="00ED17AD" w:rsidP="00ED17AD">
                            <w:pPr>
                              <w:jc w:val="center"/>
                              <w:rPr>
                                <w:rFonts w:ascii="Arial" w:hAnsi="Arial" w:cs="Arial"/>
                                <w:sz w:val="28"/>
                                <w:szCs w:val="28"/>
                                <w:lang w:val="de-DE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  <w:lang w:val="de-DE"/>
                              </w:rPr>
                              <w:t>Simon Grundner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D1E133" id="_x0000_s1374" type="#_x0000_t202" style="position:absolute;left:0;text-align:left;margin-left:173.4pt;margin-top:703.3pt;width:164pt;height:16.8pt;z-index:252457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" filled="f" stroked="f">
                <o:lock v:ext="edit" aspectratio="t"/>
                <v:textbox inset="0,0,0,0">
                  <w:txbxContent>
                    <w:p w14:paraId="7E0E1A99" w14:textId="77777777" w:rsidR="00ED17AD" w:rsidRPr="00777F7A" w:rsidRDefault="00ED17AD" w:rsidP="00ED17AD">
                      <w:pPr>
                        <w:jc w:val="center"/>
                        <w:rPr>
                          <w:rFonts w:ascii="Arial" w:hAnsi="Arial" w:cs="Arial"/>
                          <w:sz w:val="28"/>
                          <w:szCs w:val="28"/>
                          <w:lang w:val="de-DE"/>
                        </w:rPr>
                      </w:pPr>
                      <w:r>
                        <w:rPr>
                          <w:rFonts w:ascii="Arial" w:hAnsi="Arial" w:cs="Arial"/>
                          <w:sz w:val="28"/>
                          <w:szCs w:val="28"/>
                          <w:lang w:val="de-DE"/>
                        </w:rPr>
                        <w:t>Simon Grundner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433408" behindDoc="0" locked="1" layoutInCell="1" allowOverlap="1" wp14:anchorId="1F4ADA55" wp14:editId="15A6A4C1">
                <wp:simplePos x="0" y="0"/>
                <wp:positionH relativeFrom="column">
                  <wp:posOffset>26670</wp:posOffset>
                </wp:positionH>
                <wp:positionV relativeFrom="page">
                  <wp:posOffset>8834755</wp:posOffset>
                </wp:positionV>
                <wp:extent cx="973455" cy="125730"/>
                <wp:effectExtent l="0" t="0" r="0" b="7620"/>
                <wp:wrapNone/>
                <wp:docPr id="1263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973455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E1F4D59" w14:textId="77777777" w:rsidR="00ED17AD" w:rsidRPr="00833108" w:rsidRDefault="00ED17AD" w:rsidP="00ED17AD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Sachnummer, Dateiname</w:t>
                            </w:r>
                            <w:r w:rsidRPr="00833108"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4ADA55" id="_x0000_s1375" type="#_x0000_t202" style="position:absolute;left:0;text-align:left;margin-left:2.1pt;margin-top:695.65pt;width:76.65pt;height:9.9pt;z-index:252433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" filled="f" stroked="f">
                <o:lock v:ext="edit" aspectratio="t"/>
                <v:textbox inset="0,0,0,0">
                  <w:txbxContent>
                    <w:p w14:paraId="7E1F4D59" w14:textId="77777777" w:rsidR="00ED17AD" w:rsidRPr="00833108" w:rsidRDefault="00ED17AD" w:rsidP="00ED17AD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Sachnummer, Dateiname</w:t>
                      </w:r>
                      <w:r w:rsidRPr="00833108">
                        <w:rPr>
                          <w:rFonts w:ascii="Arial" w:hAnsi="Arial" w:cs="Arial"/>
                          <w:sz w:val="12"/>
                          <w:szCs w:val="12"/>
                        </w:rPr>
                        <w:t>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432384" behindDoc="0" locked="1" layoutInCell="1" allowOverlap="1" wp14:anchorId="350B4A98" wp14:editId="0D3971D4">
                <wp:simplePos x="0" y="0"/>
                <wp:positionH relativeFrom="column">
                  <wp:posOffset>2187575</wp:posOffset>
                </wp:positionH>
                <wp:positionV relativeFrom="page">
                  <wp:posOffset>8838565</wp:posOffset>
                </wp:positionV>
                <wp:extent cx="478790" cy="125730"/>
                <wp:effectExtent l="0" t="0" r="0" b="7620"/>
                <wp:wrapNone/>
                <wp:docPr id="1264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47879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1E75395" w14:textId="77777777" w:rsidR="00ED17AD" w:rsidRPr="00833108" w:rsidRDefault="00ED17AD" w:rsidP="00ED17AD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Name</w:t>
                            </w:r>
                            <w:r w:rsidRPr="00833108"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0B4A98" id="_x0000_s1376" type="#_x0000_t202" style="position:absolute;left:0;text-align:left;margin-left:172.25pt;margin-top:695.95pt;width:37.7pt;height:9.9pt;z-index:252432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" filled="f" stroked="f">
                <o:lock v:ext="edit" aspectratio="t"/>
                <v:textbox inset="0,0,0,0">
                  <w:txbxContent>
                    <w:p w14:paraId="11E75395" w14:textId="77777777" w:rsidR="00ED17AD" w:rsidRPr="00833108" w:rsidRDefault="00ED17AD" w:rsidP="00ED17AD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Name</w:t>
                      </w:r>
                      <w:r w:rsidRPr="00833108">
                        <w:rPr>
                          <w:rFonts w:ascii="Arial" w:hAnsi="Arial" w:cs="Arial"/>
                          <w:sz w:val="12"/>
                          <w:szCs w:val="12"/>
                        </w:rPr>
                        <w:t>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440576" behindDoc="0" locked="1" layoutInCell="1" allowOverlap="1" wp14:anchorId="6FD085DD" wp14:editId="2DAC63CD">
                <wp:simplePos x="0" y="0"/>
                <wp:positionH relativeFrom="column">
                  <wp:posOffset>4345940</wp:posOffset>
                </wp:positionH>
                <wp:positionV relativeFrom="page">
                  <wp:posOffset>9973310</wp:posOffset>
                </wp:positionV>
                <wp:extent cx="374015" cy="125730"/>
                <wp:effectExtent l="0" t="0" r="6985" b="7620"/>
                <wp:wrapNone/>
                <wp:docPr id="1265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74015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27E4588" w14:textId="77777777" w:rsidR="00ED17AD" w:rsidRPr="00833108" w:rsidRDefault="00ED17AD" w:rsidP="00ED17AD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Maßstab: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D085DD" id="_x0000_s1377" type="#_x0000_t202" style="position:absolute;left:0;text-align:left;margin-left:342.2pt;margin-top:785.3pt;width:29.45pt;height:9.9pt;z-index:252440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727E4588" w14:textId="77777777" w:rsidR="00ED17AD" w:rsidRPr="00833108" w:rsidRDefault="00ED17AD" w:rsidP="00ED17AD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Maßstab: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439552" behindDoc="0" locked="1" layoutInCell="1" allowOverlap="1" wp14:anchorId="497D7455" wp14:editId="6CE4B7F1">
                <wp:simplePos x="0" y="0"/>
                <wp:positionH relativeFrom="column">
                  <wp:posOffset>4773295</wp:posOffset>
                </wp:positionH>
                <wp:positionV relativeFrom="page">
                  <wp:posOffset>9980295</wp:posOffset>
                </wp:positionV>
                <wp:extent cx="231140" cy="125730"/>
                <wp:effectExtent l="0" t="0" r="0" b="7620"/>
                <wp:wrapNone/>
                <wp:docPr id="1266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3114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13E5A67" w14:textId="77777777" w:rsidR="00ED17AD" w:rsidRPr="00833108" w:rsidRDefault="00ED17AD" w:rsidP="00ED17AD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Spr.: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7D7455" id="_x0000_s1378" type="#_x0000_t202" style="position:absolute;left:0;text-align:left;margin-left:375.85pt;margin-top:785.85pt;width:18.2pt;height:9.9pt;z-index:252439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" filled="f" stroked="f">
                <o:lock v:ext="edit" aspectratio="t"/>
                <v:textbox inset="0,0,0,0">
                  <w:txbxContent>
                    <w:p w14:paraId="713E5A67" w14:textId="77777777" w:rsidR="00ED17AD" w:rsidRPr="00833108" w:rsidRDefault="00ED17AD" w:rsidP="00ED17AD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Spr.: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438528" behindDoc="0" locked="1" layoutInCell="1" allowOverlap="1" wp14:anchorId="1D719B4E" wp14:editId="2A5FB177">
                <wp:simplePos x="0" y="0"/>
                <wp:positionH relativeFrom="column">
                  <wp:posOffset>5076825</wp:posOffset>
                </wp:positionH>
                <wp:positionV relativeFrom="page">
                  <wp:posOffset>9980295</wp:posOffset>
                </wp:positionV>
                <wp:extent cx="336550" cy="125730"/>
                <wp:effectExtent l="0" t="0" r="6350" b="7620"/>
                <wp:wrapNone/>
                <wp:docPr id="1267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3655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01F261F" w14:textId="77777777" w:rsidR="00ED17AD" w:rsidRPr="00833108" w:rsidRDefault="00ED17AD" w:rsidP="00ED17AD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Datum: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719B4E" id="_x0000_s1379" type="#_x0000_t202" style="position:absolute;left:0;text-align:left;margin-left:399.75pt;margin-top:785.85pt;width:26.5pt;height:9.9pt;z-index:252438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" filled="f" stroked="f">
                <o:lock v:ext="edit" aspectratio="t"/>
                <v:textbox inset="0,0,0,0">
                  <w:txbxContent>
                    <w:p w14:paraId="001F261F" w14:textId="77777777" w:rsidR="00ED17AD" w:rsidRPr="00833108" w:rsidRDefault="00ED17AD" w:rsidP="00ED17AD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Datum: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437504" behindDoc="0" locked="1" layoutInCell="1" allowOverlap="1" wp14:anchorId="3427E990" wp14:editId="7A381027">
                <wp:simplePos x="0" y="0"/>
                <wp:positionH relativeFrom="column">
                  <wp:posOffset>6206490</wp:posOffset>
                </wp:positionH>
                <wp:positionV relativeFrom="page">
                  <wp:posOffset>9972675</wp:posOffset>
                </wp:positionV>
                <wp:extent cx="259080" cy="125730"/>
                <wp:effectExtent l="0" t="0" r="7620" b="7620"/>
                <wp:wrapNone/>
                <wp:docPr id="1268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5908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6061AC0" w14:textId="77777777" w:rsidR="00ED17AD" w:rsidRPr="00833108" w:rsidRDefault="00ED17AD" w:rsidP="00ED17AD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Blätter: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27E990" id="_x0000_s1380" type="#_x0000_t202" style="position:absolute;left:0;text-align:left;margin-left:488.7pt;margin-top:785.25pt;width:20.4pt;height:9.9pt;z-index:252437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46061AC0" w14:textId="77777777" w:rsidR="00ED17AD" w:rsidRPr="00833108" w:rsidRDefault="00ED17AD" w:rsidP="00ED17AD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Blätter: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436480" behindDoc="0" locked="1" layoutInCell="1" allowOverlap="1" wp14:anchorId="53D09603" wp14:editId="0417D606">
                <wp:simplePos x="0" y="0"/>
                <wp:positionH relativeFrom="column">
                  <wp:posOffset>5928995</wp:posOffset>
                </wp:positionH>
                <wp:positionV relativeFrom="page">
                  <wp:posOffset>9977120</wp:posOffset>
                </wp:positionV>
                <wp:extent cx="231140" cy="125730"/>
                <wp:effectExtent l="0" t="0" r="0" b="7620"/>
                <wp:wrapNone/>
                <wp:docPr id="1269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3114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33D0706" w14:textId="77777777" w:rsidR="00ED17AD" w:rsidRPr="00833108" w:rsidRDefault="00ED17AD" w:rsidP="00ED17AD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Blatt: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D09603" id="_x0000_s1381" type="#_x0000_t202" style="position:absolute;left:0;text-align:left;margin-left:466.85pt;margin-top:785.6pt;width:18.2pt;height:9.9pt;z-index:252436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733D0706" w14:textId="77777777" w:rsidR="00ED17AD" w:rsidRPr="00833108" w:rsidRDefault="00ED17AD" w:rsidP="00ED17AD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Blatt: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473344" behindDoc="0" locked="1" layoutInCell="1" allowOverlap="1" wp14:anchorId="217A4AFF" wp14:editId="6B9BCF8F">
                <wp:simplePos x="0" y="0"/>
                <wp:positionH relativeFrom="column">
                  <wp:posOffset>78740</wp:posOffset>
                </wp:positionH>
                <wp:positionV relativeFrom="page">
                  <wp:posOffset>10061575</wp:posOffset>
                </wp:positionV>
                <wp:extent cx="2024380" cy="188595"/>
                <wp:effectExtent l="0" t="0" r="13970" b="1905"/>
                <wp:wrapNone/>
                <wp:docPr id="1270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024380" cy="18859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7436027" w14:textId="77777777" w:rsidR="00ED17AD" w:rsidRPr="00D00A94" w:rsidRDefault="00ED17AD" w:rsidP="00ED17AD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  <w:t>Elektronik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7A4AFF" id="_x0000_s1382" type="#_x0000_t202" style="position:absolute;left:0;text-align:left;margin-left:6.2pt;margin-top:792.25pt;width:159.4pt;height:14.85pt;z-index:252473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" filled="f" stroked="f">
                <o:lock v:ext="edit" aspectratio="t"/>
                <v:textbox inset="0,0,0,0">
                  <w:txbxContent>
                    <w:p w14:paraId="07436027" w14:textId="77777777" w:rsidR="00ED17AD" w:rsidRPr="00D00A94" w:rsidRDefault="00ED17AD" w:rsidP="00ED17AD">
                      <w:pPr>
                        <w:jc w:val="center"/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  <w:t>Elektronik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471296" behindDoc="0" locked="1" layoutInCell="1" allowOverlap="1" wp14:anchorId="53768042" wp14:editId="04233F9E">
                <wp:simplePos x="0" y="0"/>
                <wp:positionH relativeFrom="column">
                  <wp:posOffset>64770</wp:posOffset>
                </wp:positionH>
                <wp:positionV relativeFrom="page">
                  <wp:posOffset>9839325</wp:posOffset>
                </wp:positionV>
                <wp:extent cx="2024380" cy="222885"/>
                <wp:effectExtent l="0" t="0" r="13970" b="5715"/>
                <wp:wrapNone/>
                <wp:docPr id="1271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024380" cy="2228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CC6C18" w14:textId="77777777" w:rsidR="00ED17AD" w:rsidRPr="00922583" w:rsidRDefault="00ED17AD" w:rsidP="00ED17AD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</w:rPr>
                            </w:pPr>
                            <w:proofErr w:type="spellStart"/>
                            <w:r w:rsidRPr="00922583"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</w:rPr>
                              <w:t>HTBLuVA</w:t>
                            </w:r>
                            <w:proofErr w:type="spellEnd"/>
                            <w:r w:rsidRPr="00922583"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</w:rPr>
                              <w:t xml:space="preserve"> Salzburg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768042" id="_x0000_s1383" type="#_x0000_t202" style="position:absolute;left:0;text-align:left;margin-left:5.1pt;margin-top:774.75pt;width:159.4pt;height:17.55pt;z-index:252471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" filled="f" stroked="f">
                <o:lock v:ext="edit" aspectratio="t"/>
                <v:textbox inset="0,0,0,0">
                  <w:txbxContent>
                    <w:p w14:paraId="3ECC6C18" w14:textId="77777777" w:rsidR="00ED17AD" w:rsidRPr="00922583" w:rsidRDefault="00ED17AD" w:rsidP="00ED17AD">
                      <w:pPr>
                        <w:jc w:val="center"/>
                        <w:rPr>
                          <w:rFonts w:ascii="Arial" w:hAnsi="Arial" w:cs="Arial"/>
                          <w:b/>
                          <w:sz w:val="28"/>
                          <w:szCs w:val="28"/>
                        </w:rPr>
                      </w:pPr>
                      <w:proofErr w:type="spellStart"/>
                      <w:r w:rsidRPr="00922583">
                        <w:rPr>
                          <w:rFonts w:ascii="Arial" w:hAnsi="Arial" w:cs="Arial"/>
                          <w:b/>
                          <w:sz w:val="28"/>
                          <w:szCs w:val="28"/>
                        </w:rPr>
                        <w:t>HTBLuVA</w:t>
                      </w:r>
                      <w:proofErr w:type="spellEnd"/>
                      <w:r w:rsidRPr="00922583">
                        <w:rPr>
                          <w:rFonts w:ascii="Arial" w:hAnsi="Arial" w:cs="Arial"/>
                          <w:b/>
                          <w:sz w:val="28"/>
                          <w:szCs w:val="28"/>
                        </w:rPr>
                        <w:t xml:space="preserve"> Salzburg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454912" behindDoc="0" locked="1" layoutInCell="1" allowOverlap="1" wp14:anchorId="574C497E" wp14:editId="24AC5059">
                <wp:simplePos x="0" y="0"/>
                <wp:positionH relativeFrom="column">
                  <wp:posOffset>34925</wp:posOffset>
                </wp:positionH>
                <wp:positionV relativeFrom="page">
                  <wp:posOffset>8966200</wp:posOffset>
                </wp:positionV>
                <wp:extent cx="2086610" cy="200025"/>
                <wp:effectExtent l="0" t="0" r="8890" b="9525"/>
                <wp:wrapNone/>
                <wp:docPr id="1272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086610" cy="2000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35BA9D6" w14:textId="25160DC0" w:rsidR="00ED17AD" w:rsidRPr="00E90F85" w:rsidRDefault="00ED17AD" w:rsidP="00ED17AD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 xml:space="preserve">Beilage </w:t>
                            </w:r>
                            <w:r w:rsidR="009B3D92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8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4C497E" id="_x0000_s1384" type="#_x0000_t202" style="position:absolute;left:0;text-align:left;margin-left:2.75pt;margin-top:706pt;width:164.3pt;height:15.75pt;z-index:252454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" filled="f" stroked="f">
                <o:lock v:ext="edit" aspectratio="t"/>
                <v:textbox inset="0,0,0,0">
                  <w:txbxContent>
                    <w:p w14:paraId="435BA9D6" w14:textId="25160DC0" w:rsidR="00ED17AD" w:rsidRPr="00E90F85" w:rsidRDefault="00ED17AD" w:rsidP="00ED17AD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t xml:space="preserve">Beilage </w:t>
                      </w:r>
                      <w:r w:rsidR="009B3D92">
                        <w:rPr>
                          <w:rFonts w:ascii="Arial" w:hAnsi="Arial" w:cs="Arial"/>
                          <w:sz w:val="20"/>
                          <w:szCs w:val="20"/>
                        </w:rPr>
                        <w:t>8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431360" behindDoc="0" locked="1" layoutInCell="1" allowOverlap="1" wp14:anchorId="01933D8D" wp14:editId="08AD0E30">
                <wp:simplePos x="0" y="0"/>
                <wp:positionH relativeFrom="column">
                  <wp:posOffset>2185035</wp:posOffset>
                </wp:positionH>
                <wp:positionV relativeFrom="page">
                  <wp:posOffset>9589770</wp:posOffset>
                </wp:positionV>
                <wp:extent cx="478790" cy="125730"/>
                <wp:effectExtent l="0" t="0" r="0" b="7620"/>
                <wp:wrapNone/>
                <wp:docPr id="1273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47879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E8F5DC5" w14:textId="77777777" w:rsidR="00ED17AD" w:rsidRPr="00833108" w:rsidRDefault="00ED17AD" w:rsidP="00ED17AD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 w:rsidRPr="00833108"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Benennung: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933D8D" id="_x0000_s1385" type="#_x0000_t202" style="position:absolute;left:0;text-align:left;margin-left:172.05pt;margin-top:755.1pt;width:37.7pt;height:9.9pt;z-index:252431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" filled="f" stroked="f">
                <o:lock v:ext="edit" aspectratio="t"/>
                <v:textbox inset="0,0,0,0">
                  <w:txbxContent>
                    <w:p w14:paraId="2E8F5DC5" w14:textId="77777777" w:rsidR="00ED17AD" w:rsidRPr="00833108" w:rsidRDefault="00ED17AD" w:rsidP="00ED17AD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 w:rsidRPr="00833108">
                        <w:rPr>
                          <w:rFonts w:ascii="Arial" w:hAnsi="Arial" w:cs="Arial"/>
                          <w:sz w:val="12"/>
                          <w:szCs w:val="12"/>
                        </w:rPr>
                        <w:t>Benennung: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425216" behindDoc="0" locked="0" layoutInCell="1" allowOverlap="1" wp14:anchorId="7205F13F" wp14:editId="6904F0DD">
                <wp:simplePos x="0" y="0"/>
                <wp:positionH relativeFrom="column">
                  <wp:posOffset>6192520</wp:posOffset>
                </wp:positionH>
                <wp:positionV relativeFrom="bottomMargin">
                  <wp:posOffset>-377825</wp:posOffset>
                </wp:positionV>
                <wp:extent cx="0" cy="381600"/>
                <wp:effectExtent l="0" t="0" r="19050" b="19050"/>
                <wp:wrapNone/>
                <wp:docPr id="1274" name="Gerade Verbindung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C196A31" id="Gerade Verbindung 33" o:spid="_x0000_s1026" style="position:absolute;z-index:252425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487.6pt,-29.75pt" to="487.6pt,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" strokecolor="black [3213]" strokeweight="1.42pt">
                <w10:wrap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424192" behindDoc="0" locked="0" layoutInCell="1" allowOverlap="1" wp14:anchorId="7D9930F6" wp14:editId="78F85609">
                <wp:simplePos x="0" y="0"/>
                <wp:positionH relativeFrom="column">
                  <wp:posOffset>5904865</wp:posOffset>
                </wp:positionH>
                <wp:positionV relativeFrom="bottomMargin">
                  <wp:posOffset>-377825</wp:posOffset>
                </wp:positionV>
                <wp:extent cx="0" cy="381600"/>
                <wp:effectExtent l="0" t="0" r="19050" b="19050"/>
                <wp:wrapNone/>
                <wp:docPr id="1275" name="Gerade Verbindung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1493BDC" id="Gerade Verbindung 34" o:spid="_x0000_s1026" style="position:absolute;z-index:252424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464.95pt,-29.75pt" to="464.95pt,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" strokecolor="black [3213]" strokeweight="1.42pt">
                <w10:wrap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423168" behindDoc="0" locked="0" layoutInCell="1" allowOverlap="1" wp14:anchorId="6A097D18" wp14:editId="0910FC3B">
                <wp:simplePos x="0" y="0"/>
                <wp:positionH relativeFrom="column">
                  <wp:posOffset>5040630</wp:posOffset>
                </wp:positionH>
                <wp:positionV relativeFrom="bottomMargin">
                  <wp:posOffset>-377825</wp:posOffset>
                </wp:positionV>
                <wp:extent cx="0" cy="381600"/>
                <wp:effectExtent l="0" t="0" r="19050" b="19050"/>
                <wp:wrapNone/>
                <wp:docPr id="1276" name="Gerade Verbindung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49AA2F6" id="Gerade Verbindung 35" o:spid="_x0000_s1026" style="position:absolute;z-index:25242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396.9pt,-29.75pt" to="396.9pt,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" strokecolor="black [3213]" strokeweight="1.42pt">
                <w10:wrap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422144" behindDoc="0" locked="0" layoutInCell="1" allowOverlap="1" wp14:anchorId="6BA9163C" wp14:editId="50C6DB7B">
                <wp:simplePos x="0" y="0"/>
                <wp:positionH relativeFrom="column">
                  <wp:posOffset>4752340</wp:posOffset>
                </wp:positionH>
                <wp:positionV relativeFrom="bottomMargin">
                  <wp:posOffset>-377825</wp:posOffset>
                </wp:positionV>
                <wp:extent cx="0" cy="381600"/>
                <wp:effectExtent l="0" t="0" r="19050" b="19050"/>
                <wp:wrapNone/>
                <wp:docPr id="1277" name="Gerade Verbindung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B3431E6" id="Gerade Verbindung 36" o:spid="_x0000_s1026" style="position:absolute;z-index:252422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374.2pt,-29.75pt" to="374.2pt,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" strokecolor="black [3213]" strokeweight="1.42pt">
                <w10:wrap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413952" behindDoc="0" locked="0" layoutInCell="1" allowOverlap="1" wp14:anchorId="77DED5DF" wp14:editId="3ABFC433">
                <wp:simplePos x="0" y="0"/>
                <wp:positionH relativeFrom="column">
                  <wp:posOffset>4319905</wp:posOffset>
                </wp:positionH>
                <wp:positionV relativeFrom="bottomMargin">
                  <wp:posOffset>-379095</wp:posOffset>
                </wp:positionV>
                <wp:extent cx="2162175" cy="0"/>
                <wp:effectExtent l="0" t="0" r="9525" b="19050"/>
                <wp:wrapNone/>
                <wp:docPr id="1278" name="Gerade Verbindung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62175" cy="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5A8B873" id="Gerade Verbindung 37" o:spid="_x0000_s1026" style="position:absolute;z-index:25241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340.15pt,-29.85pt" to="510.4pt,-29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" strokecolor="black [3213]" strokeweight="1.42pt">
                <w10:wrap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411904" behindDoc="0" locked="1" layoutInCell="0" allowOverlap="1" wp14:anchorId="69D6997D" wp14:editId="68CB3CC1">
                <wp:simplePos x="0" y="0"/>
                <wp:positionH relativeFrom="margin">
                  <wp:posOffset>-635</wp:posOffset>
                </wp:positionH>
                <wp:positionV relativeFrom="bottomMargin">
                  <wp:posOffset>-1511935</wp:posOffset>
                </wp:positionV>
                <wp:extent cx="6483600" cy="0"/>
                <wp:effectExtent l="0" t="0" r="12700" b="19050"/>
                <wp:wrapNone/>
                <wp:docPr id="1279" name="Gerade Verbindung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83600" cy="0"/>
                        </a:xfrm>
                        <a:prstGeom prst="line">
                          <a:avLst/>
                        </a:prstGeom>
                        <a:ln w="180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8B5B712" id="Gerade Verbindung 38" o:spid="_x0000_s1026" style="position:absolute;z-index:2524119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" from="-.05pt,-119.05pt" to="510.45pt,-119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" o:allowincell="f" strokecolor="black [3213]" strokeweight=".5mm">
                <w10:wrap anchorx="margin" anchory="margin"/>
                <w10:anchorlock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412928" behindDoc="0" locked="1" layoutInCell="1" allowOverlap="1" wp14:anchorId="57E6AAFA" wp14:editId="473A241E">
                <wp:simplePos x="0" y="0"/>
                <wp:positionH relativeFrom="margin">
                  <wp:posOffset>-635</wp:posOffset>
                </wp:positionH>
                <wp:positionV relativeFrom="bottomMargin">
                  <wp:posOffset>-1134745</wp:posOffset>
                </wp:positionV>
                <wp:extent cx="6483600" cy="0"/>
                <wp:effectExtent l="0" t="0" r="12700" b="19050"/>
                <wp:wrapNone/>
                <wp:docPr id="1280" name="Gerade Verbindung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83600" cy="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7E4E53E" id="Gerade Verbindung 39" o:spid="_x0000_s1026" style="position:absolute;z-index:2524129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" from="-.05pt,-89.35pt" to="510.45pt,-8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" strokecolor="black [3213]" strokeweight="1.42pt">
                <w10:wrap anchorx="margin" anchory="margin"/>
                <w10:anchorlock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410880" behindDoc="0" locked="0" layoutInCell="1" allowOverlap="1" wp14:anchorId="1C8870F0" wp14:editId="39615917">
                <wp:simplePos x="0" y="0"/>
                <wp:positionH relativeFrom="margin">
                  <wp:posOffset>2159635</wp:posOffset>
                </wp:positionH>
                <wp:positionV relativeFrom="bottomMargin">
                  <wp:posOffset>-756285</wp:posOffset>
                </wp:positionV>
                <wp:extent cx="4323080" cy="0"/>
                <wp:effectExtent l="0" t="0" r="20320" b="19050"/>
                <wp:wrapNone/>
                <wp:docPr id="1281" name="Gerade Verbindung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323080" cy="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843DAC7" id="Gerade Verbindung 40" o:spid="_x0000_s1026" style="position:absolute;z-index:2524108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" from="170.05pt,-59.55pt" to="510.45pt,-59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" strokecolor="black [3213]" strokeweight="1.42pt">
                <w10:wrap anchorx="margin"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421120" behindDoc="0" locked="0" layoutInCell="1" allowOverlap="1" wp14:anchorId="66A3A025" wp14:editId="2E438EA6">
                <wp:simplePos x="0" y="0"/>
                <wp:positionH relativeFrom="margin">
                  <wp:posOffset>4320540</wp:posOffset>
                </wp:positionH>
                <wp:positionV relativeFrom="bottomMargin">
                  <wp:posOffset>-756285</wp:posOffset>
                </wp:positionV>
                <wp:extent cx="0" cy="748800"/>
                <wp:effectExtent l="0" t="0" r="19050" b="13335"/>
                <wp:wrapNone/>
                <wp:docPr id="1282" name="Gerade Verbindung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488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44D0B26" id="Gerade Verbindung 41" o:spid="_x0000_s1026" style="position:absolute;z-index:2524211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" from="340.2pt,-59.55pt" to="340.2pt,-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" strokecolor="black [3213]" strokeweight="1.42pt">
                <w10:wrap anchorx="margin"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420096" behindDoc="0" locked="0" layoutInCell="1" allowOverlap="1" wp14:anchorId="70C43CA9" wp14:editId="33580EBD">
                <wp:simplePos x="0" y="0"/>
                <wp:positionH relativeFrom="margin">
                  <wp:posOffset>2161956</wp:posOffset>
                </wp:positionH>
                <wp:positionV relativeFrom="bottomMargin">
                  <wp:posOffset>-756285</wp:posOffset>
                </wp:positionV>
                <wp:extent cx="0" cy="748800"/>
                <wp:effectExtent l="0" t="0" r="19050" b="13335"/>
                <wp:wrapNone/>
                <wp:docPr id="1283" name="Gerade Verbindung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488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2B4BB6D" id="Gerade Verbindung 42" o:spid="_x0000_s1026" style="position:absolute;z-index:2524200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" from="170.25pt,-59.55pt" to="170.25pt,-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" strokecolor="black [3213]" strokeweight="1.42pt">
                <w10:wrap anchorx="margin"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417024" behindDoc="0" locked="0" layoutInCell="1" allowOverlap="1" wp14:anchorId="543A3F80" wp14:editId="59A2FF58">
                <wp:simplePos x="0" y="0"/>
                <wp:positionH relativeFrom="column">
                  <wp:posOffset>4320540</wp:posOffset>
                </wp:positionH>
                <wp:positionV relativeFrom="bottomMargin">
                  <wp:posOffset>-1511935</wp:posOffset>
                </wp:positionV>
                <wp:extent cx="0" cy="381600"/>
                <wp:effectExtent l="0" t="0" r="19050" b="19050"/>
                <wp:wrapNone/>
                <wp:docPr id="1284" name="Gerade Verbindung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AA0B691" id="Gerade Verbindung 45" o:spid="_x0000_s1026" style="position:absolute;z-index:252417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340.2pt,-119.05pt" to="340.2pt,-8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" strokecolor="black [3213]" strokeweight="1.42pt">
                <w10:wrap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416000" behindDoc="0" locked="0" layoutInCell="1" allowOverlap="1" wp14:anchorId="5D2AB7BF" wp14:editId="4AD7FFFD">
                <wp:simplePos x="0" y="0"/>
                <wp:positionH relativeFrom="margin">
                  <wp:posOffset>2161540</wp:posOffset>
                </wp:positionH>
                <wp:positionV relativeFrom="bottomMargin">
                  <wp:posOffset>-1134110</wp:posOffset>
                </wp:positionV>
                <wp:extent cx="0" cy="381600"/>
                <wp:effectExtent l="0" t="0" r="19050" b="19050"/>
                <wp:wrapNone/>
                <wp:docPr id="1285" name="Gerade Verbindung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E853931" id="Gerade Verbindung 46" o:spid="_x0000_s1026" style="position:absolute;z-index:2524160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" from="170.2pt,-89.3pt" to="170.2pt,-5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" strokecolor="black [3213]" strokeweight="1.42pt">
                <w10:wrap anchorx="margin"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414976" behindDoc="0" locked="0" layoutInCell="1" allowOverlap="1" wp14:anchorId="5B847270" wp14:editId="03271140">
                <wp:simplePos x="0" y="0"/>
                <wp:positionH relativeFrom="margin">
                  <wp:posOffset>2161540</wp:posOffset>
                </wp:positionH>
                <wp:positionV relativeFrom="bottomMargin">
                  <wp:posOffset>-1511935</wp:posOffset>
                </wp:positionV>
                <wp:extent cx="0" cy="381600"/>
                <wp:effectExtent l="0" t="0" r="19050" b="19050"/>
                <wp:wrapNone/>
                <wp:docPr id="1286" name="Gerade Verbindung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0CE8768" id="Gerade Verbindung 47" o:spid="_x0000_s1026" style="position:absolute;z-index:2524149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" from="170.2pt,-119.05pt" to="170.2pt,-8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" strokecolor="black [3213]" strokeweight="1.42pt">
                <w10:wrap anchorx="margin"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409856" behindDoc="0" locked="1" layoutInCell="1" allowOverlap="1" wp14:anchorId="0CCD8092" wp14:editId="42CA1CFC">
                <wp:simplePos x="0" y="0"/>
                <wp:positionH relativeFrom="margin">
                  <wp:posOffset>0</wp:posOffset>
                </wp:positionH>
                <wp:positionV relativeFrom="bottomMargin">
                  <wp:posOffset>-9973310</wp:posOffset>
                </wp:positionV>
                <wp:extent cx="6480000" cy="9972000"/>
                <wp:effectExtent l="0" t="0" r="16510" b="10795"/>
                <wp:wrapNone/>
                <wp:docPr id="1287" name="Rechteck 12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80000" cy="9972000"/>
                        </a:xfrm>
                        <a:prstGeom prst="rect">
                          <a:avLst/>
                        </a:prstGeom>
                        <a:noFill/>
                        <a:ln w="180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A74951" id="Rechteck 1287" o:spid="_x0000_s1026" style="position:absolute;margin-left:0;margin-top:-785.3pt;width:510.25pt;height:785.2pt;z-index:2524098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" filled="f" strokecolor="black [3213]" strokeweight=".5mm">
                <w10:wrap anchorx="margin" anchory="margin"/>
                <w10:anchorlock/>
              </v:rect>
            </w:pict>
          </mc:Fallback>
        </mc:AlternateContent>
      </w:r>
    </w:p>
    <w:p w14:paraId="25A0CAA7" w14:textId="77777777" w:rsidR="00351E5A" w:rsidRDefault="00351E5A" w:rsidP="00351E5A"/>
    <w:p w14:paraId="1F77727F" w14:textId="77777777" w:rsidR="00351E5A" w:rsidRDefault="00351E5A" w:rsidP="00351E5A"/>
    <w:p w14:paraId="26C7D794" w14:textId="77777777" w:rsidR="00351E5A" w:rsidRDefault="00351E5A" w:rsidP="00351E5A">
      <w:pPr>
        <w:rPr>
          <w:rFonts w:ascii="Arial" w:hAnsi="Arial" w:cs="Arial"/>
          <w:sz w:val="24"/>
          <w:szCs w:val="24"/>
        </w:rPr>
      </w:pPr>
    </w:p>
    <w:p w14:paraId="29EF062A" w14:textId="3FAD57B2" w:rsidR="00ED17AD" w:rsidRDefault="00351E5A" w:rsidP="009034B8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E702642" wp14:editId="432EE4B3">
            <wp:extent cx="4702342" cy="6570921"/>
            <wp:effectExtent l="0" t="0" r="3175" b="1905"/>
            <wp:docPr id="1225" name="Grafik 1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2913" cy="6613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897236" w14:textId="77777777" w:rsidR="00ED17AD" w:rsidRDefault="00ED17A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3CF0D385" w14:textId="1F8FE65B" w:rsidR="00ED17AD" w:rsidRPr="009B3D92" w:rsidRDefault="009B3D92" w:rsidP="009B3D92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  <w:r w:rsidRPr="00640624">
        <w:rPr>
          <w:rFonts w:ascii="Arial" w:hAnsi="Arial" w:cs="Arial"/>
          <w:noProof/>
          <w:sz w:val="24"/>
          <w:szCs w:val="24"/>
          <w:lang w:eastAsia="de-AT"/>
        </w:rPr>
        <w:lastRenderedPageBreak/>
        <w:drawing>
          <wp:anchor distT="0" distB="0" distL="114300" distR="114300" simplePos="0" relativeHeight="252537856" behindDoc="1" locked="1" layoutInCell="1" allowOverlap="1" wp14:anchorId="3F86AC85" wp14:editId="2C954C66">
            <wp:simplePos x="0" y="0"/>
            <wp:positionH relativeFrom="column">
              <wp:posOffset>320675</wp:posOffset>
            </wp:positionH>
            <wp:positionV relativeFrom="margin">
              <wp:posOffset>8914765</wp:posOffset>
            </wp:positionV>
            <wp:extent cx="1508400" cy="511200"/>
            <wp:effectExtent l="0" t="0" r="0" b="3175"/>
            <wp:wrapNone/>
            <wp:docPr id="1352" name="Grafik 1352" descr="Ein Bild, das Logo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" name="Grafik 1352" descr="Ein Bild, das Logo enthält.&#10;&#10;Automatisch generierte Beschreibu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8400" cy="51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483584" behindDoc="0" locked="0" layoutInCell="1" allowOverlap="1" wp14:anchorId="76A0B5F9" wp14:editId="0E721842">
                <wp:simplePos x="0" y="0"/>
                <wp:positionH relativeFrom="column">
                  <wp:posOffset>3025140</wp:posOffset>
                </wp:positionH>
                <wp:positionV relativeFrom="bottomMargin">
                  <wp:posOffset>-1134110</wp:posOffset>
                </wp:positionV>
                <wp:extent cx="0" cy="381600"/>
                <wp:effectExtent l="0" t="0" r="19050" b="19050"/>
                <wp:wrapNone/>
                <wp:docPr id="1290" name="Gerade Verbindung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5A0D44D" id="Gerade Verbindung 44" o:spid="_x0000_s1026" style="position:absolute;z-index:252483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238.2pt,-89.3pt" to="238.2pt,-5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" strokecolor="black [3213]" strokeweight="1.42pt">
                <w10:wrap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492800" behindDoc="0" locked="0" layoutInCell="1" allowOverlap="1" wp14:anchorId="4A1946C3" wp14:editId="46BC75D0">
                <wp:simplePos x="0" y="0"/>
                <wp:positionH relativeFrom="column">
                  <wp:posOffset>3888740</wp:posOffset>
                </wp:positionH>
                <wp:positionV relativeFrom="bottomMargin">
                  <wp:posOffset>-1134110</wp:posOffset>
                </wp:positionV>
                <wp:extent cx="0" cy="381600"/>
                <wp:effectExtent l="0" t="0" r="19050" b="19050"/>
                <wp:wrapNone/>
                <wp:docPr id="1291" name="Gerade Verbindung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E76CC2D" id="Gerade Verbindung 31" o:spid="_x0000_s1026" style="position:absolute;z-index:252492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306.2pt,-89.3pt" to="306.2pt,-5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" strokecolor="black [3213]" strokeweight="1.42pt">
                <w10:wrap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494848" behindDoc="0" locked="0" layoutInCell="1" allowOverlap="1" wp14:anchorId="470097A3" wp14:editId="7CC61157">
                <wp:simplePos x="0" y="0"/>
                <wp:positionH relativeFrom="column">
                  <wp:posOffset>3456305</wp:posOffset>
                </wp:positionH>
                <wp:positionV relativeFrom="bottomMargin">
                  <wp:posOffset>-1134110</wp:posOffset>
                </wp:positionV>
                <wp:extent cx="0" cy="381600"/>
                <wp:effectExtent l="0" t="0" r="19050" b="19050"/>
                <wp:wrapNone/>
                <wp:docPr id="1292" name="Gerade Verbindung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2B2E9B5" id="Gerade Verbindung 29" o:spid="_x0000_s1026" style="position:absolute;z-index:252494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272.15pt,-89.3pt" to="272.15pt,-5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" strokecolor="black [3213]" strokeweight="1.42pt">
                <w10:wrap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511232" behindDoc="0" locked="1" layoutInCell="1" allowOverlap="1" wp14:anchorId="55944199" wp14:editId="33A56253">
                <wp:simplePos x="0" y="0"/>
                <wp:positionH relativeFrom="column">
                  <wp:posOffset>3060700</wp:posOffset>
                </wp:positionH>
                <wp:positionV relativeFrom="page">
                  <wp:posOffset>9210675</wp:posOffset>
                </wp:positionV>
                <wp:extent cx="357505" cy="125730"/>
                <wp:effectExtent l="0" t="0" r="4445" b="7620"/>
                <wp:wrapNone/>
                <wp:docPr id="1293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57505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96D53C7" w14:textId="77777777" w:rsidR="009B3D92" w:rsidRPr="00833108" w:rsidRDefault="009B3D92" w:rsidP="009B3D92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Gez.: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944199" id="_x0000_s1386" type="#_x0000_t202" style="position:absolute;left:0;text-align:left;margin-left:241pt;margin-top:725.25pt;width:28.15pt;height:9.9pt;z-index:252511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" filled="f" stroked="f">
                <o:lock v:ext="edit" aspectratio="t"/>
                <v:textbox inset="0,0,0,0">
                  <w:txbxContent>
                    <w:p w14:paraId="296D53C7" w14:textId="77777777" w:rsidR="009B3D92" w:rsidRPr="00833108" w:rsidRDefault="009B3D92" w:rsidP="009B3D92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Gez.: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512256" behindDoc="0" locked="1" layoutInCell="1" allowOverlap="1" wp14:anchorId="6AB9D886" wp14:editId="76B48CBB">
                <wp:simplePos x="0" y="0"/>
                <wp:positionH relativeFrom="column">
                  <wp:posOffset>3488055</wp:posOffset>
                </wp:positionH>
                <wp:positionV relativeFrom="page">
                  <wp:posOffset>9214485</wp:posOffset>
                </wp:positionV>
                <wp:extent cx="353695" cy="125730"/>
                <wp:effectExtent l="0" t="0" r="8255" b="7620"/>
                <wp:wrapNone/>
                <wp:docPr id="1294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53695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233CFD5" w14:textId="77777777" w:rsidR="009B3D92" w:rsidRPr="00833108" w:rsidRDefault="009B3D92" w:rsidP="009B3D92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Geprüft: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B9D886" id="_x0000_s1387" type="#_x0000_t202" style="position:absolute;left:0;text-align:left;margin-left:274.65pt;margin-top:725.55pt;width:27.85pt;height:9.9pt;z-index:252512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6233CFD5" w14:textId="77777777" w:rsidR="009B3D92" w:rsidRPr="00833108" w:rsidRDefault="009B3D92" w:rsidP="009B3D92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Geprüft: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513280" behindDoc="0" locked="1" layoutInCell="1" allowOverlap="1" wp14:anchorId="0787CC09" wp14:editId="7FAB3089">
                <wp:simplePos x="0" y="0"/>
                <wp:positionH relativeFrom="column">
                  <wp:posOffset>3911600</wp:posOffset>
                </wp:positionH>
                <wp:positionV relativeFrom="page">
                  <wp:posOffset>9210675</wp:posOffset>
                </wp:positionV>
                <wp:extent cx="374015" cy="125730"/>
                <wp:effectExtent l="0" t="0" r="6985" b="7620"/>
                <wp:wrapNone/>
                <wp:docPr id="1295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74015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8B916B6" w14:textId="77777777" w:rsidR="009B3D92" w:rsidRPr="00833108" w:rsidRDefault="009B3D92" w:rsidP="009B3D92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Betreuer: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87CC09" id="_x0000_s1388" type="#_x0000_t202" style="position:absolute;left:0;text-align:left;margin-left:308pt;margin-top:725.25pt;width:29.45pt;height:9.9pt;z-index:252513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" filled="f" stroked="f">
                <o:lock v:ext="edit" aspectratio="t"/>
                <v:textbox inset="0,0,0,0">
                  <w:txbxContent>
                    <w:p w14:paraId="78B916B6" w14:textId="77777777" w:rsidR="009B3D92" w:rsidRPr="00833108" w:rsidRDefault="009B3D92" w:rsidP="009B3D92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Betreuer: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527616" behindDoc="0" locked="1" layoutInCell="1" allowOverlap="1" wp14:anchorId="6571EB9B" wp14:editId="5E68929E">
                <wp:simplePos x="0" y="0"/>
                <wp:positionH relativeFrom="column">
                  <wp:posOffset>3053715</wp:posOffset>
                </wp:positionH>
                <wp:positionV relativeFrom="page">
                  <wp:posOffset>9334500</wp:posOffset>
                </wp:positionV>
                <wp:extent cx="379095" cy="163830"/>
                <wp:effectExtent l="0" t="0" r="1905" b="7620"/>
                <wp:wrapNone/>
                <wp:docPr id="1296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79095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FA93961" w14:textId="77777777" w:rsidR="009B3D92" w:rsidRPr="00777F7A" w:rsidRDefault="009B3D92" w:rsidP="009B3D92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de-DE"/>
                              </w:rPr>
                            </w:pPr>
                            <w:proofErr w:type="spellStart"/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de-DE"/>
                              </w:rPr>
                              <w:t>GruS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71EB9B" id="_x0000_s1389" type="#_x0000_t202" style="position:absolute;left:0;text-align:left;margin-left:240.45pt;margin-top:735pt;width:29.85pt;height:12.9pt;z-index:252527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6FA93961" w14:textId="77777777" w:rsidR="009B3D92" w:rsidRPr="00777F7A" w:rsidRDefault="009B3D92" w:rsidP="009B3D92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  <w:lang w:val="de-DE"/>
                        </w:rPr>
                      </w:pPr>
                      <w:proofErr w:type="spellStart"/>
                      <w:r>
                        <w:rPr>
                          <w:rFonts w:ascii="Arial" w:hAnsi="Arial" w:cs="Arial"/>
                          <w:sz w:val="20"/>
                          <w:szCs w:val="20"/>
                          <w:lang w:val="de-DE"/>
                        </w:rPr>
                        <w:t>GruS</w:t>
                      </w:r>
                      <w:proofErr w:type="spellEnd"/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528640" behindDoc="0" locked="1" layoutInCell="1" allowOverlap="1" wp14:anchorId="6CCD9428" wp14:editId="25B9BDCA">
                <wp:simplePos x="0" y="0"/>
                <wp:positionH relativeFrom="column">
                  <wp:posOffset>3470275</wp:posOffset>
                </wp:positionH>
                <wp:positionV relativeFrom="page">
                  <wp:posOffset>9316720</wp:posOffset>
                </wp:positionV>
                <wp:extent cx="379095" cy="163830"/>
                <wp:effectExtent l="0" t="0" r="1905" b="7620"/>
                <wp:wrapNone/>
                <wp:docPr id="1297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79095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A0B226B" w14:textId="77777777" w:rsidR="009B3D92" w:rsidRPr="00DF75BF" w:rsidRDefault="009B3D92" w:rsidP="009B3D92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CD9428" id="_x0000_s1390" type="#_x0000_t202" style="position:absolute;left:0;text-align:left;margin-left:273.25pt;margin-top:733.6pt;width:29.85pt;height:12.9pt;z-index:252528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" filled="f" stroked="f">
                <o:lock v:ext="edit" aspectratio="t"/>
                <v:textbox inset="0,0,0,0">
                  <w:txbxContent>
                    <w:p w14:paraId="4A0B226B" w14:textId="77777777" w:rsidR="009B3D92" w:rsidRPr="00DF75BF" w:rsidRDefault="009B3D92" w:rsidP="009B3D92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529664" behindDoc="0" locked="1" layoutInCell="1" allowOverlap="1" wp14:anchorId="61B2C094" wp14:editId="2192D193">
                <wp:simplePos x="0" y="0"/>
                <wp:positionH relativeFrom="column">
                  <wp:posOffset>3911600</wp:posOffset>
                </wp:positionH>
                <wp:positionV relativeFrom="page">
                  <wp:posOffset>9323705</wp:posOffset>
                </wp:positionV>
                <wp:extent cx="399415" cy="163830"/>
                <wp:effectExtent l="0" t="0" r="635" b="7620"/>
                <wp:wrapNone/>
                <wp:docPr id="1298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99415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834372B" w14:textId="77777777" w:rsidR="009B3D92" w:rsidRPr="00777F7A" w:rsidRDefault="009B3D92" w:rsidP="009B3D92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de-DE"/>
                              </w:rPr>
                            </w:pPr>
                            <w:proofErr w:type="spellStart"/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de-DE"/>
                              </w:rPr>
                              <w:t>SreS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B2C094" id="_x0000_s1391" type="#_x0000_t202" style="position:absolute;left:0;text-align:left;margin-left:308pt;margin-top:734.15pt;width:31.45pt;height:12.9pt;z-index:252529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2834372B" w14:textId="77777777" w:rsidR="009B3D92" w:rsidRPr="00777F7A" w:rsidRDefault="009B3D92" w:rsidP="009B3D92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  <w:lang w:val="de-DE"/>
                        </w:rPr>
                      </w:pPr>
                      <w:proofErr w:type="spellStart"/>
                      <w:r>
                        <w:rPr>
                          <w:rFonts w:ascii="Arial" w:hAnsi="Arial" w:cs="Arial"/>
                          <w:sz w:val="20"/>
                          <w:szCs w:val="20"/>
                          <w:lang w:val="de-DE"/>
                        </w:rPr>
                        <w:t>SreS</w:t>
                      </w:r>
                      <w:proofErr w:type="spellEnd"/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491776" behindDoc="0" locked="0" layoutInCell="1" allowOverlap="1" wp14:anchorId="187EA5C8" wp14:editId="4DAAB808">
                <wp:simplePos x="0" y="0"/>
                <wp:positionH relativeFrom="margin">
                  <wp:posOffset>5220970</wp:posOffset>
                </wp:positionH>
                <wp:positionV relativeFrom="bottomMargin">
                  <wp:posOffset>-1510665</wp:posOffset>
                </wp:positionV>
                <wp:extent cx="0" cy="381600"/>
                <wp:effectExtent l="0" t="0" r="19050" b="19050"/>
                <wp:wrapNone/>
                <wp:docPr id="1299" name="Gerade Verbindung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0F12753" id="Gerade Verbindung 32" o:spid="_x0000_s1026" style="position:absolute;z-index:2524917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" from="411.1pt,-118.95pt" to="411.1pt,-88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" strokecolor="black [3213]" strokeweight="1.42pt">
                <w10:wrap anchorx="margin"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499968" behindDoc="0" locked="1" layoutInCell="1" allowOverlap="1" wp14:anchorId="2962E499" wp14:editId="51E88551">
                <wp:simplePos x="0" y="0"/>
                <wp:positionH relativeFrom="column">
                  <wp:posOffset>5257800</wp:posOffset>
                </wp:positionH>
                <wp:positionV relativeFrom="page">
                  <wp:posOffset>8837930</wp:posOffset>
                </wp:positionV>
                <wp:extent cx="478790" cy="125730"/>
                <wp:effectExtent l="0" t="0" r="0" b="7620"/>
                <wp:wrapNone/>
                <wp:docPr id="1300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47879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6352D5B" w14:textId="77777777" w:rsidR="009B3D92" w:rsidRPr="00833108" w:rsidRDefault="009B3D92" w:rsidP="009B3D92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Werkstoff: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62E499" id="_x0000_s1392" type="#_x0000_t202" style="position:absolute;left:0;text-align:left;margin-left:414pt;margin-top:695.9pt;width:37.7pt;height:9.9pt;z-index:252499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" filled="f" stroked="f">
                <o:lock v:ext="edit" aspectratio="t"/>
                <v:textbox inset="0,0,0,0">
                  <w:txbxContent>
                    <w:p w14:paraId="76352D5B" w14:textId="77777777" w:rsidR="009B3D92" w:rsidRPr="00833108" w:rsidRDefault="009B3D92" w:rsidP="009B3D92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Werkstoff: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500992" behindDoc="0" locked="1" layoutInCell="1" allowOverlap="1" wp14:anchorId="604F560E" wp14:editId="5EA54AEC">
                <wp:simplePos x="0" y="0"/>
                <wp:positionH relativeFrom="column">
                  <wp:posOffset>4351020</wp:posOffset>
                </wp:positionH>
                <wp:positionV relativeFrom="page">
                  <wp:posOffset>8841740</wp:posOffset>
                </wp:positionV>
                <wp:extent cx="478790" cy="125730"/>
                <wp:effectExtent l="0" t="0" r="0" b="7620"/>
                <wp:wrapNone/>
                <wp:docPr id="1301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47879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119F9DC" w14:textId="77777777" w:rsidR="009B3D92" w:rsidRPr="00833108" w:rsidRDefault="009B3D92" w:rsidP="009B3D92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Toleranz: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4F560E" id="_x0000_s1393" type="#_x0000_t202" style="position:absolute;left:0;text-align:left;margin-left:342.6pt;margin-top:696.2pt;width:37.7pt;height:9.9pt;z-index:252500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" filled="f" stroked="f">
                <o:lock v:ext="edit" aspectratio="t"/>
                <v:textbox inset="0,0,0,0">
                  <w:txbxContent>
                    <w:p w14:paraId="7119F9DC" w14:textId="77777777" w:rsidR="009B3D92" w:rsidRPr="00833108" w:rsidRDefault="009B3D92" w:rsidP="009B3D92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Toleranz: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521472" behindDoc="0" locked="1" layoutInCell="1" allowOverlap="1" wp14:anchorId="063838E6" wp14:editId="4035C994">
                <wp:simplePos x="0" y="0"/>
                <wp:positionH relativeFrom="column">
                  <wp:posOffset>5263515</wp:posOffset>
                </wp:positionH>
                <wp:positionV relativeFrom="page">
                  <wp:posOffset>8950960</wp:posOffset>
                </wp:positionV>
                <wp:extent cx="1184910" cy="181610"/>
                <wp:effectExtent l="0" t="0" r="0" b="8890"/>
                <wp:wrapNone/>
                <wp:docPr id="1302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184910" cy="1816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C936C3A" w14:textId="1B6FBE9D" w:rsidR="009B3D92" w:rsidRPr="00B530FE" w:rsidRDefault="00B530FE" w:rsidP="009B3D92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de-DE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de-DE"/>
                              </w:rPr>
                              <w:t>FR4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3838E6" id="_x0000_s1394" type="#_x0000_t202" style="position:absolute;left:0;text-align:left;margin-left:414.45pt;margin-top:704.8pt;width:93.3pt;height:14.3pt;z-index:252521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" filled="f" stroked="f">
                <o:lock v:ext="edit" aspectratio="t"/>
                <v:textbox inset="0,0,0,0">
                  <w:txbxContent>
                    <w:p w14:paraId="0C936C3A" w14:textId="1B6FBE9D" w:rsidR="009B3D92" w:rsidRPr="00B530FE" w:rsidRDefault="00B530FE" w:rsidP="009B3D92">
                      <w:pPr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  <w:lang w:val="de-DE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  <w:lang w:val="de-DE"/>
                        </w:rPr>
                        <w:t>FR4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522496" behindDoc="0" locked="1" layoutInCell="1" allowOverlap="1" wp14:anchorId="25680E97" wp14:editId="2404883B">
                <wp:simplePos x="0" y="0"/>
                <wp:positionH relativeFrom="column">
                  <wp:posOffset>4349115</wp:posOffset>
                </wp:positionH>
                <wp:positionV relativeFrom="page">
                  <wp:posOffset>8957945</wp:posOffset>
                </wp:positionV>
                <wp:extent cx="836930" cy="174625"/>
                <wp:effectExtent l="0" t="0" r="1270" b="0"/>
                <wp:wrapNone/>
                <wp:docPr id="1303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836930" cy="1746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EABB7ED" w14:textId="77777777" w:rsidR="009B3D92" w:rsidRPr="00E90F85" w:rsidRDefault="009B3D92" w:rsidP="009B3D92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680E97" id="_x0000_s1395" type="#_x0000_t202" style="position:absolute;left:0;text-align:left;margin-left:342.45pt;margin-top:705.35pt;width:65.9pt;height:13.75pt;z-index:252522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" filled="f" stroked="f">
                <o:lock v:ext="edit" aspectratio="t"/>
                <v:textbox inset="0,0,0,0">
                  <w:txbxContent>
                    <w:p w14:paraId="0EABB7ED" w14:textId="77777777" w:rsidR="009B3D92" w:rsidRPr="00E90F85" w:rsidRDefault="009B3D92" w:rsidP="009B3D92">
                      <w:pPr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517376" behindDoc="0" locked="1" layoutInCell="1" allowOverlap="1" wp14:anchorId="5CEAFCF3" wp14:editId="3DF6D4FD">
                <wp:simplePos x="0" y="0"/>
                <wp:positionH relativeFrom="column">
                  <wp:posOffset>4352925</wp:posOffset>
                </wp:positionH>
                <wp:positionV relativeFrom="page">
                  <wp:posOffset>9725660</wp:posOffset>
                </wp:positionV>
                <wp:extent cx="614045" cy="163830"/>
                <wp:effectExtent l="0" t="0" r="0" b="7620"/>
                <wp:wrapNone/>
                <wp:docPr id="1304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614045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CBBC42E" w14:textId="3483D2AB" w:rsidR="009B3D92" w:rsidRPr="00B530FE" w:rsidRDefault="00B530FE" w:rsidP="009B3D92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de-DE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de-DE"/>
                              </w:rPr>
                              <w:t>1.0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EAFCF3" id="_x0000_s1396" type="#_x0000_t202" style="position:absolute;left:0;text-align:left;margin-left:342.75pt;margin-top:765.8pt;width:48.35pt;height:12.9pt;z-index:252517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" filled="f" stroked="f">
                <o:lock v:ext="edit" aspectratio="t"/>
                <v:textbox inset="0,0,0,0">
                  <w:txbxContent>
                    <w:p w14:paraId="6CBBC42E" w14:textId="3483D2AB" w:rsidR="009B3D92" w:rsidRPr="00B530FE" w:rsidRDefault="00B530FE" w:rsidP="009B3D92">
                      <w:pPr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  <w:lang w:val="de-DE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  <w:lang w:val="de-DE"/>
                        </w:rPr>
                        <w:t>1.0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518400" behindDoc="0" locked="1" layoutInCell="1" allowOverlap="1" wp14:anchorId="4155B82A" wp14:editId="1086FD53">
                <wp:simplePos x="0" y="0"/>
                <wp:positionH relativeFrom="column">
                  <wp:posOffset>5507355</wp:posOffset>
                </wp:positionH>
                <wp:positionV relativeFrom="page">
                  <wp:posOffset>9728835</wp:posOffset>
                </wp:positionV>
                <wp:extent cx="937260" cy="192405"/>
                <wp:effectExtent l="0" t="0" r="0" b="0"/>
                <wp:wrapNone/>
                <wp:docPr id="1305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937260" cy="1924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A6204AE" w14:textId="77777777" w:rsidR="009B3D92" w:rsidRPr="00E90F85" w:rsidRDefault="009B3D92" w:rsidP="009B3D92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Fertigung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55B82A" id="_x0000_s1397" type="#_x0000_t202" style="position:absolute;left:0;text-align:left;margin-left:433.65pt;margin-top:766.05pt;width:73.8pt;height:15.15pt;z-index:252518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" filled="f" stroked="f">
                <o:lock v:ext="edit" aspectratio="t"/>
                <v:textbox inset="0,0,0,0">
                  <w:txbxContent>
                    <w:p w14:paraId="7A6204AE" w14:textId="77777777" w:rsidR="009B3D92" w:rsidRPr="00E90F85" w:rsidRDefault="009B3D92" w:rsidP="009B3D92">
                      <w:pPr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>Fertigung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509184" behindDoc="0" locked="1" layoutInCell="1" allowOverlap="1" wp14:anchorId="25B1195E" wp14:editId="1626F82D">
                <wp:simplePos x="0" y="0"/>
                <wp:positionH relativeFrom="column">
                  <wp:posOffset>4352290</wp:posOffset>
                </wp:positionH>
                <wp:positionV relativeFrom="page">
                  <wp:posOffset>9598660</wp:posOffset>
                </wp:positionV>
                <wp:extent cx="478790" cy="125730"/>
                <wp:effectExtent l="0" t="0" r="0" b="7620"/>
                <wp:wrapNone/>
                <wp:docPr id="1306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47879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D5A7DAD" w14:textId="77777777" w:rsidR="009B3D92" w:rsidRPr="00833108" w:rsidRDefault="009B3D92" w:rsidP="009B3D92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Version</w:t>
                            </w:r>
                            <w:r w:rsidRPr="00833108"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B1195E" id="_x0000_s1398" type="#_x0000_t202" style="position:absolute;left:0;text-align:left;margin-left:342.7pt;margin-top:755.8pt;width:37.7pt;height:9.9pt;z-index:252509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" filled="f" stroked="f">
                <o:lock v:ext="edit" aspectratio="t"/>
                <v:textbox inset="0,0,0,0">
                  <w:txbxContent>
                    <w:p w14:paraId="1D5A7DAD" w14:textId="77777777" w:rsidR="009B3D92" w:rsidRPr="00833108" w:rsidRDefault="009B3D92" w:rsidP="009B3D92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Version</w:t>
                      </w:r>
                      <w:r w:rsidRPr="00833108">
                        <w:rPr>
                          <w:rFonts w:ascii="Arial" w:hAnsi="Arial" w:cs="Arial"/>
                          <w:sz w:val="12"/>
                          <w:szCs w:val="12"/>
                        </w:rPr>
                        <w:t>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510208" behindDoc="0" locked="1" layoutInCell="1" allowOverlap="1" wp14:anchorId="700BA5B2" wp14:editId="09E08538">
                <wp:simplePos x="0" y="0"/>
                <wp:positionH relativeFrom="column">
                  <wp:posOffset>5504180</wp:posOffset>
                </wp:positionH>
                <wp:positionV relativeFrom="page">
                  <wp:posOffset>9605010</wp:posOffset>
                </wp:positionV>
                <wp:extent cx="654685" cy="125730"/>
                <wp:effectExtent l="0" t="0" r="12065" b="7620"/>
                <wp:wrapNone/>
                <wp:docPr id="1307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654685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3941011" w14:textId="77777777" w:rsidR="009B3D92" w:rsidRPr="00833108" w:rsidRDefault="009B3D92" w:rsidP="009B3D92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Dokumentstatus</w:t>
                            </w:r>
                            <w:r w:rsidRPr="00833108"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0BA5B2" id="_x0000_s1399" type="#_x0000_t202" style="position:absolute;left:0;text-align:left;margin-left:433.4pt;margin-top:756.3pt;width:51.55pt;height:9.9pt;z-index:252510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" filled="f" stroked="f">
                <o:lock v:ext="edit" aspectratio="t"/>
                <v:textbox inset="0,0,0,0">
                  <w:txbxContent>
                    <w:p w14:paraId="33941011" w14:textId="77777777" w:rsidR="009B3D92" w:rsidRPr="00833108" w:rsidRDefault="009B3D92" w:rsidP="009B3D92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Dokumentstatus</w:t>
                      </w:r>
                      <w:r w:rsidRPr="00833108">
                        <w:rPr>
                          <w:rFonts w:ascii="Arial" w:hAnsi="Arial" w:cs="Arial"/>
                          <w:sz w:val="12"/>
                          <w:szCs w:val="12"/>
                        </w:rPr>
                        <w:t>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516352" behindDoc="0" locked="1" layoutInCell="1" allowOverlap="1" wp14:anchorId="05636A06" wp14:editId="51E70FE4">
                <wp:simplePos x="0" y="0"/>
                <wp:positionH relativeFrom="column">
                  <wp:posOffset>5076190</wp:posOffset>
                </wp:positionH>
                <wp:positionV relativeFrom="page">
                  <wp:posOffset>9605010</wp:posOffset>
                </wp:positionV>
                <wp:extent cx="372110" cy="125730"/>
                <wp:effectExtent l="0" t="0" r="8890" b="7620"/>
                <wp:wrapNone/>
                <wp:docPr id="1308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7211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2393B2F" w14:textId="77777777" w:rsidR="009B3D92" w:rsidRPr="00833108" w:rsidRDefault="009B3D92" w:rsidP="009B3D92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Revision: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636A06" id="_x0000_s1400" type="#_x0000_t202" style="position:absolute;left:0;text-align:left;margin-left:399.7pt;margin-top:756.3pt;width:29.3pt;height:9.9pt;z-index:252516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" filled="f" stroked="f">
                <o:lock v:ext="edit" aspectratio="t"/>
                <v:textbox inset="0,0,0,0">
                  <w:txbxContent>
                    <w:p w14:paraId="52393B2F" w14:textId="77777777" w:rsidR="009B3D92" w:rsidRPr="00833108" w:rsidRDefault="009B3D92" w:rsidP="009B3D92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Revision: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495872" behindDoc="0" locked="0" layoutInCell="1" allowOverlap="1" wp14:anchorId="28598202" wp14:editId="0CDD5AF3">
                <wp:simplePos x="0" y="0"/>
                <wp:positionH relativeFrom="column">
                  <wp:posOffset>5472430</wp:posOffset>
                </wp:positionH>
                <wp:positionV relativeFrom="bottomMargin">
                  <wp:posOffset>-756285</wp:posOffset>
                </wp:positionV>
                <wp:extent cx="0" cy="381600"/>
                <wp:effectExtent l="0" t="0" r="19050" b="19050"/>
                <wp:wrapNone/>
                <wp:docPr id="1309" name="Gerade Verbindung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68A0B71" id="Gerade Verbindung 28" o:spid="_x0000_s1026" style="position:absolute;z-index:252495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430.9pt,-59.55pt" to="430.9pt,-29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" strokecolor="black [3213]" strokeweight="1.42pt">
                <w10:wrap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515328" behindDoc="0" locked="0" layoutInCell="1" allowOverlap="1" wp14:anchorId="22F6D60D" wp14:editId="727E65EB">
                <wp:simplePos x="0" y="0"/>
                <wp:positionH relativeFrom="column">
                  <wp:posOffset>5041900</wp:posOffset>
                </wp:positionH>
                <wp:positionV relativeFrom="bottomMargin">
                  <wp:posOffset>-756285</wp:posOffset>
                </wp:positionV>
                <wp:extent cx="0" cy="381000"/>
                <wp:effectExtent l="0" t="0" r="19050" b="19050"/>
                <wp:wrapNone/>
                <wp:docPr id="1310" name="Gerade Verbindung 2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0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99DC79B" id="Gerade Verbindung 294" o:spid="_x0000_s1026" style="position:absolute;z-index:252515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397pt,-59.55pt" to="397pt,-29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" strokecolor="black [3213]" strokeweight="1.42pt">
                <w10:wrap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519424" behindDoc="0" locked="1" layoutInCell="1" allowOverlap="1" wp14:anchorId="7618E739" wp14:editId="346B637A">
                <wp:simplePos x="0" y="0"/>
                <wp:positionH relativeFrom="column">
                  <wp:posOffset>5076825</wp:posOffset>
                </wp:positionH>
                <wp:positionV relativeFrom="page">
                  <wp:posOffset>9728835</wp:posOffset>
                </wp:positionV>
                <wp:extent cx="357505" cy="192405"/>
                <wp:effectExtent l="0" t="0" r="4445" b="0"/>
                <wp:wrapNone/>
                <wp:docPr id="1311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57505" cy="1924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8A06033" w14:textId="10FFE0A2" w:rsidR="009B3D92" w:rsidRPr="00B530FE" w:rsidRDefault="00B530FE" w:rsidP="009B3D92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de-DE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de-DE"/>
                              </w:rPr>
                              <w:t>0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18E739" id="_x0000_s1401" type="#_x0000_t202" style="position:absolute;left:0;text-align:left;margin-left:399.75pt;margin-top:766.05pt;width:28.15pt;height:15.15pt;z-index:252519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" filled="f" stroked="f">
                <o:lock v:ext="edit" aspectratio="t"/>
                <v:textbox inset="0,0,0,0">
                  <w:txbxContent>
                    <w:p w14:paraId="78A06033" w14:textId="10FFE0A2" w:rsidR="009B3D92" w:rsidRPr="00B530FE" w:rsidRDefault="00B530FE" w:rsidP="009B3D92">
                      <w:pPr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  <w:lang w:val="de-DE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  <w:lang w:val="de-DE"/>
                        </w:rPr>
                        <w:t>0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507136" behindDoc="0" locked="1" layoutInCell="1" allowOverlap="1" wp14:anchorId="16D41D35" wp14:editId="62714495">
                <wp:simplePos x="0" y="0"/>
                <wp:positionH relativeFrom="column">
                  <wp:posOffset>4345305</wp:posOffset>
                </wp:positionH>
                <wp:positionV relativeFrom="page">
                  <wp:posOffset>9220835</wp:posOffset>
                </wp:positionV>
                <wp:extent cx="551815" cy="125730"/>
                <wp:effectExtent l="0" t="0" r="635" b="7620"/>
                <wp:wrapNone/>
                <wp:docPr id="1312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551815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B977479" w14:textId="77777777" w:rsidR="009B3D92" w:rsidRPr="00833108" w:rsidRDefault="009B3D92" w:rsidP="009B3D92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Dokumentart</w:t>
                            </w:r>
                            <w:r w:rsidRPr="00833108"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D41D35" id="_x0000_s1402" type="#_x0000_t202" style="position:absolute;left:0;text-align:left;margin-left:342.15pt;margin-top:726.05pt;width:43.45pt;height:9.9pt;z-index:252507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" filled="f" stroked="f">
                <o:lock v:ext="edit" aspectratio="t"/>
                <v:textbox inset="0,0,0,0">
                  <w:txbxContent>
                    <w:p w14:paraId="3B977479" w14:textId="77777777" w:rsidR="009B3D92" w:rsidRPr="00833108" w:rsidRDefault="009B3D92" w:rsidP="009B3D92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Dokumentart</w:t>
                      </w:r>
                      <w:r w:rsidRPr="00833108">
                        <w:rPr>
                          <w:rFonts w:ascii="Arial" w:hAnsi="Arial" w:cs="Arial"/>
                          <w:sz w:val="12"/>
                          <w:szCs w:val="12"/>
                        </w:rPr>
                        <w:t>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514304" behindDoc="0" locked="1" layoutInCell="1" allowOverlap="1" wp14:anchorId="2E60E92A" wp14:editId="56DDAC59">
                <wp:simplePos x="0" y="0"/>
                <wp:positionH relativeFrom="column">
                  <wp:posOffset>5923280</wp:posOffset>
                </wp:positionH>
                <wp:positionV relativeFrom="page">
                  <wp:posOffset>9213850</wp:posOffset>
                </wp:positionV>
                <wp:extent cx="378460" cy="125730"/>
                <wp:effectExtent l="0" t="0" r="2540" b="7620"/>
                <wp:wrapNone/>
                <wp:docPr id="1313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7846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C5C07D2" w14:textId="77777777" w:rsidR="009B3D92" w:rsidRPr="00833108" w:rsidRDefault="009B3D92" w:rsidP="009B3D92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Freigabe: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60E92A" id="_x0000_s1403" type="#_x0000_t202" style="position:absolute;left:0;text-align:left;margin-left:466.4pt;margin-top:725.5pt;width:29.8pt;height:9.9pt;z-index:252514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3C5C07D2" w14:textId="77777777" w:rsidR="009B3D92" w:rsidRPr="00833108" w:rsidRDefault="009B3D92" w:rsidP="009B3D92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Freigabe: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493824" behindDoc="0" locked="0" layoutInCell="1" allowOverlap="1" wp14:anchorId="1129C619" wp14:editId="0AA178EA">
                <wp:simplePos x="0" y="0"/>
                <wp:positionH relativeFrom="column">
                  <wp:posOffset>5904230</wp:posOffset>
                </wp:positionH>
                <wp:positionV relativeFrom="bottomMargin">
                  <wp:posOffset>-1134110</wp:posOffset>
                </wp:positionV>
                <wp:extent cx="0" cy="381600"/>
                <wp:effectExtent l="0" t="0" r="19050" b="19050"/>
                <wp:wrapNone/>
                <wp:docPr id="1314" name="Gerade Verbindung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49D0BA2" id="Gerade Verbindung 30" o:spid="_x0000_s1026" style="position:absolute;z-index:252493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464.9pt,-89.3pt" to="464.9pt,-5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" strokecolor="black [3213]" strokeweight="1.42pt">
                <w10:wrap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525568" behindDoc="0" locked="1" layoutInCell="1" allowOverlap="1" wp14:anchorId="6FA85596" wp14:editId="27E85E9E">
                <wp:simplePos x="0" y="0"/>
                <wp:positionH relativeFrom="column">
                  <wp:posOffset>4352290</wp:posOffset>
                </wp:positionH>
                <wp:positionV relativeFrom="page">
                  <wp:posOffset>9340850</wp:posOffset>
                </wp:positionV>
                <wp:extent cx="1504315" cy="194945"/>
                <wp:effectExtent l="0" t="0" r="635" b="0"/>
                <wp:wrapNone/>
                <wp:docPr id="1315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504315" cy="1949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1A4D02B" w14:textId="77777777" w:rsidR="009B3D92" w:rsidRPr="002972DB" w:rsidRDefault="009B3D92" w:rsidP="009B3D92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de-DE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de-DE"/>
                              </w:rPr>
                              <w:t>Layout Bottom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A85596" id="_x0000_s1404" type="#_x0000_t202" style="position:absolute;left:0;text-align:left;margin-left:342.7pt;margin-top:735.5pt;width:118.45pt;height:15.35pt;z-index:252525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" filled="f" stroked="f">
                <o:lock v:ext="edit" aspectratio="t"/>
                <v:textbox inset="0,0,0,0">
                  <w:txbxContent>
                    <w:p w14:paraId="31A4D02B" w14:textId="77777777" w:rsidR="009B3D92" w:rsidRPr="002972DB" w:rsidRDefault="009B3D92" w:rsidP="009B3D92">
                      <w:pPr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  <w:lang w:val="de-DE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  <w:lang w:val="de-DE"/>
                        </w:rPr>
                        <w:t>Layout Bottom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530688" behindDoc="0" locked="1" layoutInCell="1" allowOverlap="1" wp14:anchorId="1882A872" wp14:editId="7893DB9D">
                <wp:simplePos x="0" y="0"/>
                <wp:positionH relativeFrom="column">
                  <wp:posOffset>5933440</wp:posOffset>
                </wp:positionH>
                <wp:positionV relativeFrom="page">
                  <wp:posOffset>9339580</wp:posOffset>
                </wp:positionV>
                <wp:extent cx="516890" cy="163830"/>
                <wp:effectExtent l="0" t="0" r="0" b="7620"/>
                <wp:wrapNone/>
                <wp:docPr id="1316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516890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AD2C309" w14:textId="159137BF" w:rsidR="009B3D92" w:rsidRPr="00777F7A" w:rsidRDefault="00B530FE" w:rsidP="009B3D92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de-DE"/>
                              </w:rPr>
                            </w:pPr>
                            <w:proofErr w:type="spellStart"/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de-DE"/>
                              </w:rPr>
                              <w:t>SreS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82A872" id="_x0000_s1405" type="#_x0000_t202" style="position:absolute;left:0;text-align:left;margin-left:467.2pt;margin-top:735.4pt;width:40.7pt;height:12.9pt;z-index:252530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1AD2C309" w14:textId="159137BF" w:rsidR="009B3D92" w:rsidRPr="00777F7A" w:rsidRDefault="00B530FE" w:rsidP="009B3D92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  <w:lang w:val="de-DE"/>
                        </w:rPr>
                      </w:pPr>
                      <w:proofErr w:type="spellStart"/>
                      <w:r>
                        <w:rPr>
                          <w:rFonts w:ascii="Arial" w:hAnsi="Arial" w:cs="Arial"/>
                          <w:sz w:val="20"/>
                          <w:szCs w:val="20"/>
                          <w:lang w:val="de-DE"/>
                        </w:rPr>
                        <w:t>SreS</w:t>
                      </w:r>
                      <w:proofErr w:type="spellEnd"/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508160" behindDoc="0" locked="1" layoutInCell="1" allowOverlap="1" wp14:anchorId="6E3D21C3" wp14:editId="3A4538D1">
                <wp:simplePos x="0" y="0"/>
                <wp:positionH relativeFrom="column">
                  <wp:posOffset>2188845</wp:posOffset>
                </wp:positionH>
                <wp:positionV relativeFrom="page">
                  <wp:posOffset>9224010</wp:posOffset>
                </wp:positionV>
                <wp:extent cx="684530" cy="125730"/>
                <wp:effectExtent l="0" t="0" r="1270" b="7620"/>
                <wp:wrapNone/>
                <wp:docPr id="1317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68453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90F9B4" w14:textId="77777777" w:rsidR="009B3D92" w:rsidRPr="00833108" w:rsidRDefault="009B3D92" w:rsidP="009B3D92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ID-Nr.: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3D21C3" id="_x0000_s1406" type="#_x0000_t202" style="position:absolute;left:0;text-align:left;margin-left:172.35pt;margin-top:726.3pt;width:53.9pt;height:9.9pt;z-index:252508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" filled="f" stroked="f">
                <o:lock v:ext="edit" aspectratio="t"/>
                <v:textbox inset="0,0,0,0">
                  <w:txbxContent>
                    <w:p w14:paraId="2290F9B4" w14:textId="77777777" w:rsidR="009B3D92" w:rsidRPr="00833108" w:rsidRDefault="009B3D92" w:rsidP="009B3D92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ID-Nr.: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526592" behindDoc="0" locked="1" layoutInCell="1" allowOverlap="1" wp14:anchorId="0CA170E3" wp14:editId="28746878">
                <wp:simplePos x="0" y="0"/>
                <wp:positionH relativeFrom="column">
                  <wp:posOffset>2195830</wp:posOffset>
                </wp:positionH>
                <wp:positionV relativeFrom="page">
                  <wp:posOffset>9341485</wp:posOffset>
                </wp:positionV>
                <wp:extent cx="799465" cy="163830"/>
                <wp:effectExtent l="0" t="0" r="635" b="7620"/>
                <wp:wrapNone/>
                <wp:docPr id="1318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799465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EC8222B" w14:textId="77777777" w:rsidR="009B3D92" w:rsidRPr="00777F7A" w:rsidRDefault="009B3D92" w:rsidP="009B3D92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de-DE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de-DE"/>
                              </w:rPr>
                              <w:t>5AHEL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A170E3" id="_x0000_s1407" type="#_x0000_t202" style="position:absolute;left:0;text-align:left;margin-left:172.9pt;margin-top:735.55pt;width:62.95pt;height:12.9pt;z-index:252526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2EC8222B" w14:textId="77777777" w:rsidR="009B3D92" w:rsidRPr="00777F7A" w:rsidRDefault="009B3D92" w:rsidP="009B3D92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  <w:lang w:val="de-DE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  <w:lang w:val="de-DE"/>
                        </w:rPr>
                        <w:t>5AHEL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484608" behindDoc="0" locked="0" layoutInCell="1" allowOverlap="1" wp14:anchorId="14D87952" wp14:editId="4FB2FB55">
                <wp:simplePos x="0" y="0"/>
                <wp:positionH relativeFrom="column">
                  <wp:posOffset>4320540</wp:posOffset>
                </wp:positionH>
                <wp:positionV relativeFrom="bottomMargin">
                  <wp:posOffset>-1134110</wp:posOffset>
                </wp:positionV>
                <wp:extent cx="0" cy="381000"/>
                <wp:effectExtent l="0" t="0" r="19050" b="19050"/>
                <wp:wrapNone/>
                <wp:docPr id="1319" name="Gerade Verbindung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0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B8D9965" id="Gerade Verbindung 43" o:spid="_x0000_s1026" style="position:absolute;z-index:252484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340.2pt,-89.3pt" to="340.2pt,-59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" strokecolor="black [3213]" strokeweight="1.42pt">
                <w10:wrap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535808" behindDoc="0" locked="1" layoutInCell="1" allowOverlap="1" wp14:anchorId="2060BCBB" wp14:editId="3A350509">
                <wp:simplePos x="0" y="0"/>
                <wp:positionH relativeFrom="column">
                  <wp:posOffset>5076825</wp:posOffset>
                </wp:positionH>
                <wp:positionV relativeFrom="page">
                  <wp:posOffset>10100310</wp:posOffset>
                </wp:positionV>
                <wp:extent cx="788035" cy="163830"/>
                <wp:effectExtent l="0" t="0" r="12065" b="7620"/>
                <wp:wrapNone/>
                <wp:docPr id="1320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788035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ED392CD" w14:textId="21DA2D05" w:rsidR="009B3D92" w:rsidRPr="00DF75BF" w:rsidRDefault="009B3D92" w:rsidP="009B3D92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fldChar w:fldCharType="begin"/>
                            </w: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instrText xml:space="preserve"> DATE   \* MERGEFORMAT </w:instrText>
                            </w: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8854A2">
                              <w:rPr>
                                <w:rFonts w:ascii="Arial" w:hAnsi="Arial" w:cs="Arial"/>
                                <w:noProof/>
                                <w:sz w:val="20"/>
                                <w:szCs w:val="20"/>
                              </w:rPr>
                              <w:t>16.05.2023</w:t>
                            </w: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60BCBB" id="_x0000_s1408" type="#_x0000_t202" style="position:absolute;left:0;text-align:left;margin-left:399.75pt;margin-top:795.3pt;width:62.05pt;height:12.9pt;z-index:252535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" filled="f" stroked="f">
                <o:lock v:ext="edit" aspectratio="t"/>
                <v:textbox inset="0,0,0,0">
                  <w:txbxContent>
                    <w:p w14:paraId="4ED392CD" w14:textId="21DA2D05" w:rsidR="009B3D92" w:rsidRPr="00DF75BF" w:rsidRDefault="009B3D92" w:rsidP="009B3D92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fldChar w:fldCharType="begin"/>
                      </w: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instrText xml:space="preserve"> DATE   \* MERGEFORMAT </w:instrText>
                      </w: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fldChar w:fldCharType="separate"/>
                      </w:r>
                      <w:r w:rsidR="008854A2">
                        <w:rPr>
                          <w:rFonts w:ascii="Arial" w:hAnsi="Arial" w:cs="Arial"/>
                          <w:noProof/>
                          <w:sz w:val="20"/>
                          <w:szCs w:val="20"/>
                        </w:rPr>
                        <w:t>16.05.2023</w:t>
                      </w: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fldChar w:fldCharType="end"/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531712" behindDoc="0" locked="1" layoutInCell="1" allowOverlap="1" wp14:anchorId="1F0EFF77" wp14:editId="1D6B3FDD">
                <wp:simplePos x="0" y="0"/>
                <wp:positionH relativeFrom="column">
                  <wp:posOffset>4345940</wp:posOffset>
                </wp:positionH>
                <wp:positionV relativeFrom="page">
                  <wp:posOffset>10086340</wp:posOffset>
                </wp:positionV>
                <wp:extent cx="374015" cy="163830"/>
                <wp:effectExtent l="0" t="0" r="6985" b="7620"/>
                <wp:wrapNone/>
                <wp:docPr id="1321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74015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5B3B1BE" w14:textId="77777777" w:rsidR="009B3D92" w:rsidRPr="00DF75BF" w:rsidRDefault="009B3D92" w:rsidP="009B3D92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ohne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0EFF77" id="_x0000_s1409" type="#_x0000_t202" style="position:absolute;left:0;text-align:left;margin-left:342.2pt;margin-top:794.2pt;width:29.45pt;height:12.9pt;z-index:252531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" filled="f" stroked="f">
                <o:lock v:ext="edit" aspectratio="t"/>
                <v:textbox inset="0,0,0,0">
                  <w:txbxContent>
                    <w:p w14:paraId="25B3B1BE" w14:textId="77777777" w:rsidR="009B3D92" w:rsidRPr="00DF75BF" w:rsidRDefault="009B3D92" w:rsidP="009B3D92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t>ohne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534784" behindDoc="0" locked="1" layoutInCell="1" allowOverlap="1" wp14:anchorId="367DCDA3" wp14:editId="1346C394">
                <wp:simplePos x="0" y="0"/>
                <wp:positionH relativeFrom="column">
                  <wp:posOffset>6227445</wp:posOffset>
                </wp:positionH>
                <wp:positionV relativeFrom="page">
                  <wp:posOffset>10086340</wp:posOffset>
                </wp:positionV>
                <wp:extent cx="231140" cy="163830"/>
                <wp:effectExtent l="0" t="0" r="0" b="7620"/>
                <wp:wrapNone/>
                <wp:docPr id="1322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31140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9B695BE" w14:textId="480E7595" w:rsidR="009B3D92" w:rsidRPr="00DF75BF" w:rsidRDefault="009B3D92" w:rsidP="009B3D92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1</w:t>
                            </w:r>
                            <w:r w:rsidR="00AE60CC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5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7DCDA3" id="_x0000_s1410" type="#_x0000_t202" style="position:absolute;left:0;text-align:left;margin-left:490.35pt;margin-top:794.2pt;width:18.2pt;height:12.9pt;z-index:252534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" filled="f" stroked="f">
                <o:lock v:ext="edit" aspectratio="t"/>
                <v:textbox inset="0,0,0,0">
                  <w:txbxContent>
                    <w:p w14:paraId="79B695BE" w14:textId="480E7595" w:rsidR="009B3D92" w:rsidRPr="00DF75BF" w:rsidRDefault="009B3D92" w:rsidP="009B3D92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t>1</w:t>
                      </w:r>
                      <w:r w:rsidR="00AE60CC">
                        <w:rPr>
                          <w:rFonts w:ascii="Arial" w:hAnsi="Arial" w:cs="Arial"/>
                          <w:sz w:val="20"/>
                          <w:szCs w:val="20"/>
                        </w:rPr>
                        <w:t>5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533760" behindDoc="0" locked="1" layoutInCell="1" allowOverlap="1" wp14:anchorId="1CC9C4AF" wp14:editId="038B1EBB">
                <wp:simplePos x="0" y="0"/>
                <wp:positionH relativeFrom="column">
                  <wp:posOffset>5935345</wp:posOffset>
                </wp:positionH>
                <wp:positionV relativeFrom="page">
                  <wp:posOffset>10074910</wp:posOffset>
                </wp:positionV>
                <wp:extent cx="231140" cy="163830"/>
                <wp:effectExtent l="0" t="0" r="0" b="7620"/>
                <wp:wrapNone/>
                <wp:docPr id="1323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31140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C9BA46A" w14:textId="6DACA2F7" w:rsidR="009B3D92" w:rsidRPr="008A70C4" w:rsidRDefault="009B3D92" w:rsidP="009B3D92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de-DE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de-DE"/>
                              </w:rPr>
                              <w:t>1</w:t>
                            </w:r>
                            <w:r w:rsidR="00852A75"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de-DE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C9C4AF" id="_x0000_s1411" type="#_x0000_t202" style="position:absolute;left:0;text-align:left;margin-left:467.35pt;margin-top:793.3pt;width:18.2pt;height:12.9pt;z-index:252533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" filled="f" stroked="f">
                <o:lock v:ext="edit" aspectratio="t"/>
                <v:textbox inset="0,0,0,0">
                  <w:txbxContent>
                    <w:p w14:paraId="6C9BA46A" w14:textId="6DACA2F7" w:rsidR="009B3D92" w:rsidRPr="008A70C4" w:rsidRDefault="009B3D92" w:rsidP="009B3D92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  <w:lang w:val="de-DE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  <w:lang w:val="de-DE"/>
                        </w:rPr>
                        <w:t>1</w:t>
                      </w:r>
                      <w:r w:rsidR="00852A75">
                        <w:rPr>
                          <w:rFonts w:ascii="Arial" w:hAnsi="Arial" w:cs="Arial"/>
                          <w:sz w:val="20"/>
                          <w:szCs w:val="20"/>
                          <w:lang w:val="de-DE"/>
                        </w:rPr>
                        <w:t>2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532736" behindDoc="0" locked="1" layoutInCell="1" allowOverlap="1" wp14:anchorId="0B26A568" wp14:editId="64A44678">
                <wp:simplePos x="0" y="0"/>
                <wp:positionH relativeFrom="column">
                  <wp:posOffset>4773295</wp:posOffset>
                </wp:positionH>
                <wp:positionV relativeFrom="page">
                  <wp:posOffset>10086340</wp:posOffset>
                </wp:positionV>
                <wp:extent cx="231140" cy="163830"/>
                <wp:effectExtent l="0" t="0" r="0" b="7620"/>
                <wp:wrapNone/>
                <wp:docPr id="1324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31140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9FF633B" w14:textId="77777777" w:rsidR="009B3D92" w:rsidRPr="00DF75BF" w:rsidRDefault="009B3D92" w:rsidP="009B3D92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DE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26A568" id="_x0000_s1412" type="#_x0000_t202" style="position:absolute;left:0;text-align:left;margin-left:375.85pt;margin-top:794.2pt;width:18.2pt;height:12.9pt;z-index:252532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29FF633B" w14:textId="77777777" w:rsidR="009B3D92" w:rsidRPr="00DF75BF" w:rsidRDefault="009B3D92" w:rsidP="009B3D92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t>DE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524544" behindDoc="0" locked="1" layoutInCell="1" allowOverlap="1" wp14:anchorId="0D305292" wp14:editId="11DC70E0">
                <wp:simplePos x="0" y="0"/>
                <wp:positionH relativeFrom="column">
                  <wp:posOffset>2227580</wp:posOffset>
                </wp:positionH>
                <wp:positionV relativeFrom="page">
                  <wp:posOffset>9785985</wp:posOffset>
                </wp:positionV>
                <wp:extent cx="2026285" cy="462280"/>
                <wp:effectExtent l="0" t="0" r="12065" b="13970"/>
                <wp:wrapNone/>
                <wp:docPr id="1325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026285" cy="4622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58E977D" w14:textId="77777777" w:rsidR="009B3D92" w:rsidRDefault="009B3D92" w:rsidP="009B3D92">
                            <w:pPr>
                              <w:spacing w:after="0" w:line="240" w:lineRule="auto"/>
                              <w:jc w:val="center"/>
                              <w:rPr>
                                <w:rFonts w:ascii="Arial" w:hAnsi="Arial" w:cs="Arial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32"/>
                                <w:szCs w:val="32"/>
                              </w:rPr>
                              <w:t>Gitcon</w:t>
                            </w:r>
                          </w:p>
                          <w:p w14:paraId="0A567413" w14:textId="77777777" w:rsidR="009B3D92" w:rsidRPr="00640624" w:rsidRDefault="009B3D92" w:rsidP="009B3D92">
                            <w:pPr>
                              <w:spacing w:after="0" w:line="240" w:lineRule="auto"/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MIDI-Interface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305292" id="_x0000_s1413" type="#_x0000_t202" style="position:absolute;left:0;text-align:left;margin-left:175.4pt;margin-top:770.55pt;width:159.55pt;height:36.4pt;z-index:252524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" filled="f" stroked="f">
                <o:lock v:ext="edit" aspectratio="t"/>
                <v:textbox inset="0,0,0,0">
                  <w:txbxContent>
                    <w:p w14:paraId="458E977D" w14:textId="77777777" w:rsidR="009B3D92" w:rsidRDefault="009B3D92" w:rsidP="009B3D92">
                      <w:pPr>
                        <w:spacing w:after="0" w:line="240" w:lineRule="auto"/>
                        <w:jc w:val="center"/>
                        <w:rPr>
                          <w:rFonts w:ascii="Arial" w:hAnsi="Arial" w:cs="Arial"/>
                          <w:sz w:val="32"/>
                          <w:szCs w:val="32"/>
                        </w:rPr>
                      </w:pPr>
                      <w:r>
                        <w:rPr>
                          <w:rFonts w:ascii="Arial" w:hAnsi="Arial" w:cs="Arial"/>
                          <w:sz w:val="32"/>
                          <w:szCs w:val="32"/>
                        </w:rPr>
                        <w:t>Gitcon</w:t>
                      </w:r>
                    </w:p>
                    <w:p w14:paraId="0A567413" w14:textId="77777777" w:rsidR="009B3D92" w:rsidRPr="00640624" w:rsidRDefault="009B3D92" w:rsidP="009B3D92">
                      <w:pPr>
                        <w:spacing w:after="0" w:line="240" w:lineRule="auto"/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>MIDI-Interface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523520" behindDoc="0" locked="1" layoutInCell="1" allowOverlap="1" wp14:anchorId="50E2FFF0" wp14:editId="2F818DBA">
                <wp:simplePos x="0" y="0"/>
                <wp:positionH relativeFrom="column">
                  <wp:posOffset>2202180</wp:posOffset>
                </wp:positionH>
                <wp:positionV relativeFrom="page">
                  <wp:posOffset>8931910</wp:posOffset>
                </wp:positionV>
                <wp:extent cx="2082800" cy="213360"/>
                <wp:effectExtent l="0" t="0" r="12700" b="0"/>
                <wp:wrapNone/>
                <wp:docPr id="1326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082800" cy="2133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1AFB254" w14:textId="77777777" w:rsidR="009B3D92" w:rsidRPr="00777F7A" w:rsidRDefault="009B3D92" w:rsidP="009B3D92">
                            <w:pPr>
                              <w:jc w:val="center"/>
                              <w:rPr>
                                <w:rFonts w:ascii="Arial" w:hAnsi="Arial" w:cs="Arial"/>
                                <w:sz w:val="28"/>
                                <w:szCs w:val="28"/>
                                <w:lang w:val="de-DE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  <w:lang w:val="de-DE"/>
                              </w:rPr>
                              <w:t>Simon Grundner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E2FFF0" id="_x0000_s1414" type="#_x0000_t202" style="position:absolute;left:0;text-align:left;margin-left:173.4pt;margin-top:703.3pt;width:164pt;height:16.8pt;z-index:252523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" filled="f" stroked="f">
                <o:lock v:ext="edit" aspectratio="t"/>
                <v:textbox inset="0,0,0,0">
                  <w:txbxContent>
                    <w:p w14:paraId="31AFB254" w14:textId="77777777" w:rsidR="009B3D92" w:rsidRPr="00777F7A" w:rsidRDefault="009B3D92" w:rsidP="009B3D92">
                      <w:pPr>
                        <w:jc w:val="center"/>
                        <w:rPr>
                          <w:rFonts w:ascii="Arial" w:hAnsi="Arial" w:cs="Arial"/>
                          <w:sz w:val="28"/>
                          <w:szCs w:val="28"/>
                          <w:lang w:val="de-DE"/>
                        </w:rPr>
                      </w:pPr>
                      <w:r>
                        <w:rPr>
                          <w:rFonts w:ascii="Arial" w:hAnsi="Arial" w:cs="Arial"/>
                          <w:sz w:val="28"/>
                          <w:szCs w:val="28"/>
                          <w:lang w:val="de-DE"/>
                        </w:rPr>
                        <w:t>Simon Grundner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498944" behindDoc="0" locked="1" layoutInCell="1" allowOverlap="1" wp14:anchorId="1826F5DC" wp14:editId="29B2B1DE">
                <wp:simplePos x="0" y="0"/>
                <wp:positionH relativeFrom="column">
                  <wp:posOffset>26670</wp:posOffset>
                </wp:positionH>
                <wp:positionV relativeFrom="page">
                  <wp:posOffset>8834755</wp:posOffset>
                </wp:positionV>
                <wp:extent cx="973455" cy="125730"/>
                <wp:effectExtent l="0" t="0" r="0" b="7620"/>
                <wp:wrapNone/>
                <wp:docPr id="1327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973455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C59078C" w14:textId="77777777" w:rsidR="009B3D92" w:rsidRPr="00833108" w:rsidRDefault="009B3D92" w:rsidP="009B3D92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Sachnummer, Dateiname</w:t>
                            </w:r>
                            <w:r w:rsidRPr="00833108"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26F5DC" id="_x0000_s1415" type="#_x0000_t202" style="position:absolute;left:0;text-align:left;margin-left:2.1pt;margin-top:695.65pt;width:76.65pt;height:9.9pt;z-index:252498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" filled="f" stroked="f">
                <o:lock v:ext="edit" aspectratio="t"/>
                <v:textbox inset="0,0,0,0">
                  <w:txbxContent>
                    <w:p w14:paraId="3C59078C" w14:textId="77777777" w:rsidR="009B3D92" w:rsidRPr="00833108" w:rsidRDefault="009B3D92" w:rsidP="009B3D92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Sachnummer, Dateiname</w:t>
                      </w:r>
                      <w:r w:rsidRPr="00833108">
                        <w:rPr>
                          <w:rFonts w:ascii="Arial" w:hAnsi="Arial" w:cs="Arial"/>
                          <w:sz w:val="12"/>
                          <w:szCs w:val="12"/>
                        </w:rPr>
                        <w:t>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497920" behindDoc="0" locked="1" layoutInCell="1" allowOverlap="1" wp14:anchorId="475E6D49" wp14:editId="0C9368FB">
                <wp:simplePos x="0" y="0"/>
                <wp:positionH relativeFrom="column">
                  <wp:posOffset>2187575</wp:posOffset>
                </wp:positionH>
                <wp:positionV relativeFrom="page">
                  <wp:posOffset>8838565</wp:posOffset>
                </wp:positionV>
                <wp:extent cx="478790" cy="125730"/>
                <wp:effectExtent l="0" t="0" r="0" b="7620"/>
                <wp:wrapNone/>
                <wp:docPr id="1328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47879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836731" w14:textId="77777777" w:rsidR="009B3D92" w:rsidRPr="00833108" w:rsidRDefault="009B3D92" w:rsidP="009B3D92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Name</w:t>
                            </w:r>
                            <w:r w:rsidRPr="00833108"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5E6D49" id="_x0000_s1416" type="#_x0000_t202" style="position:absolute;left:0;text-align:left;margin-left:172.25pt;margin-top:695.95pt;width:37.7pt;height:9.9pt;z-index:252497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" filled="f" stroked="f">
                <o:lock v:ext="edit" aspectratio="t"/>
                <v:textbox inset="0,0,0,0">
                  <w:txbxContent>
                    <w:p w14:paraId="3E836731" w14:textId="77777777" w:rsidR="009B3D92" w:rsidRPr="00833108" w:rsidRDefault="009B3D92" w:rsidP="009B3D92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Name</w:t>
                      </w:r>
                      <w:r w:rsidRPr="00833108">
                        <w:rPr>
                          <w:rFonts w:ascii="Arial" w:hAnsi="Arial" w:cs="Arial"/>
                          <w:sz w:val="12"/>
                          <w:szCs w:val="12"/>
                        </w:rPr>
                        <w:t>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506112" behindDoc="0" locked="1" layoutInCell="1" allowOverlap="1" wp14:anchorId="0E2F2866" wp14:editId="422D81E8">
                <wp:simplePos x="0" y="0"/>
                <wp:positionH relativeFrom="column">
                  <wp:posOffset>4345940</wp:posOffset>
                </wp:positionH>
                <wp:positionV relativeFrom="page">
                  <wp:posOffset>9973310</wp:posOffset>
                </wp:positionV>
                <wp:extent cx="374015" cy="125730"/>
                <wp:effectExtent l="0" t="0" r="6985" b="7620"/>
                <wp:wrapNone/>
                <wp:docPr id="1329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74015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21A9AC4" w14:textId="77777777" w:rsidR="009B3D92" w:rsidRPr="00833108" w:rsidRDefault="009B3D92" w:rsidP="009B3D92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Maßstab: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2F2866" id="_x0000_s1417" type="#_x0000_t202" style="position:absolute;left:0;text-align:left;margin-left:342.2pt;margin-top:785.3pt;width:29.45pt;height:9.9pt;z-index:252506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521A9AC4" w14:textId="77777777" w:rsidR="009B3D92" w:rsidRPr="00833108" w:rsidRDefault="009B3D92" w:rsidP="009B3D92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Maßstab: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505088" behindDoc="0" locked="1" layoutInCell="1" allowOverlap="1" wp14:anchorId="66DD8B9A" wp14:editId="5C41897B">
                <wp:simplePos x="0" y="0"/>
                <wp:positionH relativeFrom="column">
                  <wp:posOffset>4773295</wp:posOffset>
                </wp:positionH>
                <wp:positionV relativeFrom="page">
                  <wp:posOffset>9980295</wp:posOffset>
                </wp:positionV>
                <wp:extent cx="231140" cy="125730"/>
                <wp:effectExtent l="0" t="0" r="0" b="7620"/>
                <wp:wrapNone/>
                <wp:docPr id="1330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3114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1B0347B" w14:textId="77777777" w:rsidR="009B3D92" w:rsidRPr="00833108" w:rsidRDefault="009B3D92" w:rsidP="009B3D92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Spr.: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DD8B9A" id="_x0000_s1418" type="#_x0000_t202" style="position:absolute;left:0;text-align:left;margin-left:375.85pt;margin-top:785.85pt;width:18.2pt;height:9.9pt;z-index:252505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" filled="f" stroked="f">
                <o:lock v:ext="edit" aspectratio="t"/>
                <v:textbox inset="0,0,0,0">
                  <w:txbxContent>
                    <w:p w14:paraId="61B0347B" w14:textId="77777777" w:rsidR="009B3D92" w:rsidRPr="00833108" w:rsidRDefault="009B3D92" w:rsidP="009B3D92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Spr.: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504064" behindDoc="0" locked="1" layoutInCell="1" allowOverlap="1" wp14:anchorId="59441B29" wp14:editId="24D2C7D1">
                <wp:simplePos x="0" y="0"/>
                <wp:positionH relativeFrom="column">
                  <wp:posOffset>5076825</wp:posOffset>
                </wp:positionH>
                <wp:positionV relativeFrom="page">
                  <wp:posOffset>9980295</wp:posOffset>
                </wp:positionV>
                <wp:extent cx="336550" cy="125730"/>
                <wp:effectExtent l="0" t="0" r="6350" b="7620"/>
                <wp:wrapNone/>
                <wp:docPr id="1331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3655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FDA4660" w14:textId="77777777" w:rsidR="009B3D92" w:rsidRPr="00833108" w:rsidRDefault="009B3D92" w:rsidP="009B3D92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Datum: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441B29" id="_x0000_s1419" type="#_x0000_t202" style="position:absolute;left:0;text-align:left;margin-left:399.75pt;margin-top:785.85pt;width:26.5pt;height:9.9pt;z-index:252504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3FDA4660" w14:textId="77777777" w:rsidR="009B3D92" w:rsidRPr="00833108" w:rsidRDefault="009B3D92" w:rsidP="009B3D92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Datum: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503040" behindDoc="0" locked="1" layoutInCell="1" allowOverlap="1" wp14:anchorId="4548612F" wp14:editId="04C53420">
                <wp:simplePos x="0" y="0"/>
                <wp:positionH relativeFrom="column">
                  <wp:posOffset>6206490</wp:posOffset>
                </wp:positionH>
                <wp:positionV relativeFrom="page">
                  <wp:posOffset>9972675</wp:posOffset>
                </wp:positionV>
                <wp:extent cx="259080" cy="125730"/>
                <wp:effectExtent l="0" t="0" r="7620" b="7620"/>
                <wp:wrapNone/>
                <wp:docPr id="1332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5908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3CA95BC" w14:textId="77777777" w:rsidR="009B3D92" w:rsidRPr="00833108" w:rsidRDefault="009B3D92" w:rsidP="009B3D92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Blätter: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48612F" id="_x0000_s1420" type="#_x0000_t202" style="position:absolute;left:0;text-align:left;margin-left:488.7pt;margin-top:785.25pt;width:20.4pt;height:9.9pt;z-index:252503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33CA95BC" w14:textId="77777777" w:rsidR="009B3D92" w:rsidRPr="00833108" w:rsidRDefault="009B3D92" w:rsidP="009B3D92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Blätter: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502016" behindDoc="0" locked="1" layoutInCell="1" allowOverlap="1" wp14:anchorId="1C6D6042" wp14:editId="2B127308">
                <wp:simplePos x="0" y="0"/>
                <wp:positionH relativeFrom="column">
                  <wp:posOffset>5928995</wp:posOffset>
                </wp:positionH>
                <wp:positionV relativeFrom="page">
                  <wp:posOffset>9977120</wp:posOffset>
                </wp:positionV>
                <wp:extent cx="231140" cy="125730"/>
                <wp:effectExtent l="0" t="0" r="0" b="7620"/>
                <wp:wrapNone/>
                <wp:docPr id="1333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3114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DDF245C" w14:textId="77777777" w:rsidR="009B3D92" w:rsidRPr="00833108" w:rsidRDefault="009B3D92" w:rsidP="009B3D92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Blatt: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6D6042" id="_x0000_s1421" type="#_x0000_t202" style="position:absolute;left:0;text-align:left;margin-left:466.85pt;margin-top:785.6pt;width:18.2pt;height:9.9pt;z-index:252502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7DDF245C" w14:textId="77777777" w:rsidR="009B3D92" w:rsidRPr="00833108" w:rsidRDefault="009B3D92" w:rsidP="009B3D92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Blatt: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538880" behindDoc="0" locked="1" layoutInCell="1" allowOverlap="1" wp14:anchorId="7DD3D670" wp14:editId="42D69367">
                <wp:simplePos x="0" y="0"/>
                <wp:positionH relativeFrom="column">
                  <wp:posOffset>78740</wp:posOffset>
                </wp:positionH>
                <wp:positionV relativeFrom="page">
                  <wp:posOffset>10061575</wp:posOffset>
                </wp:positionV>
                <wp:extent cx="2024380" cy="188595"/>
                <wp:effectExtent l="0" t="0" r="13970" b="1905"/>
                <wp:wrapNone/>
                <wp:docPr id="1334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024380" cy="18859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482E02B" w14:textId="77777777" w:rsidR="009B3D92" w:rsidRPr="00D00A94" w:rsidRDefault="009B3D92" w:rsidP="009B3D92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  <w:t>Elektronik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D3D670" id="_x0000_s1422" type="#_x0000_t202" style="position:absolute;left:0;text-align:left;margin-left:6.2pt;margin-top:792.25pt;width:159.4pt;height:14.85pt;z-index:252538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" filled="f" stroked="f">
                <o:lock v:ext="edit" aspectratio="t"/>
                <v:textbox inset="0,0,0,0">
                  <w:txbxContent>
                    <w:p w14:paraId="7482E02B" w14:textId="77777777" w:rsidR="009B3D92" w:rsidRPr="00D00A94" w:rsidRDefault="009B3D92" w:rsidP="009B3D92">
                      <w:pPr>
                        <w:jc w:val="center"/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  <w:t>Elektronik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536832" behindDoc="0" locked="1" layoutInCell="1" allowOverlap="1" wp14:anchorId="3CE1B50E" wp14:editId="39EB9D5F">
                <wp:simplePos x="0" y="0"/>
                <wp:positionH relativeFrom="column">
                  <wp:posOffset>64770</wp:posOffset>
                </wp:positionH>
                <wp:positionV relativeFrom="page">
                  <wp:posOffset>9839325</wp:posOffset>
                </wp:positionV>
                <wp:extent cx="2024380" cy="222885"/>
                <wp:effectExtent l="0" t="0" r="13970" b="5715"/>
                <wp:wrapNone/>
                <wp:docPr id="1335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024380" cy="2228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BDED079" w14:textId="77777777" w:rsidR="009B3D92" w:rsidRPr="00922583" w:rsidRDefault="009B3D92" w:rsidP="009B3D92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</w:rPr>
                            </w:pPr>
                            <w:proofErr w:type="spellStart"/>
                            <w:r w:rsidRPr="00922583"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</w:rPr>
                              <w:t>HTBLuVA</w:t>
                            </w:r>
                            <w:proofErr w:type="spellEnd"/>
                            <w:r w:rsidRPr="00922583"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</w:rPr>
                              <w:t xml:space="preserve"> Salzburg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E1B50E" id="_x0000_s1423" type="#_x0000_t202" style="position:absolute;left:0;text-align:left;margin-left:5.1pt;margin-top:774.75pt;width:159.4pt;height:17.55pt;z-index:252536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" filled="f" stroked="f">
                <o:lock v:ext="edit" aspectratio="t"/>
                <v:textbox inset="0,0,0,0">
                  <w:txbxContent>
                    <w:p w14:paraId="5BDED079" w14:textId="77777777" w:rsidR="009B3D92" w:rsidRPr="00922583" w:rsidRDefault="009B3D92" w:rsidP="009B3D92">
                      <w:pPr>
                        <w:jc w:val="center"/>
                        <w:rPr>
                          <w:rFonts w:ascii="Arial" w:hAnsi="Arial" w:cs="Arial"/>
                          <w:b/>
                          <w:sz w:val="28"/>
                          <w:szCs w:val="28"/>
                        </w:rPr>
                      </w:pPr>
                      <w:proofErr w:type="spellStart"/>
                      <w:r w:rsidRPr="00922583">
                        <w:rPr>
                          <w:rFonts w:ascii="Arial" w:hAnsi="Arial" w:cs="Arial"/>
                          <w:b/>
                          <w:sz w:val="28"/>
                          <w:szCs w:val="28"/>
                        </w:rPr>
                        <w:t>HTBLuVA</w:t>
                      </w:r>
                      <w:proofErr w:type="spellEnd"/>
                      <w:r w:rsidRPr="00922583">
                        <w:rPr>
                          <w:rFonts w:ascii="Arial" w:hAnsi="Arial" w:cs="Arial"/>
                          <w:b/>
                          <w:sz w:val="28"/>
                          <w:szCs w:val="28"/>
                        </w:rPr>
                        <w:t xml:space="preserve"> Salzburg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520448" behindDoc="0" locked="1" layoutInCell="1" allowOverlap="1" wp14:anchorId="1F0123B3" wp14:editId="09C349DF">
                <wp:simplePos x="0" y="0"/>
                <wp:positionH relativeFrom="column">
                  <wp:posOffset>34925</wp:posOffset>
                </wp:positionH>
                <wp:positionV relativeFrom="page">
                  <wp:posOffset>8966200</wp:posOffset>
                </wp:positionV>
                <wp:extent cx="2086610" cy="200025"/>
                <wp:effectExtent l="0" t="0" r="8890" b="9525"/>
                <wp:wrapNone/>
                <wp:docPr id="1336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086610" cy="2000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DF09FBB" w14:textId="77777777" w:rsidR="009B3D92" w:rsidRPr="00E90F85" w:rsidRDefault="009B3D92" w:rsidP="009B3D92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Beilage 9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0123B3" id="_x0000_s1424" type="#_x0000_t202" style="position:absolute;left:0;text-align:left;margin-left:2.75pt;margin-top:706pt;width:164.3pt;height:15.75pt;z-index:252520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" filled="f" stroked="f">
                <o:lock v:ext="edit" aspectratio="t"/>
                <v:textbox inset="0,0,0,0">
                  <w:txbxContent>
                    <w:p w14:paraId="0DF09FBB" w14:textId="77777777" w:rsidR="009B3D92" w:rsidRPr="00E90F85" w:rsidRDefault="009B3D92" w:rsidP="009B3D92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t>Beilage 9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496896" behindDoc="0" locked="1" layoutInCell="1" allowOverlap="1" wp14:anchorId="23F59A33" wp14:editId="2029541F">
                <wp:simplePos x="0" y="0"/>
                <wp:positionH relativeFrom="column">
                  <wp:posOffset>2185035</wp:posOffset>
                </wp:positionH>
                <wp:positionV relativeFrom="page">
                  <wp:posOffset>9589770</wp:posOffset>
                </wp:positionV>
                <wp:extent cx="478790" cy="125730"/>
                <wp:effectExtent l="0" t="0" r="0" b="7620"/>
                <wp:wrapNone/>
                <wp:docPr id="1337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47879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32C8061" w14:textId="77777777" w:rsidR="009B3D92" w:rsidRPr="00833108" w:rsidRDefault="009B3D92" w:rsidP="009B3D92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 w:rsidRPr="00833108"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Benennung: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F59A33" id="_x0000_s1425" type="#_x0000_t202" style="position:absolute;left:0;text-align:left;margin-left:172.05pt;margin-top:755.1pt;width:37.7pt;height:9.9pt;z-index:252496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" filled="f" stroked="f">
                <o:lock v:ext="edit" aspectratio="t"/>
                <v:textbox inset="0,0,0,0">
                  <w:txbxContent>
                    <w:p w14:paraId="632C8061" w14:textId="77777777" w:rsidR="009B3D92" w:rsidRPr="00833108" w:rsidRDefault="009B3D92" w:rsidP="009B3D92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 w:rsidRPr="00833108">
                        <w:rPr>
                          <w:rFonts w:ascii="Arial" w:hAnsi="Arial" w:cs="Arial"/>
                          <w:sz w:val="12"/>
                          <w:szCs w:val="12"/>
                        </w:rPr>
                        <w:t>Benennung: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490752" behindDoc="0" locked="0" layoutInCell="1" allowOverlap="1" wp14:anchorId="6C8CE893" wp14:editId="74C33BE5">
                <wp:simplePos x="0" y="0"/>
                <wp:positionH relativeFrom="column">
                  <wp:posOffset>6192520</wp:posOffset>
                </wp:positionH>
                <wp:positionV relativeFrom="bottomMargin">
                  <wp:posOffset>-377825</wp:posOffset>
                </wp:positionV>
                <wp:extent cx="0" cy="381600"/>
                <wp:effectExtent l="0" t="0" r="19050" b="19050"/>
                <wp:wrapNone/>
                <wp:docPr id="1338" name="Gerade Verbindung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63657A4" id="Gerade Verbindung 33" o:spid="_x0000_s1026" style="position:absolute;z-index:252490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487.6pt,-29.75pt" to="487.6pt,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" strokecolor="black [3213]" strokeweight="1.42pt">
                <w10:wrap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489728" behindDoc="0" locked="0" layoutInCell="1" allowOverlap="1" wp14:anchorId="00DDC0FF" wp14:editId="5641B367">
                <wp:simplePos x="0" y="0"/>
                <wp:positionH relativeFrom="column">
                  <wp:posOffset>5904865</wp:posOffset>
                </wp:positionH>
                <wp:positionV relativeFrom="bottomMargin">
                  <wp:posOffset>-377825</wp:posOffset>
                </wp:positionV>
                <wp:extent cx="0" cy="381600"/>
                <wp:effectExtent l="0" t="0" r="19050" b="19050"/>
                <wp:wrapNone/>
                <wp:docPr id="1339" name="Gerade Verbindung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543388F" id="Gerade Verbindung 34" o:spid="_x0000_s1026" style="position:absolute;z-index:252489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464.95pt,-29.75pt" to="464.95pt,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" strokecolor="black [3213]" strokeweight="1.42pt">
                <w10:wrap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488704" behindDoc="0" locked="0" layoutInCell="1" allowOverlap="1" wp14:anchorId="318C5C2C" wp14:editId="70B8DC8C">
                <wp:simplePos x="0" y="0"/>
                <wp:positionH relativeFrom="column">
                  <wp:posOffset>5040630</wp:posOffset>
                </wp:positionH>
                <wp:positionV relativeFrom="bottomMargin">
                  <wp:posOffset>-377825</wp:posOffset>
                </wp:positionV>
                <wp:extent cx="0" cy="381600"/>
                <wp:effectExtent l="0" t="0" r="19050" b="19050"/>
                <wp:wrapNone/>
                <wp:docPr id="1340" name="Gerade Verbindung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92CD5A5" id="Gerade Verbindung 35" o:spid="_x0000_s1026" style="position:absolute;z-index:252488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396.9pt,-29.75pt" to="396.9pt,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" strokecolor="black [3213]" strokeweight="1.42pt">
                <w10:wrap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487680" behindDoc="0" locked="0" layoutInCell="1" allowOverlap="1" wp14:anchorId="7EF1DB85" wp14:editId="1F7F767A">
                <wp:simplePos x="0" y="0"/>
                <wp:positionH relativeFrom="column">
                  <wp:posOffset>4752340</wp:posOffset>
                </wp:positionH>
                <wp:positionV relativeFrom="bottomMargin">
                  <wp:posOffset>-377825</wp:posOffset>
                </wp:positionV>
                <wp:extent cx="0" cy="381600"/>
                <wp:effectExtent l="0" t="0" r="19050" b="19050"/>
                <wp:wrapNone/>
                <wp:docPr id="1341" name="Gerade Verbindung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D8E5E71" id="Gerade Verbindung 36" o:spid="_x0000_s1026" style="position:absolute;z-index:252487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374.2pt,-29.75pt" to="374.2pt,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" strokecolor="black [3213]" strokeweight="1.42pt">
                <w10:wrap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479488" behindDoc="0" locked="0" layoutInCell="1" allowOverlap="1" wp14:anchorId="77F0F537" wp14:editId="71FC4972">
                <wp:simplePos x="0" y="0"/>
                <wp:positionH relativeFrom="column">
                  <wp:posOffset>4319905</wp:posOffset>
                </wp:positionH>
                <wp:positionV relativeFrom="bottomMargin">
                  <wp:posOffset>-379095</wp:posOffset>
                </wp:positionV>
                <wp:extent cx="2162175" cy="0"/>
                <wp:effectExtent l="0" t="0" r="9525" b="19050"/>
                <wp:wrapNone/>
                <wp:docPr id="1342" name="Gerade Verbindung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62175" cy="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617710C" id="Gerade Verbindung 37" o:spid="_x0000_s1026" style="position:absolute;z-index:252479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340.15pt,-29.85pt" to="510.4pt,-29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" strokecolor="black [3213]" strokeweight="1.42pt">
                <w10:wrap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477440" behindDoc="0" locked="1" layoutInCell="0" allowOverlap="1" wp14:anchorId="769A8E07" wp14:editId="224786E0">
                <wp:simplePos x="0" y="0"/>
                <wp:positionH relativeFrom="margin">
                  <wp:posOffset>-635</wp:posOffset>
                </wp:positionH>
                <wp:positionV relativeFrom="bottomMargin">
                  <wp:posOffset>-1511935</wp:posOffset>
                </wp:positionV>
                <wp:extent cx="6483600" cy="0"/>
                <wp:effectExtent l="0" t="0" r="12700" b="19050"/>
                <wp:wrapNone/>
                <wp:docPr id="1343" name="Gerade Verbindung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83600" cy="0"/>
                        </a:xfrm>
                        <a:prstGeom prst="line">
                          <a:avLst/>
                        </a:prstGeom>
                        <a:ln w="180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1EAF8BB" id="Gerade Verbindung 38" o:spid="_x0000_s1026" style="position:absolute;z-index:2524774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" from="-.05pt,-119.05pt" to="510.45pt,-119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" o:allowincell="f" strokecolor="black [3213]" strokeweight=".5mm">
                <w10:wrap anchorx="margin" anchory="margin"/>
                <w10:anchorlock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478464" behindDoc="0" locked="1" layoutInCell="1" allowOverlap="1" wp14:anchorId="2D0DFB3F" wp14:editId="0C6C5863">
                <wp:simplePos x="0" y="0"/>
                <wp:positionH relativeFrom="margin">
                  <wp:posOffset>-635</wp:posOffset>
                </wp:positionH>
                <wp:positionV relativeFrom="bottomMargin">
                  <wp:posOffset>-1134745</wp:posOffset>
                </wp:positionV>
                <wp:extent cx="6483600" cy="0"/>
                <wp:effectExtent l="0" t="0" r="12700" b="19050"/>
                <wp:wrapNone/>
                <wp:docPr id="1344" name="Gerade Verbindung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83600" cy="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7EF5B7D" id="Gerade Verbindung 39" o:spid="_x0000_s1026" style="position:absolute;z-index:2524784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" from="-.05pt,-89.35pt" to="510.45pt,-8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" strokecolor="black [3213]" strokeweight="1.42pt">
                <w10:wrap anchorx="margin" anchory="margin"/>
                <w10:anchorlock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476416" behindDoc="0" locked="0" layoutInCell="1" allowOverlap="1" wp14:anchorId="33877FCB" wp14:editId="703E6091">
                <wp:simplePos x="0" y="0"/>
                <wp:positionH relativeFrom="margin">
                  <wp:posOffset>2159635</wp:posOffset>
                </wp:positionH>
                <wp:positionV relativeFrom="bottomMargin">
                  <wp:posOffset>-756285</wp:posOffset>
                </wp:positionV>
                <wp:extent cx="4323080" cy="0"/>
                <wp:effectExtent l="0" t="0" r="20320" b="19050"/>
                <wp:wrapNone/>
                <wp:docPr id="1345" name="Gerade Verbindung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323080" cy="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FAD9D4C" id="Gerade Verbindung 40" o:spid="_x0000_s1026" style="position:absolute;z-index:2524764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" from="170.05pt,-59.55pt" to="510.45pt,-59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" strokecolor="black [3213]" strokeweight="1.42pt">
                <w10:wrap anchorx="margin"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486656" behindDoc="0" locked="0" layoutInCell="1" allowOverlap="1" wp14:anchorId="240B8201" wp14:editId="6887266B">
                <wp:simplePos x="0" y="0"/>
                <wp:positionH relativeFrom="margin">
                  <wp:posOffset>4320540</wp:posOffset>
                </wp:positionH>
                <wp:positionV relativeFrom="bottomMargin">
                  <wp:posOffset>-756285</wp:posOffset>
                </wp:positionV>
                <wp:extent cx="0" cy="748800"/>
                <wp:effectExtent l="0" t="0" r="19050" b="13335"/>
                <wp:wrapNone/>
                <wp:docPr id="1346" name="Gerade Verbindung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488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47F3FCC" id="Gerade Verbindung 41" o:spid="_x0000_s1026" style="position:absolute;z-index:2524866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" from="340.2pt,-59.55pt" to="340.2pt,-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" strokecolor="black [3213]" strokeweight="1.42pt">
                <w10:wrap anchorx="margin"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485632" behindDoc="0" locked="0" layoutInCell="1" allowOverlap="1" wp14:anchorId="23D9D0B5" wp14:editId="76287090">
                <wp:simplePos x="0" y="0"/>
                <wp:positionH relativeFrom="margin">
                  <wp:posOffset>2161956</wp:posOffset>
                </wp:positionH>
                <wp:positionV relativeFrom="bottomMargin">
                  <wp:posOffset>-756285</wp:posOffset>
                </wp:positionV>
                <wp:extent cx="0" cy="748800"/>
                <wp:effectExtent l="0" t="0" r="19050" b="13335"/>
                <wp:wrapNone/>
                <wp:docPr id="1347" name="Gerade Verbindung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488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F1C6373" id="Gerade Verbindung 42" o:spid="_x0000_s1026" style="position:absolute;z-index:2524856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" from="170.25pt,-59.55pt" to="170.25pt,-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" strokecolor="black [3213]" strokeweight="1.42pt">
                <w10:wrap anchorx="margin"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482560" behindDoc="0" locked="0" layoutInCell="1" allowOverlap="1" wp14:anchorId="08734917" wp14:editId="49C7A5BC">
                <wp:simplePos x="0" y="0"/>
                <wp:positionH relativeFrom="column">
                  <wp:posOffset>4320540</wp:posOffset>
                </wp:positionH>
                <wp:positionV relativeFrom="bottomMargin">
                  <wp:posOffset>-1511935</wp:posOffset>
                </wp:positionV>
                <wp:extent cx="0" cy="381600"/>
                <wp:effectExtent l="0" t="0" r="19050" b="19050"/>
                <wp:wrapNone/>
                <wp:docPr id="1348" name="Gerade Verbindung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ED31CA5" id="Gerade Verbindung 45" o:spid="_x0000_s1026" style="position:absolute;z-index:252482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340.2pt,-119.05pt" to="340.2pt,-8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" strokecolor="black [3213]" strokeweight="1.42pt">
                <w10:wrap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481536" behindDoc="0" locked="0" layoutInCell="1" allowOverlap="1" wp14:anchorId="0B2E07D9" wp14:editId="7FEFCE8B">
                <wp:simplePos x="0" y="0"/>
                <wp:positionH relativeFrom="margin">
                  <wp:posOffset>2161540</wp:posOffset>
                </wp:positionH>
                <wp:positionV relativeFrom="bottomMargin">
                  <wp:posOffset>-1134110</wp:posOffset>
                </wp:positionV>
                <wp:extent cx="0" cy="381600"/>
                <wp:effectExtent l="0" t="0" r="19050" b="19050"/>
                <wp:wrapNone/>
                <wp:docPr id="1349" name="Gerade Verbindung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9297437" id="Gerade Verbindung 46" o:spid="_x0000_s1026" style="position:absolute;z-index:2524815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" from="170.2pt,-89.3pt" to="170.2pt,-5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" strokecolor="black [3213]" strokeweight="1.42pt">
                <w10:wrap anchorx="margin"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480512" behindDoc="0" locked="0" layoutInCell="1" allowOverlap="1" wp14:anchorId="2DD3ABF9" wp14:editId="2C794481">
                <wp:simplePos x="0" y="0"/>
                <wp:positionH relativeFrom="margin">
                  <wp:posOffset>2161540</wp:posOffset>
                </wp:positionH>
                <wp:positionV relativeFrom="bottomMargin">
                  <wp:posOffset>-1511935</wp:posOffset>
                </wp:positionV>
                <wp:extent cx="0" cy="381600"/>
                <wp:effectExtent l="0" t="0" r="19050" b="19050"/>
                <wp:wrapNone/>
                <wp:docPr id="1350" name="Gerade Verbindung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0D0B0D7" id="Gerade Verbindung 47" o:spid="_x0000_s1026" style="position:absolute;z-index:252480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" from="170.2pt,-119.05pt" to="170.2pt,-8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" strokecolor="black [3213]" strokeweight="1.42pt">
                <w10:wrap anchorx="margin"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475392" behindDoc="0" locked="1" layoutInCell="1" allowOverlap="1" wp14:anchorId="4345C28F" wp14:editId="6645BC8B">
                <wp:simplePos x="0" y="0"/>
                <wp:positionH relativeFrom="margin">
                  <wp:posOffset>0</wp:posOffset>
                </wp:positionH>
                <wp:positionV relativeFrom="bottomMargin">
                  <wp:posOffset>-9973310</wp:posOffset>
                </wp:positionV>
                <wp:extent cx="6480000" cy="9972000"/>
                <wp:effectExtent l="0" t="0" r="16510" b="10795"/>
                <wp:wrapNone/>
                <wp:docPr id="1351" name="Rechteck 13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80000" cy="9972000"/>
                        </a:xfrm>
                        <a:prstGeom prst="rect">
                          <a:avLst/>
                        </a:prstGeom>
                        <a:noFill/>
                        <a:ln w="180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1B94BE4" id="Rechteck 1351" o:spid="_x0000_s1026" style="position:absolute;margin-left:0;margin-top:-785.3pt;width:510.25pt;height:785.2pt;z-index:2524753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" filled="f" strokecolor="black [3213]" strokeweight=".5mm">
                <w10:wrap anchorx="margin" anchory="margin"/>
                <w10:anchorlock/>
              </v:rect>
            </w:pict>
          </mc:Fallback>
        </mc:AlternateContent>
      </w:r>
    </w:p>
    <w:p w14:paraId="628B859A" w14:textId="77777777" w:rsidR="00ED17AD" w:rsidRDefault="00ED17AD" w:rsidP="00ED17AD"/>
    <w:p w14:paraId="6B5E5171" w14:textId="77777777" w:rsidR="00ED17AD" w:rsidRDefault="00ED17AD" w:rsidP="00ED17AD"/>
    <w:p w14:paraId="4495B7FF" w14:textId="77777777" w:rsidR="00ED17AD" w:rsidRDefault="00ED17AD" w:rsidP="009034B8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</w:p>
    <w:p w14:paraId="14E33B83" w14:textId="77777777" w:rsidR="009B3D92" w:rsidRDefault="00ED17AD" w:rsidP="009034B8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CB9AC55" wp14:editId="55871363">
            <wp:extent cx="4317558" cy="6352488"/>
            <wp:effectExtent l="0" t="0" r="6985" b="0"/>
            <wp:docPr id="1289" name="Grafik 1289" descr="Ein Bild, das Diagramm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" name="Grafik 1289" descr="Ein Bild, das Diagramm enthält.&#10;&#10;Automatisch generierte Beschreibu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3377" cy="636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9BB4E1" w14:textId="77777777" w:rsidR="00455F00" w:rsidRDefault="009B3D9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7072F133" w14:textId="4CF12EEC" w:rsidR="00637C36" w:rsidRDefault="00B530FE" w:rsidP="00537B1F">
      <w:pPr>
        <w:jc w:val="center"/>
        <w:rPr>
          <w:rFonts w:ascii="Arial" w:hAnsi="Arial" w:cs="Arial"/>
          <w:sz w:val="24"/>
          <w:szCs w:val="24"/>
        </w:rPr>
      </w:pPr>
      <w:r w:rsidRPr="00B530FE">
        <w:rPr>
          <w:rFonts w:ascii="Arial" w:hAnsi="Arial" w:cs="Arial"/>
          <w:sz w:val="24"/>
          <w:szCs w:val="24"/>
        </w:rPr>
        <w:lastRenderedPageBreak/>
        <w:drawing>
          <wp:anchor distT="0" distB="0" distL="114300" distR="114300" simplePos="0" relativeHeight="252612608" behindDoc="0" locked="0" layoutInCell="1" allowOverlap="1" wp14:anchorId="5BA1FE22" wp14:editId="65FFC050">
            <wp:simplePos x="0" y="0"/>
            <wp:positionH relativeFrom="column">
              <wp:posOffset>-710565</wp:posOffset>
            </wp:positionH>
            <wp:positionV relativeFrom="paragraph">
              <wp:posOffset>-340995</wp:posOffset>
            </wp:positionV>
            <wp:extent cx="7391400" cy="10649265"/>
            <wp:effectExtent l="0" t="0" r="0" b="0"/>
            <wp:wrapNone/>
            <wp:docPr id="1480413468" name="Grafik 1" descr="Ein Bild, das Text, Screenshot, parallel, Diagramm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413468" name="Grafik 1" descr="Ein Bild, das Text, Screenshot, parallel, Diagramm enthält.&#10;&#10;Automatisch generierte Beschreibu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98785" cy="10659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37C36">
        <w:rPr>
          <w:rFonts w:ascii="Arial" w:hAnsi="Arial" w:cs="Arial"/>
          <w:sz w:val="24"/>
          <w:szCs w:val="24"/>
        </w:rPr>
        <w:br w:type="page"/>
      </w:r>
    </w:p>
    <w:p w14:paraId="62FFC489" w14:textId="77777777" w:rsidR="00455F00" w:rsidRDefault="00455F00">
      <w:pPr>
        <w:rPr>
          <w:rFonts w:ascii="Arial" w:hAnsi="Arial" w:cs="Arial"/>
          <w:sz w:val="24"/>
          <w:szCs w:val="24"/>
        </w:rPr>
      </w:pPr>
    </w:p>
    <w:p w14:paraId="49D89E33" w14:textId="77777777" w:rsidR="009B3D92" w:rsidRDefault="009B3D92">
      <w:pPr>
        <w:rPr>
          <w:rFonts w:ascii="Arial" w:hAnsi="Arial" w:cs="Arial"/>
          <w:sz w:val="24"/>
          <w:szCs w:val="24"/>
        </w:rPr>
      </w:pPr>
    </w:p>
    <w:p w14:paraId="1183EA5B" w14:textId="1F81AE22" w:rsidR="00504A81" w:rsidRDefault="00504A81" w:rsidP="00504A81">
      <w:r w:rsidRPr="00640624">
        <w:rPr>
          <w:noProof/>
          <w:lang w:eastAsia="de-AT"/>
        </w:rPr>
        <w:drawing>
          <wp:anchor distT="0" distB="0" distL="114300" distR="114300" simplePos="0" relativeHeight="252603392" behindDoc="1" locked="1" layoutInCell="1" allowOverlap="1" wp14:anchorId="668C371B" wp14:editId="2C2B0045">
            <wp:simplePos x="0" y="0"/>
            <wp:positionH relativeFrom="column">
              <wp:posOffset>320675</wp:posOffset>
            </wp:positionH>
            <wp:positionV relativeFrom="margin">
              <wp:posOffset>8914765</wp:posOffset>
            </wp:positionV>
            <wp:extent cx="1508400" cy="511200"/>
            <wp:effectExtent l="0" t="0" r="0" b="3175"/>
            <wp:wrapNone/>
            <wp:docPr id="1417" name="Grafik 1417" descr="Ein Bild, das Logo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" name="Grafik 1417" descr="Ein Bild, das Logo enthält.&#10;&#10;Automatisch generierte Beschreibu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8400" cy="51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549120" behindDoc="0" locked="0" layoutInCell="1" allowOverlap="1" wp14:anchorId="08B61B68" wp14:editId="4D460B12">
                <wp:simplePos x="0" y="0"/>
                <wp:positionH relativeFrom="column">
                  <wp:posOffset>3025140</wp:posOffset>
                </wp:positionH>
                <wp:positionV relativeFrom="bottomMargin">
                  <wp:posOffset>-1134110</wp:posOffset>
                </wp:positionV>
                <wp:extent cx="0" cy="381600"/>
                <wp:effectExtent l="0" t="0" r="19050" b="19050"/>
                <wp:wrapNone/>
                <wp:docPr id="1355" name="Gerade Verbindung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2BDBE43" id="Gerade Verbindung 44" o:spid="_x0000_s1026" style="position:absolute;z-index:252549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238.2pt,-89.3pt" to="238.2pt,-5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" strokecolor="black [3213]" strokeweight="1.42pt">
                <w10:wrap anchory="margin"/>
              </v:lin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558336" behindDoc="0" locked="0" layoutInCell="1" allowOverlap="1" wp14:anchorId="1323846A" wp14:editId="549B85F0">
                <wp:simplePos x="0" y="0"/>
                <wp:positionH relativeFrom="column">
                  <wp:posOffset>3888740</wp:posOffset>
                </wp:positionH>
                <wp:positionV relativeFrom="bottomMargin">
                  <wp:posOffset>-1134110</wp:posOffset>
                </wp:positionV>
                <wp:extent cx="0" cy="381600"/>
                <wp:effectExtent l="0" t="0" r="19050" b="19050"/>
                <wp:wrapNone/>
                <wp:docPr id="1356" name="Gerade Verbindung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F10E6B5" id="Gerade Verbindung 31" o:spid="_x0000_s1026" style="position:absolute;z-index:252558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306.2pt,-89.3pt" to="306.2pt,-5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" strokecolor="black [3213]" strokeweight="1.42pt">
                <w10:wrap anchory="margin"/>
              </v:lin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560384" behindDoc="0" locked="0" layoutInCell="1" allowOverlap="1" wp14:anchorId="6D6E2133" wp14:editId="34FC99A3">
                <wp:simplePos x="0" y="0"/>
                <wp:positionH relativeFrom="column">
                  <wp:posOffset>3456305</wp:posOffset>
                </wp:positionH>
                <wp:positionV relativeFrom="bottomMargin">
                  <wp:posOffset>-1134110</wp:posOffset>
                </wp:positionV>
                <wp:extent cx="0" cy="381600"/>
                <wp:effectExtent l="0" t="0" r="19050" b="19050"/>
                <wp:wrapNone/>
                <wp:docPr id="1357" name="Gerade Verbindung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9F3C3B8" id="Gerade Verbindung 29" o:spid="_x0000_s1026" style="position:absolute;z-index:252560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272.15pt,-89.3pt" to="272.15pt,-5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" strokecolor="black [3213]" strokeweight="1.42pt">
                <w10:wrap anchory="margin"/>
              </v:lin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576768" behindDoc="0" locked="1" layoutInCell="1" allowOverlap="1" wp14:anchorId="599EE2A5" wp14:editId="3F69CB61">
                <wp:simplePos x="0" y="0"/>
                <wp:positionH relativeFrom="column">
                  <wp:posOffset>3060700</wp:posOffset>
                </wp:positionH>
                <wp:positionV relativeFrom="page">
                  <wp:posOffset>9210675</wp:posOffset>
                </wp:positionV>
                <wp:extent cx="357505" cy="125730"/>
                <wp:effectExtent l="0" t="0" r="4445" b="7620"/>
                <wp:wrapNone/>
                <wp:docPr id="1358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57505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736CE2D" w14:textId="77777777" w:rsidR="00504A81" w:rsidRPr="00833108" w:rsidRDefault="00504A81" w:rsidP="00504A81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Gez.: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9EE2A5" id="_x0000_s1426" type="#_x0000_t202" style="position:absolute;margin-left:241pt;margin-top:725.25pt;width:28.15pt;height:9.9pt;z-index:252576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" filled="f" stroked="f">
                <o:lock v:ext="edit" aspectratio="t"/>
                <v:textbox inset="0,0,0,0">
                  <w:txbxContent>
                    <w:p w14:paraId="4736CE2D" w14:textId="77777777" w:rsidR="00504A81" w:rsidRPr="00833108" w:rsidRDefault="00504A81" w:rsidP="00504A81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Gez.: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577792" behindDoc="0" locked="1" layoutInCell="1" allowOverlap="1" wp14:anchorId="58AC103E" wp14:editId="5BF809B7">
                <wp:simplePos x="0" y="0"/>
                <wp:positionH relativeFrom="column">
                  <wp:posOffset>3488055</wp:posOffset>
                </wp:positionH>
                <wp:positionV relativeFrom="page">
                  <wp:posOffset>9214485</wp:posOffset>
                </wp:positionV>
                <wp:extent cx="353695" cy="125730"/>
                <wp:effectExtent l="0" t="0" r="8255" b="7620"/>
                <wp:wrapNone/>
                <wp:docPr id="1359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53695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C907289" w14:textId="77777777" w:rsidR="00504A81" w:rsidRPr="00833108" w:rsidRDefault="00504A81" w:rsidP="00504A81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Geprüft: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AC103E" id="_x0000_s1427" type="#_x0000_t202" style="position:absolute;margin-left:274.65pt;margin-top:725.55pt;width:27.85pt;height:9.9pt;z-index:252577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" filled="f" stroked="f">
                <o:lock v:ext="edit" aspectratio="t"/>
                <v:textbox inset="0,0,0,0">
                  <w:txbxContent>
                    <w:p w14:paraId="1C907289" w14:textId="77777777" w:rsidR="00504A81" w:rsidRPr="00833108" w:rsidRDefault="00504A81" w:rsidP="00504A81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Geprüft: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578816" behindDoc="0" locked="1" layoutInCell="1" allowOverlap="1" wp14:anchorId="5599A099" wp14:editId="01B2F5BD">
                <wp:simplePos x="0" y="0"/>
                <wp:positionH relativeFrom="column">
                  <wp:posOffset>3911600</wp:posOffset>
                </wp:positionH>
                <wp:positionV relativeFrom="page">
                  <wp:posOffset>9210675</wp:posOffset>
                </wp:positionV>
                <wp:extent cx="374015" cy="125730"/>
                <wp:effectExtent l="0" t="0" r="6985" b="7620"/>
                <wp:wrapNone/>
                <wp:docPr id="1360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74015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C86B19B" w14:textId="77777777" w:rsidR="00504A81" w:rsidRPr="00833108" w:rsidRDefault="00504A81" w:rsidP="00504A81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Betreuer: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99A099" id="_x0000_s1428" type="#_x0000_t202" style="position:absolute;margin-left:308pt;margin-top:725.25pt;width:29.45pt;height:9.9pt;z-index:252578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" filled="f" stroked="f">
                <o:lock v:ext="edit" aspectratio="t"/>
                <v:textbox inset="0,0,0,0">
                  <w:txbxContent>
                    <w:p w14:paraId="6C86B19B" w14:textId="77777777" w:rsidR="00504A81" w:rsidRPr="00833108" w:rsidRDefault="00504A81" w:rsidP="00504A81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Betreuer: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593152" behindDoc="0" locked="1" layoutInCell="1" allowOverlap="1" wp14:anchorId="4989F334" wp14:editId="4C43FDCA">
                <wp:simplePos x="0" y="0"/>
                <wp:positionH relativeFrom="column">
                  <wp:posOffset>3053715</wp:posOffset>
                </wp:positionH>
                <wp:positionV relativeFrom="page">
                  <wp:posOffset>9334500</wp:posOffset>
                </wp:positionV>
                <wp:extent cx="379095" cy="163830"/>
                <wp:effectExtent l="0" t="0" r="1905" b="7620"/>
                <wp:wrapNone/>
                <wp:docPr id="1361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79095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6587E39" w14:textId="77777777" w:rsidR="00504A81" w:rsidRPr="00777F7A" w:rsidRDefault="00504A81" w:rsidP="00504A81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de-DE"/>
                              </w:rPr>
                            </w:pPr>
                            <w:proofErr w:type="spellStart"/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de-DE"/>
                              </w:rPr>
                              <w:t>GruS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89F334" id="_x0000_s1429" type="#_x0000_t202" style="position:absolute;margin-left:240.45pt;margin-top:735pt;width:29.85pt;height:12.9pt;z-index:252593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" filled="f" stroked="f">
                <o:lock v:ext="edit" aspectratio="t"/>
                <v:textbox inset="0,0,0,0">
                  <w:txbxContent>
                    <w:p w14:paraId="06587E39" w14:textId="77777777" w:rsidR="00504A81" w:rsidRPr="00777F7A" w:rsidRDefault="00504A81" w:rsidP="00504A81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  <w:lang w:val="de-DE"/>
                        </w:rPr>
                      </w:pPr>
                      <w:proofErr w:type="spellStart"/>
                      <w:r>
                        <w:rPr>
                          <w:rFonts w:ascii="Arial" w:hAnsi="Arial" w:cs="Arial"/>
                          <w:sz w:val="20"/>
                          <w:szCs w:val="20"/>
                          <w:lang w:val="de-DE"/>
                        </w:rPr>
                        <w:t>GruS</w:t>
                      </w:r>
                      <w:proofErr w:type="spellEnd"/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594176" behindDoc="0" locked="1" layoutInCell="1" allowOverlap="1" wp14:anchorId="676C0E70" wp14:editId="3772D9A5">
                <wp:simplePos x="0" y="0"/>
                <wp:positionH relativeFrom="column">
                  <wp:posOffset>3470275</wp:posOffset>
                </wp:positionH>
                <wp:positionV relativeFrom="page">
                  <wp:posOffset>9316720</wp:posOffset>
                </wp:positionV>
                <wp:extent cx="379095" cy="163830"/>
                <wp:effectExtent l="0" t="0" r="1905" b="7620"/>
                <wp:wrapNone/>
                <wp:docPr id="1362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79095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BEF0E60" w14:textId="77777777" w:rsidR="00504A81" w:rsidRPr="00DF75BF" w:rsidRDefault="00504A81" w:rsidP="00504A81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6C0E70" id="_x0000_s1430" type="#_x0000_t202" style="position:absolute;margin-left:273.25pt;margin-top:733.6pt;width:29.85pt;height:12.9pt;z-index:252594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" filled="f" stroked="f">
                <o:lock v:ext="edit" aspectratio="t"/>
                <v:textbox inset="0,0,0,0">
                  <w:txbxContent>
                    <w:p w14:paraId="0BEF0E60" w14:textId="77777777" w:rsidR="00504A81" w:rsidRPr="00DF75BF" w:rsidRDefault="00504A81" w:rsidP="00504A81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595200" behindDoc="0" locked="1" layoutInCell="1" allowOverlap="1" wp14:anchorId="4C146B8D" wp14:editId="466EED8B">
                <wp:simplePos x="0" y="0"/>
                <wp:positionH relativeFrom="column">
                  <wp:posOffset>3911600</wp:posOffset>
                </wp:positionH>
                <wp:positionV relativeFrom="page">
                  <wp:posOffset>9323705</wp:posOffset>
                </wp:positionV>
                <wp:extent cx="399415" cy="163830"/>
                <wp:effectExtent l="0" t="0" r="635" b="7620"/>
                <wp:wrapNone/>
                <wp:docPr id="1363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99415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D073F28" w14:textId="77777777" w:rsidR="00504A81" w:rsidRPr="00777F7A" w:rsidRDefault="00504A81" w:rsidP="00504A81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de-DE"/>
                              </w:rPr>
                            </w:pPr>
                            <w:proofErr w:type="spellStart"/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de-DE"/>
                              </w:rPr>
                              <w:t>SreS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146B8D" id="_x0000_s1431" type="#_x0000_t202" style="position:absolute;margin-left:308pt;margin-top:734.15pt;width:31.45pt;height:12.9pt;z-index:252595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" filled="f" stroked="f">
                <o:lock v:ext="edit" aspectratio="t"/>
                <v:textbox inset="0,0,0,0">
                  <w:txbxContent>
                    <w:p w14:paraId="6D073F28" w14:textId="77777777" w:rsidR="00504A81" w:rsidRPr="00777F7A" w:rsidRDefault="00504A81" w:rsidP="00504A81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  <w:lang w:val="de-DE"/>
                        </w:rPr>
                      </w:pPr>
                      <w:proofErr w:type="spellStart"/>
                      <w:r>
                        <w:rPr>
                          <w:rFonts w:ascii="Arial" w:hAnsi="Arial" w:cs="Arial"/>
                          <w:sz w:val="20"/>
                          <w:szCs w:val="20"/>
                          <w:lang w:val="de-DE"/>
                        </w:rPr>
                        <w:t>SreS</w:t>
                      </w:r>
                      <w:proofErr w:type="spellEnd"/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557312" behindDoc="0" locked="0" layoutInCell="1" allowOverlap="1" wp14:anchorId="289BC7DD" wp14:editId="7B4F1F01">
                <wp:simplePos x="0" y="0"/>
                <wp:positionH relativeFrom="margin">
                  <wp:posOffset>5220970</wp:posOffset>
                </wp:positionH>
                <wp:positionV relativeFrom="bottomMargin">
                  <wp:posOffset>-1510665</wp:posOffset>
                </wp:positionV>
                <wp:extent cx="0" cy="381600"/>
                <wp:effectExtent l="0" t="0" r="19050" b="19050"/>
                <wp:wrapNone/>
                <wp:docPr id="1364" name="Gerade Verbindung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53EA107" id="Gerade Verbindung 32" o:spid="_x0000_s1026" style="position:absolute;z-index:252557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" from="411.1pt,-118.95pt" to="411.1pt,-88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" strokecolor="black [3213]" strokeweight="1.42pt">
                <w10:wrap anchorx="margin" anchory="margin"/>
              </v:lin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565504" behindDoc="0" locked="1" layoutInCell="1" allowOverlap="1" wp14:anchorId="256572A2" wp14:editId="3FEB81B3">
                <wp:simplePos x="0" y="0"/>
                <wp:positionH relativeFrom="column">
                  <wp:posOffset>5257800</wp:posOffset>
                </wp:positionH>
                <wp:positionV relativeFrom="page">
                  <wp:posOffset>8837930</wp:posOffset>
                </wp:positionV>
                <wp:extent cx="478790" cy="125730"/>
                <wp:effectExtent l="0" t="0" r="0" b="7620"/>
                <wp:wrapNone/>
                <wp:docPr id="1365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47879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A0EC9E8" w14:textId="77777777" w:rsidR="00504A81" w:rsidRPr="00833108" w:rsidRDefault="00504A81" w:rsidP="00504A81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Werkstoff: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6572A2" id="_x0000_s1432" type="#_x0000_t202" style="position:absolute;margin-left:414pt;margin-top:695.9pt;width:37.7pt;height:9.9pt;z-index:252565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4A0EC9E8" w14:textId="77777777" w:rsidR="00504A81" w:rsidRPr="00833108" w:rsidRDefault="00504A81" w:rsidP="00504A81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Werkstoff: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566528" behindDoc="0" locked="1" layoutInCell="1" allowOverlap="1" wp14:anchorId="48DB897E" wp14:editId="29367BF8">
                <wp:simplePos x="0" y="0"/>
                <wp:positionH relativeFrom="column">
                  <wp:posOffset>4351020</wp:posOffset>
                </wp:positionH>
                <wp:positionV relativeFrom="page">
                  <wp:posOffset>8841740</wp:posOffset>
                </wp:positionV>
                <wp:extent cx="478790" cy="125730"/>
                <wp:effectExtent l="0" t="0" r="0" b="7620"/>
                <wp:wrapNone/>
                <wp:docPr id="1366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47879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464A42C" w14:textId="77777777" w:rsidR="00504A81" w:rsidRPr="00833108" w:rsidRDefault="00504A81" w:rsidP="00504A81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Toleranz: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DB897E" id="_x0000_s1433" type="#_x0000_t202" style="position:absolute;margin-left:342.6pt;margin-top:696.2pt;width:37.7pt;height:9.9pt;z-index:252566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3464A42C" w14:textId="77777777" w:rsidR="00504A81" w:rsidRPr="00833108" w:rsidRDefault="00504A81" w:rsidP="00504A81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Toleranz: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587008" behindDoc="0" locked="1" layoutInCell="1" allowOverlap="1" wp14:anchorId="2A3EA0BA" wp14:editId="3FA8CBEC">
                <wp:simplePos x="0" y="0"/>
                <wp:positionH relativeFrom="column">
                  <wp:posOffset>5263515</wp:posOffset>
                </wp:positionH>
                <wp:positionV relativeFrom="page">
                  <wp:posOffset>8950960</wp:posOffset>
                </wp:positionV>
                <wp:extent cx="1184910" cy="181610"/>
                <wp:effectExtent l="0" t="0" r="0" b="8890"/>
                <wp:wrapNone/>
                <wp:docPr id="1367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184910" cy="1816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3FAEC20" w14:textId="77777777" w:rsidR="00504A81" w:rsidRPr="00E90F85" w:rsidRDefault="00504A81" w:rsidP="00504A81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3EA0BA" id="_x0000_s1434" type="#_x0000_t202" style="position:absolute;margin-left:414.45pt;margin-top:704.8pt;width:93.3pt;height:14.3pt;z-index:252587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" filled="f" stroked="f">
                <o:lock v:ext="edit" aspectratio="t"/>
                <v:textbox inset="0,0,0,0">
                  <w:txbxContent>
                    <w:p w14:paraId="13FAEC20" w14:textId="77777777" w:rsidR="00504A81" w:rsidRPr="00E90F85" w:rsidRDefault="00504A81" w:rsidP="00504A81">
                      <w:pPr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588032" behindDoc="0" locked="1" layoutInCell="1" allowOverlap="1" wp14:anchorId="49A3FA18" wp14:editId="32BE50FF">
                <wp:simplePos x="0" y="0"/>
                <wp:positionH relativeFrom="column">
                  <wp:posOffset>4349115</wp:posOffset>
                </wp:positionH>
                <wp:positionV relativeFrom="page">
                  <wp:posOffset>8957945</wp:posOffset>
                </wp:positionV>
                <wp:extent cx="836930" cy="174625"/>
                <wp:effectExtent l="0" t="0" r="1270" b="0"/>
                <wp:wrapNone/>
                <wp:docPr id="1368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836930" cy="1746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C414DAF" w14:textId="77777777" w:rsidR="00504A81" w:rsidRPr="00E90F85" w:rsidRDefault="00504A81" w:rsidP="00504A81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A3FA18" id="_x0000_s1435" type="#_x0000_t202" style="position:absolute;margin-left:342.45pt;margin-top:705.35pt;width:65.9pt;height:13.75pt;z-index:252588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" filled="f" stroked="f">
                <o:lock v:ext="edit" aspectratio="t"/>
                <v:textbox inset="0,0,0,0">
                  <w:txbxContent>
                    <w:p w14:paraId="1C414DAF" w14:textId="77777777" w:rsidR="00504A81" w:rsidRPr="00E90F85" w:rsidRDefault="00504A81" w:rsidP="00504A81">
                      <w:pPr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582912" behindDoc="0" locked="1" layoutInCell="1" allowOverlap="1" wp14:anchorId="4A361E27" wp14:editId="192F9E01">
                <wp:simplePos x="0" y="0"/>
                <wp:positionH relativeFrom="column">
                  <wp:posOffset>4352925</wp:posOffset>
                </wp:positionH>
                <wp:positionV relativeFrom="page">
                  <wp:posOffset>9725660</wp:posOffset>
                </wp:positionV>
                <wp:extent cx="614045" cy="163830"/>
                <wp:effectExtent l="0" t="0" r="0" b="7620"/>
                <wp:wrapNone/>
                <wp:docPr id="1369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614045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04E060C" w14:textId="52AA467A" w:rsidR="00504A81" w:rsidRPr="00B530FE" w:rsidRDefault="00B530FE" w:rsidP="00504A81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de-DE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de-DE"/>
                              </w:rPr>
                              <w:t>1.0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361E27" id="_x0000_s1436" type="#_x0000_t202" style="position:absolute;margin-left:342.75pt;margin-top:765.8pt;width:48.35pt;height:12.9pt;z-index:252582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104E060C" w14:textId="52AA467A" w:rsidR="00504A81" w:rsidRPr="00B530FE" w:rsidRDefault="00B530FE" w:rsidP="00504A81">
                      <w:pPr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  <w:lang w:val="de-DE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  <w:lang w:val="de-DE"/>
                        </w:rPr>
                        <w:t>1.0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583936" behindDoc="0" locked="1" layoutInCell="1" allowOverlap="1" wp14:anchorId="52CD4C0D" wp14:editId="28EB77B3">
                <wp:simplePos x="0" y="0"/>
                <wp:positionH relativeFrom="column">
                  <wp:posOffset>5507355</wp:posOffset>
                </wp:positionH>
                <wp:positionV relativeFrom="page">
                  <wp:posOffset>9728835</wp:posOffset>
                </wp:positionV>
                <wp:extent cx="937260" cy="192405"/>
                <wp:effectExtent l="0" t="0" r="0" b="0"/>
                <wp:wrapNone/>
                <wp:docPr id="1370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937260" cy="1924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C4ABB2D" w14:textId="77777777" w:rsidR="00504A81" w:rsidRPr="00E90F85" w:rsidRDefault="00504A81" w:rsidP="00504A81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Fertigung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CD4C0D" id="_x0000_s1437" type="#_x0000_t202" style="position:absolute;margin-left:433.65pt;margin-top:766.05pt;width:73.8pt;height:15.15pt;z-index:252583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" filled="f" stroked="f">
                <o:lock v:ext="edit" aspectratio="t"/>
                <v:textbox inset="0,0,0,0">
                  <w:txbxContent>
                    <w:p w14:paraId="1C4ABB2D" w14:textId="77777777" w:rsidR="00504A81" w:rsidRPr="00E90F85" w:rsidRDefault="00504A81" w:rsidP="00504A81">
                      <w:pPr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>Fertigung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574720" behindDoc="0" locked="1" layoutInCell="1" allowOverlap="1" wp14:anchorId="6C5BD3DC" wp14:editId="19DB83DA">
                <wp:simplePos x="0" y="0"/>
                <wp:positionH relativeFrom="column">
                  <wp:posOffset>4352290</wp:posOffset>
                </wp:positionH>
                <wp:positionV relativeFrom="page">
                  <wp:posOffset>9598660</wp:posOffset>
                </wp:positionV>
                <wp:extent cx="478790" cy="125730"/>
                <wp:effectExtent l="0" t="0" r="0" b="7620"/>
                <wp:wrapNone/>
                <wp:docPr id="1371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47879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9FB6564" w14:textId="77777777" w:rsidR="00504A81" w:rsidRPr="00833108" w:rsidRDefault="00504A81" w:rsidP="00504A81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Version</w:t>
                            </w:r>
                            <w:r w:rsidRPr="00833108"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5BD3DC" id="_x0000_s1438" type="#_x0000_t202" style="position:absolute;margin-left:342.7pt;margin-top:755.8pt;width:37.7pt;height:9.9pt;z-index:252574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79FB6564" w14:textId="77777777" w:rsidR="00504A81" w:rsidRPr="00833108" w:rsidRDefault="00504A81" w:rsidP="00504A81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Version</w:t>
                      </w:r>
                      <w:r w:rsidRPr="00833108">
                        <w:rPr>
                          <w:rFonts w:ascii="Arial" w:hAnsi="Arial" w:cs="Arial"/>
                          <w:sz w:val="12"/>
                          <w:szCs w:val="12"/>
                        </w:rPr>
                        <w:t>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575744" behindDoc="0" locked="1" layoutInCell="1" allowOverlap="1" wp14:anchorId="155E0F73" wp14:editId="54836CAB">
                <wp:simplePos x="0" y="0"/>
                <wp:positionH relativeFrom="column">
                  <wp:posOffset>5504180</wp:posOffset>
                </wp:positionH>
                <wp:positionV relativeFrom="page">
                  <wp:posOffset>9605010</wp:posOffset>
                </wp:positionV>
                <wp:extent cx="654685" cy="125730"/>
                <wp:effectExtent l="0" t="0" r="12065" b="7620"/>
                <wp:wrapNone/>
                <wp:docPr id="1372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654685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C6DA870" w14:textId="77777777" w:rsidR="00504A81" w:rsidRPr="00833108" w:rsidRDefault="00504A81" w:rsidP="00504A81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Dokumentstatus</w:t>
                            </w:r>
                            <w:r w:rsidRPr="00833108"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5E0F73" id="_x0000_s1439" type="#_x0000_t202" style="position:absolute;margin-left:433.4pt;margin-top:756.3pt;width:51.55pt;height:9.9pt;z-index:252575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" filled="f" stroked="f">
                <o:lock v:ext="edit" aspectratio="t"/>
                <v:textbox inset="0,0,0,0">
                  <w:txbxContent>
                    <w:p w14:paraId="3C6DA870" w14:textId="77777777" w:rsidR="00504A81" w:rsidRPr="00833108" w:rsidRDefault="00504A81" w:rsidP="00504A81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Dokumentstatus</w:t>
                      </w:r>
                      <w:r w:rsidRPr="00833108">
                        <w:rPr>
                          <w:rFonts w:ascii="Arial" w:hAnsi="Arial" w:cs="Arial"/>
                          <w:sz w:val="12"/>
                          <w:szCs w:val="12"/>
                        </w:rPr>
                        <w:t>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581888" behindDoc="0" locked="1" layoutInCell="1" allowOverlap="1" wp14:anchorId="50ECB74F" wp14:editId="24412DB7">
                <wp:simplePos x="0" y="0"/>
                <wp:positionH relativeFrom="column">
                  <wp:posOffset>5076190</wp:posOffset>
                </wp:positionH>
                <wp:positionV relativeFrom="page">
                  <wp:posOffset>9605010</wp:posOffset>
                </wp:positionV>
                <wp:extent cx="372110" cy="125730"/>
                <wp:effectExtent l="0" t="0" r="8890" b="7620"/>
                <wp:wrapNone/>
                <wp:docPr id="1373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7211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E394F2" w14:textId="77777777" w:rsidR="00504A81" w:rsidRPr="00833108" w:rsidRDefault="00504A81" w:rsidP="00504A81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Revision: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ECB74F" id="_x0000_s1440" type="#_x0000_t202" style="position:absolute;margin-left:399.7pt;margin-top:756.3pt;width:29.3pt;height:9.9pt;z-index:252581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" filled="f" stroked="f">
                <o:lock v:ext="edit" aspectratio="t"/>
                <v:textbox inset="0,0,0,0">
                  <w:txbxContent>
                    <w:p w14:paraId="55E394F2" w14:textId="77777777" w:rsidR="00504A81" w:rsidRPr="00833108" w:rsidRDefault="00504A81" w:rsidP="00504A81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Revision: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561408" behindDoc="0" locked="0" layoutInCell="1" allowOverlap="1" wp14:anchorId="73837B0D" wp14:editId="16149D0F">
                <wp:simplePos x="0" y="0"/>
                <wp:positionH relativeFrom="column">
                  <wp:posOffset>5472430</wp:posOffset>
                </wp:positionH>
                <wp:positionV relativeFrom="bottomMargin">
                  <wp:posOffset>-756285</wp:posOffset>
                </wp:positionV>
                <wp:extent cx="0" cy="381600"/>
                <wp:effectExtent l="0" t="0" r="19050" b="19050"/>
                <wp:wrapNone/>
                <wp:docPr id="1374" name="Gerade Verbindung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1D7774B" id="Gerade Verbindung 28" o:spid="_x0000_s1026" style="position:absolute;z-index:252561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430.9pt,-59.55pt" to="430.9pt,-29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" strokecolor="black [3213]" strokeweight="1.42pt">
                <w10:wrap anchory="margin"/>
              </v:lin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580864" behindDoc="0" locked="0" layoutInCell="1" allowOverlap="1" wp14:anchorId="2FD9FB54" wp14:editId="588B85CE">
                <wp:simplePos x="0" y="0"/>
                <wp:positionH relativeFrom="column">
                  <wp:posOffset>5041900</wp:posOffset>
                </wp:positionH>
                <wp:positionV relativeFrom="bottomMargin">
                  <wp:posOffset>-756285</wp:posOffset>
                </wp:positionV>
                <wp:extent cx="0" cy="381000"/>
                <wp:effectExtent l="0" t="0" r="19050" b="19050"/>
                <wp:wrapNone/>
                <wp:docPr id="1375" name="Gerade Verbindung 2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0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FE1FA85" id="Gerade Verbindung 294" o:spid="_x0000_s1026" style="position:absolute;z-index:252580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397pt,-59.55pt" to="397pt,-29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" strokecolor="black [3213]" strokeweight="1.42pt">
                <w10:wrap anchory="margin"/>
              </v:lin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584960" behindDoc="0" locked="1" layoutInCell="1" allowOverlap="1" wp14:anchorId="7B9903D4" wp14:editId="3834CD9C">
                <wp:simplePos x="0" y="0"/>
                <wp:positionH relativeFrom="column">
                  <wp:posOffset>5076825</wp:posOffset>
                </wp:positionH>
                <wp:positionV relativeFrom="page">
                  <wp:posOffset>9728835</wp:posOffset>
                </wp:positionV>
                <wp:extent cx="357505" cy="192405"/>
                <wp:effectExtent l="0" t="0" r="4445" b="0"/>
                <wp:wrapNone/>
                <wp:docPr id="1376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57505" cy="1924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6D5F3F7" w14:textId="577AA836" w:rsidR="00504A81" w:rsidRPr="00B530FE" w:rsidRDefault="00B530FE" w:rsidP="00504A81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de-DE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de-DE"/>
                              </w:rPr>
                              <w:t>0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9903D4" id="_x0000_s1441" type="#_x0000_t202" style="position:absolute;margin-left:399.75pt;margin-top:766.05pt;width:28.15pt;height:15.15pt;z-index:252584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" filled="f" stroked="f">
                <o:lock v:ext="edit" aspectratio="t"/>
                <v:textbox inset="0,0,0,0">
                  <w:txbxContent>
                    <w:p w14:paraId="16D5F3F7" w14:textId="577AA836" w:rsidR="00504A81" w:rsidRPr="00B530FE" w:rsidRDefault="00B530FE" w:rsidP="00504A81">
                      <w:pPr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  <w:lang w:val="de-DE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  <w:lang w:val="de-DE"/>
                        </w:rPr>
                        <w:t>0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572672" behindDoc="0" locked="1" layoutInCell="1" allowOverlap="1" wp14:anchorId="5CC09B3C" wp14:editId="64102429">
                <wp:simplePos x="0" y="0"/>
                <wp:positionH relativeFrom="column">
                  <wp:posOffset>4345305</wp:posOffset>
                </wp:positionH>
                <wp:positionV relativeFrom="page">
                  <wp:posOffset>9220835</wp:posOffset>
                </wp:positionV>
                <wp:extent cx="551815" cy="125730"/>
                <wp:effectExtent l="0" t="0" r="635" b="7620"/>
                <wp:wrapNone/>
                <wp:docPr id="1377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551815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8FCFB5C" w14:textId="77777777" w:rsidR="00504A81" w:rsidRPr="00833108" w:rsidRDefault="00504A81" w:rsidP="00504A81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Dokumentart</w:t>
                            </w:r>
                            <w:r w:rsidRPr="00833108"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C09B3C" id="_x0000_s1442" type="#_x0000_t202" style="position:absolute;margin-left:342.15pt;margin-top:726.05pt;width:43.45pt;height:9.9pt;z-index:252572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28FCFB5C" w14:textId="77777777" w:rsidR="00504A81" w:rsidRPr="00833108" w:rsidRDefault="00504A81" w:rsidP="00504A81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Dokumentart</w:t>
                      </w:r>
                      <w:r w:rsidRPr="00833108">
                        <w:rPr>
                          <w:rFonts w:ascii="Arial" w:hAnsi="Arial" w:cs="Arial"/>
                          <w:sz w:val="12"/>
                          <w:szCs w:val="12"/>
                        </w:rPr>
                        <w:t>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579840" behindDoc="0" locked="1" layoutInCell="1" allowOverlap="1" wp14:anchorId="5A483127" wp14:editId="1E929377">
                <wp:simplePos x="0" y="0"/>
                <wp:positionH relativeFrom="column">
                  <wp:posOffset>5923280</wp:posOffset>
                </wp:positionH>
                <wp:positionV relativeFrom="page">
                  <wp:posOffset>9213850</wp:posOffset>
                </wp:positionV>
                <wp:extent cx="378460" cy="125730"/>
                <wp:effectExtent l="0" t="0" r="2540" b="7620"/>
                <wp:wrapNone/>
                <wp:docPr id="1378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7846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C43CDD8" w14:textId="77777777" w:rsidR="00504A81" w:rsidRPr="00833108" w:rsidRDefault="00504A81" w:rsidP="00504A81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Freigabe: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483127" id="_x0000_s1443" type="#_x0000_t202" style="position:absolute;margin-left:466.4pt;margin-top:725.5pt;width:29.8pt;height:9.9pt;z-index:252579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" filled="f" stroked="f">
                <o:lock v:ext="edit" aspectratio="t"/>
                <v:textbox inset="0,0,0,0">
                  <w:txbxContent>
                    <w:p w14:paraId="0C43CDD8" w14:textId="77777777" w:rsidR="00504A81" w:rsidRPr="00833108" w:rsidRDefault="00504A81" w:rsidP="00504A81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Freigabe: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559360" behindDoc="0" locked="0" layoutInCell="1" allowOverlap="1" wp14:anchorId="782FFE17" wp14:editId="6433AB98">
                <wp:simplePos x="0" y="0"/>
                <wp:positionH relativeFrom="column">
                  <wp:posOffset>5904230</wp:posOffset>
                </wp:positionH>
                <wp:positionV relativeFrom="bottomMargin">
                  <wp:posOffset>-1134110</wp:posOffset>
                </wp:positionV>
                <wp:extent cx="0" cy="381600"/>
                <wp:effectExtent l="0" t="0" r="19050" b="19050"/>
                <wp:wrapNone/>
                <wp:docPr id="1379" name="Gerade Verbindung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92F9EEA" id="Gerade Verbindung 30" o:spid="_x0000_s1026" style="position:absolute;z-index:252559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464.9pt,-89.3pt" to="464.9pt,-5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" strokecolor="black [3213]" strokeweight="1.42pt">
                <w10:wrap anchory="margin"/>
              </v:lin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591104" behindDoc="0" locked="1" layoutInCell="1" allowOverlap="1" wp14:anchorId="2D4ACE25" wp14:editId="29D338CF">
                <wp:simplePos x="0" y="0"/>
                <wp:positionH relativeFrom="column">
                  <wp:posOffset>4352290</wp:posOffset>
                </wp:positionH>
                <wp:positionV relativeFrom="page">
                  <wp:posOffset>9340850</wp:posOffset>
                </wp:positionV>
                <wp:extent cx="1504315" cy="194945"/>
                <wp:effectExtent l="0" t="0" r="635" b="0"/>
                <wp:wrapNone/>
                <wp:docPr id="1380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504315" cy="1949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03C8DA5" w14:textId="77777777" w:rsidR="00504A81" w:rsidRPr="002972DB" w:rsidRDefault="00504A81" w:rsidP="00504A81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de-DE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de-DE"/>
                              </w:rPr>
                              <w:t>Layout Bottom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4ACE25" id="_x0000_s1444" type="#_x0000_t202" style="position:absolute;margin-left:342.7pt;margin-top:735.5pt;width:118.45pt;height:15.35pt;z-index:252591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" filled="f" stroked="f">
                <o:lock v:ext="edit" aspectratio="t"/>
                <v:textbox inset="0,0,0,0">
                  <w:txbxContent>
                    <w:p w14:paraId="203C8DA5" w14:textId="77777777" w:rsidR="00504A81" w:rsidRPr="002972DB" w:rsidRDefault="00504A81" w:rsidP="00504A81">
                      <w:pPr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  <w:lang w:val="de-DE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  <w:lang w:val="de-DE"/>
                        </w:rPr>
                        <w:t>Layout Bottom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596224" behindDoc="0" locked="1" layoutInCell="1" allowOverlap="1" wp14:anchorId="27372F19" wp14:editId="0B169A04">
                <wp:simplePos x="0" y="0"/>
                <wp:positionH relativeFrom="column">
                  <wp:posOffset>5933440</wp:posOffset>
                </wp:positionH>
                <wp:positionV relativeFrom="page">
                  <wp:posOffset>9339580</wp:posOffset>
                </wp:positionV>
                <wp:extent cx="516890" cy="163830"/>
                <wp:effectExtent l="0" t="0" r="0" b="7620"/>
                <wp:wrapNone/>
                <wp:docPr id="1381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516890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E12B2EE" w14:textId="77777777" w:rsidR="00504A81" w:rsidRPr="00777F7A" w:rsidRDefault="00504A81" w:rsidP="00504A81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de-DE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372F19" id="_x0000_s1445" type="#_x0000_t202" style="position:absolute;margin-left:467.2pt;margin-top:735.4pt;width:40.7pt;height:12.9pt;z-index:252596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4E12B2EE" w14:textId="77777777" w:rsidR="00504A81" w:rsidRPr="00777F7A" w:rsidRDefault="00504A81" w:rsidP="00504A81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  <w:lang w:val="de-DE"/>
                        </w:rPr>
                      </w:pP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573696" behindDoc="0" locked="1" layoutInCell="1" allowOverlap="1" wp14:anchorId="7D1F4D50" wp14:editId="34E5E94E">
                <wp:simplePos x="0" y="0"/>
                <wp:positionH relativeFrom="column">
                  <wp:posOffset>2188845</wp:posOffset>
                </wp:positionH>
                <wp:positionV relativeFrom="page">
                  <wp:posOffset>9224010</wp:posOffset>
                </wp:positionV>
                <wp:extent cx="684530" cy="125730"/>
                <wp:effectExtent l="0" t="0" r="1270" b="7620"/>
                <wp:wrapNone/>
                <wp:docPr id="1382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68453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6732F2" w14:textId="77777777" w:rsidR="00504A81" w:rsidRPr="00833108" w:rsidRDefault="00504A81" w:rsidP="00504A81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ID-Nr.: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1F4D50" id="_x0000_s1446" type="#_x0000_t202" style="position:absolute;margin-left:172.35pt;margin-top:726.3pt;width:53.9pt;height:9.9pt;z-index:252573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" filled="f" stroked="f">
                <o:lock v:ext="edit" aspectratio="t"/>
                <v:textbox inset="0,0,0,0">
                  <w:txbxContent>
                    <w:p w14:paraId="3E6732F2" w14:textId="77777777" w:rsidR="00504A81" w:rsidRPr="00833108" w:rsidRDefault="00504A81" w:rsidP="00504A81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ID-Nr.: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592128" behindDoc="0" locked="1" layoutInCell="1" allowOverlap="1" wp14:anchorId="733416E5" wp14:editId="305F4CEC">
                <wp:simplePos x="0" y="0"/>
                <wp:positionH relativeFrom="column">
                  <wp:posOffset>2195830</wp:posOffset>
                </wp:positionH>
                <wp:positionV relativeFrom="page">
                  <wp:posOffset>9341485</wp:posOffset>
                </wp:positionV>
                <wp:extent cx="799465" cy="163830"/>
                <wp:effectExtent l="0" t="0" r="635" b="7620"/>
                <wp:wrapNone/>
                <wp:docPr id="1383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799465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81A49A1" w14:textId="77777777" w:rsidR="00504A81" w:rsidRPr="00777F7A" w:rsidRDefault="00504A81" w:rsidP="00504A81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de-DE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de-DE"/>
                              </w:rPr>
                              <w:t>5AHEL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3416E5" id="_x0000_s1447" type="#_x0000_t202" style="position:absolute;margin-left:172.9pt;margin-top:735.55pt;width:62.95pt;height:12.9pt;z-index:252592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" filled="f" stroked="f">
                <o:lock v:ext="edit" aspectratio="t"/>
                <v:textbox inset="0,0,0,0">
                  <w:txbxContent>
                    <w:p w14:paraId="181A49A1" w14:textId="77777777" w:rsidR="00504A81" w:rsidRPr="00777F7A" w:rsidRDefault="00504A81" w:rsidP="00504A81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  <w:lang w:val="de-DE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  <w:lang w:val="de-DE"/>
                        </w:rPr>
                        <w:t>5AHEL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550144" behindDoc="0" locked="0" layoutInCell="1" allowOverlap="1" wp14:anchorId="5316CBC8" wp14:editId="2C948D87">
                <wp:simplePos x="0" y="0"/>
                <wp:positionH relativeFrom="column">
                  <wp:posOffset>4320540</wp:posOffset>
                </wp:positionH>
                <wp:positionV relativeFrom="bottomMargin">
                  <wp:posOffset>-1134110</wp:posOffset>
                </wp:positionV>
                <wp:extent cx="0" cy="381000"/>
                <wp:effectExtent l="0" t="0" r="19050" b="19050"/>
                <wp:wrapNone/>
                <wp:docPr id="1384" name="Gerade Verbindung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0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32097E5" id="Gerade Verbindung 43" o:spid="_x0000_s1026" style="position:absolute;z-index:252550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340.2pt,-89.3pt" to="340.2pt,-59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" strokecolor="black [3213]" strokeweight="1.42pt">
                <w10:wrap anchory="margin"/>
              </v:lin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601344" behindDoc="0" locked="1" layoutInCell="1" allowOverlap="1" wp14:anchorId="5A062DA9" wp14:editId="3A12A062">
                <wp:simplePos x="0" y="0"/>
                <wp:positionH relativeFrom="column">
                  <wp:posOffset>5076825</wp:posOffset>
                </wp:positionH>
                <wp:positionV relativeFrom="page">
                  <wp:posOffset>10100310</wp:posOffset>
                </wp:positionV>
                <wp:extent cx="788035" cy="163830"/>
                <wp:effectExtent l="0" t="0" r="12065" b="7620"/>
                <wp:wrapNone/>
                <wp:docPr id="1385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788035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387658D" w14:textId="2D7592AA" w:rsidR="00504A81" w:rsidRPr="00DF75BF" w:rsidRDefault="00504A81" w:rsidP="00504A81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fldChar w:fldCharType="begin"/>
                            </w: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instrText xml:space="preserve"> DATE   \* MERGEFORMAT </w:instrText>
                            </w: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8854A2">
                              <w:rPr>
                                <w:rFonts w:ascii="Arial" w:hAnsi="Arial" w:cs="Arial"/>
                                <w:noProof/>
                                <w:sz w:val="20"/>
                                <w:szCs w:val="20"/>
                              </w:rPr>
                              <w:t>16.05.2023</w:t>
                            </w: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062DA9" id="_x0000_s1448" type="#_x0000_t202" style="position:absolute;margin-left:399.75pt;margin-top:795.3pt;width:62.05pt;height:12.9pt;z-index:252601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" filled="f" stroked="f">
                <o:lock v:ext="edit" aspectratio="t"/>
                <v:textbox inset="0,0,0,0">
                  <w:txbxContent>
                    <w:p w14:paraId="4387658D" w14:textId="2D7592AA" w:rsidR="00504A81" w:rsidRPr="00DF75BF" w:rsidRDefault="00504A81" w:rsidP="00504A81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fldChar w:fldCharType="begin"/>
                      </w: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instrText xml:space="preserve"> DATE   \* MERGEFORMAT </w:instrText>
                      </w: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fldChar w:fldCharType="separate"/>
                      </w:r>
                      <w:r w:rsidR="008854A2">
                        <w:rPr>
                          <w:rFonts w:ascii="Arial" w:hAnsi="Arial" w:cs="Arial"/>
                          <w:noProof/>
                          <w:sz w:val="20"/>
                          <w:szCs w:val="20"/>
                        </w:rPr>
                        <w:t>16.05.2023</w:t>
                      </w: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fldChar w:fldCharType="end"/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597248" behindDoc="0" locked="1" layoutInCell="1" allowOverlap="1" wp14:anchorId="779FB055" wp14:editId="443C99D3">
                <wp:simplePos x="0" y="0"/>
                <wp:positionH relativeFrom="column">
                  <wp:posOffset>4345940</wp:posOffset>
                </wp:positionH>
                <wp:positionV relativeFrom="page">
                  <wp:posOffset>10086340</wp:posOffset>
                </wp:positionV>
                <wp:extent cx="374015" cy="163830"/>
                <wp:effectExtent l="0" t="0" r="6985" b="7620"/>
                <wp:wrapNone/>
                <wp:docPr id="1386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74015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C4FB7AD" w14:textId="77777777" w:rsidR="00504A81" w:rsidRPr="00DF75BF" w:rsidRDefault="00504A81" w:rsidP="00504A81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ohne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9FB055" id="_x0000_s1449" type="#_x0000_t202" style="position:absolute;margin-left:342.2pt;margin-top:794.2pt;width:29.45pt;height:12.9pt;z-index:252597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" filled="f" stroked="f">
                <o:lock v:ext="edit" aspectratio="t"/>
                <v:textbox inset="0,0,0,0">
                  <w:txbxContent>
                    <w:p w14:paraId="3C4FB7AD" w14:textId="77777777" w:rsidR="00504A81" w:rsidRPr="00DF75BF" w:rsidRDefault="00504A81" w:rsidP="00504A81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t>ohne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600320" behindDoc="0" locked="1" layoutInCell="1" allowOverlap="1" wp14:anchorId="63E611AF" wp14:editId="0C416535">
                <wp:simplePos x="0" y="0"/>
                <wp:positionH relativeFrom="column">
                  <wp:posOffset>6227445</wp:posOffset>
                </wp:positionH>
                <wp:positionV relativeFrom="page">
                  <wp:posOffset>10086340</wp:posOffset>
                </wp:positionV>
                <wp:extent cx="231140" cy="163830"/>
                <wp:effectExtent l="0" t="0" r="0" b="7620"/>
                <wp:wrapNone/>
                <wp:docPr id="1387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31140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9463F70" w14:textId="6C6EF665" w:rsidR="00504A81" w:rsidRPr="00DF75BF" w:rsidRDefault="00504A81" w:rsidP="00504A81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1</w:t>
                            </w:r>
                            <w:r w:rsidR="00AE60CC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5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E611AF" id="_x0000_s1450" type="#_x0000_t202" style="position:absolute;margin-left:490.35pt;margin-top:794.2pt;width:18.2pt;height:12.9pt;z-index:252600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" filled="f" stroked="f">
                <o:lock v:ext="edit" aspectratio="t"/>
                <v:textbox inset="0,0,0,0">
                  <w:txbxContent>
                    <w:p w14:paraId="59463F70" w14:textId="6C6EF665" w:rsidR="00504A81" w:rsidRPr="00DF75BF" w:rsidRDefault="00504A81" w:rsidP="00504A81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t>1</w:t>
                      </w:r>
                      <w:r w:rsidR="00AE60CC">
                        <w:rPr>
                          <w:rFonts w:ascii="Arial" w:hAnsi="Arial" w:cs="Arial"/>
                          <w:sz w:val="20"/>
                          <w:szCs w:val="20"/>
                        </w:rPr>
                        <w:t>5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599296" behindDoc="0" locked="1" layoutInCell="1" allowOverlap="1" wp14:anchorId="43D454AE" wp14:editId="43C17A6B">
                <wp:simplePos x="0" y="0"/>
                <wp:positionH relativeFrom="column">
                  <wp:posOffset>5935345</wp:posOffset>
                </wp:positionH>
                <wp:positionV relativeFrom="page">
                  <wp:posOffset>10074910</wp:posOffset>
                </wp:positionV>
                <wp:extent cx="231140" cy="163830"/>
                <wp:effectExtent l="0" t="0" r="0" b="7620"/>
                <wp:wrapNone/>
                <wp:docPr id="1388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31140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6FC927C" w14:textId="53133843" w:rsidR="00504A81" w:rsidRPr="008A70C4" w:rsidRDefault="00504A81" w:rsidP="00504A81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de-DE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de-DE"/>
                              </w:rPr>
                              <w:t>1</w:t>
                            </w:r>
                            <w:r w:rsidR="00852A75"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de-DE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D454AE" id="_x0000_s1451" type="#_x0000_t202" style="position:absolute;margin-left:467.35pt;margin-top:793.3pt;width:18.2pt;height:12.9pt;z-index:252599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" filled="f" stroked="f">
                <o:lock v:ext="edit" aspectratio="t"/>
                <v:textbox inset="0,0,0,0">
                  <w:txbxContent>
                    <w:p w14:paraId="76FC927C" w14:textId="53133843" w:rsidR="00504A81" w:rsidRPr="008A70C4" w:rsidRDefault="00504A81" w:rsidP="00504A81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  <w:lang w:val="de-DE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  <w:lang w:val="de-DE"/>
                        </w:rPr>
                        <w:t>1</w:t>
                      </w:r>
                      <w:r w:rsidR="00852A75">
                        <w:rPr>
                          <w:rFonts w:ascii="Arial" w:hAnsi="Arial" w:cs="Arial"/>
                          <w:sz w:val="20"/>
                          <w:szCs w:val="20"/>
                          <w:lang w:val="de-DE"/>
                        </w:rPr>
                        <w:t>4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598272" behindDoc="0" locked="1" layoutInCell="1" allowOverlap="1" wp14:anchorId="7082213A" wp14:editId="4B419D6A">
                <wp:simplePos x="0" y="0"/>
                <wp:positionH relativeFrom="column">
                  <wp:posOffset>4773295</wp:posOffset>
                </wp:positionH>
                <wp:positionV relativeFrom="page">
                  <wp:posOffset>10086340</wp:posOffset>
                </wp:positionV>
                <wp:extent cx="231140" cy="163830"/>
                <wp:effectExtent l="0" t="0" r="0" b="7620"/>
                <wp:wrapNone/>
                <wp:docPr id="1389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31140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28CA757" w14:textId="77777777" w:rsidR="00504A81" w:rsidRPr="00DF75BF" w:rsidRDefault="00504A81" w:rsidP="00504A81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DE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82213A" id="_x0000_s1452" type="#_x0000_t202" style="position:absolute;margin-left:375.85pt;margin-top:794.2pt;width:18.2pt;height:12.9pt;z-index:252598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528CA757" w14:textId="77777777" w:rsidR="00504A81" w:rsidRPr="00DF75BF" w:rsidRDefault="00504A81" w:rsidP="00504A81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t>DE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590080" behindDoc="0" locked="1" layoutInCell="1" allowOverlap="1" wp14:anchorId="2F40C25A" wp14:editId="626CBE2D">
                <wp:simplePos x="0" y="0"/>
                <wp:positionH relativeFrom="column">
                  <wp:posOffset>2227580</wp:posOffset>
                </wp:positionH>
                <wp:positionV relativeFrom="page">
                  <wp:posOffset>9785985</wp:posOffset>
                </wp:positionV>
                <wp:extent cx="2026285" cy="462280"/>
                <wp:effectExtent l="0" t="0" r="12065" b="13970"/>
                <wp:wrapNone/>
                <wp:docPr id="1390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026285" cy="4622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8FC9E07" w14:textId="77777777" w:rsidR="00504A81" w:rsidRDefault="00504A81" w:rsidP="00504A81">
                            <w:pPr>
                              <w:spacing w:after="0" w:line="240" w:lineRule="auto"/>
                              <w:jc w:val="center"/>
                              <w:rPr>
                                <w:rFonts w:ascii="Arial" w:hAnsi="Arial" w:cs="Arial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32"/>
                                <w:szCs w:val="32"/>
                              </w:rPr>
                              <w:t>Gitcon</w:t>
                            </w:r>
                          </w:p>
                          <w:p w14:paraId="0E476231" w14:textId="77777777" w:rsidR="00504A81" w:rsidRPr="00640624" w:rsidRDefault="00504A81" w:rsidP="00504A81">
                            <w:pPr>
                              <w:spacing w:after="0" w:line="240" w:lineRule="auto"/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MIDI-Interface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40C25A" id="_x0000_s1453" type="#_x0000_t202" style="position:absolute;margin-left:175.4pt;margin-top:770.55pt;width:159.55pt;height:36.4pt;z-index:252590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" filled="f" stroked="f">
                <o:lock v:ext="edit" aspectratio="t"/>
                <v:textbox inset="0,0,0,0">
                  <w:txbxContent>
                    <w:p w14:paraId="78FC9E07" w14:textId="77777777" w:rsidR="00504A81" w:rsidRDefault="00504A81" w:rsidP="00504A81">
                      <w:pPr>
                        <w:spacing w:after="0" w:line="240" w:lineRule="auto"/>
                        <w:jc w:val="center"/>
                        <w:rPr>
                          <w:rFonts w:ascii="Arial" w:hAnsi="Arial" w:cs="Arial"/>
                          <w:sz w:val="32"/>
                          <w:szCs w:val="32"/>
                        </w:rPr>
                      </w:pPr>
                      <w:r>
                        <w:rPr>
                          <w:rFonts w:ascii="Arial" w:hAnsi="Arial" w:cs="Arial"/>
                          <w:sz w:val="32"/>
                          <w:szCs w:val="32"/>
                        </w:rPr>
                        <w:t>Gitcon</w:t>
                      </w:r>
                    </w:p>
                    <w:p w14:paraId="0E476231" w14:textId="77777777" w:rsidR="00504A81" w:rsidRPr="00640624" w:rsidRDefault="00504A81" w:rsidP="00504A81">
                      <w:pPr>
                        <w:spacing w:after="0" w:line="240" w:lineRule="auto"/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>MIDI-Interface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589056" behindDoc="0" locked="1" layoutInCell="1" allowOverlap="1" wp14:anchorId="00C8A921" wp14:editId="2D0D163B">
                <wp:simplePos x="0" y="0"/>
                <wp:positionH relativeFrom="column">
                  <wp:posOffset>2202180</wp:posOffset>
                </wp:positionH>
                <wp:positionV relativeFrom="page">
                  <wp:posOffset>8931910</wp:posOffset>
                </wp:positionV>
                <wp:extent cx="2082800" cy="213360"/>
                <wp:effectExtent l="0" t="0" r="12700" b="0"/>
                <wp:wrapNone/>
                <wp:docPr id="1391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082800" cy="2133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38E97CA" w14:textId="77777777" w:rsidR="00504A81" w:rsidRPr="00777F7A" w:rsidRDefault="00504A81" w:rsidP="00504A81">
                            <w:pPr>
                              <w:jc w:val="center"/>
                              <w:rPr>
                                <w:rFonts w:ascii="Arial" w:hAnsi="Arial" w:cs="Arial"/>
                                <w:sz w:val="28"/>
                                <w:szCs w:val="28"/>
                                <w:lang w:val="de-DE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  <w:lang w:val="de-DE"/>
                              </w:rPr>
                              <w:t>Simon Grundner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C8A921" id="_x0000_s1454" type="#_x0000_t202" style="position:absolute;margin-left:173.4pt;margin-top:703.3pt;width:164pt;height:16.8pt;z-index:252589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" filled="f" stroked="f">
                <o:lock v:ext="edit" aspectratio="t"/>
                <v:textbox inset="0,0,0,0">
                  <w:txbxContent>
                    <w:p w14:paraId="638E97CA" w14:textId="77777777" w:rsidR="00504A81" w:rsidRPr="00777F7A" w:rsidRDefault="00504A81" w:rsidP="00504A81">
                      <w:pPr>
                        <w:jc w:val="center"/>
                        <w:rPr>
                          <w:rFonts w:ascii="Arial" w:hAnsi="Arial" w:cs="Arial"/>
                          <w:sz w:val="28"/>
                          <w:szCs w:val="28"/>
                          <w:lang w:val="de-DE"/>
                        </w:rPr>
                      </w:pPr>
                      <w:r>
                        <w:rPr>
                          <w:rFonts w:ascii="Arial" w:hAnsi="Arial" w:cs="Arial"/>
                          <w:sz w:val="28"/>
                          <w:szCs w:val="28"/>
                          <w:lang w:val="de-DE"/>
                        </w:rPr>
                        <w:t>Simon Grundner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564480" behindDoc="0" locked="1" layoutInCell="1" allowOverlap="1" wp14:anchorId="6A1A9499" wp14:editId="18C39BA5">
                <wp:simplePos x="0" y="0"/>
                <wp:positionH relativeFrom="column">
                  <wp:posOffset>26670</wp:posOffset>
                </wp:positionH>
                <wp:positionV relativeFrom="page">
                  <wp:posOffset>8834755</wp:posOffset>
                </wp:positionV>
                <wp:extent cx="973455" cy="125730"/>
                <wp:effectExtent l="0" t="0" r="0" b="7620"/>
                <wp:wrapNone/>
                <wp:docPr id="1392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973455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061FDBE" w14:textId="77777777" w:rsidR="00504A81" w:rsidRPr="00833108" w:rsidRDefault="00504A81" w:rsidP="00504A81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Sachnummer, Dateiname</w:t>
                            </w:r>
                            <w:r w:rsidRPr="00833108"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1A9499" id="_x0000_s1455" type="#_x0000_t202" style="position:absolute;margin-left:2.1pt;margin-top:695.65pt;width:76.65pt;height:9.9pt;z-index:252564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" filled="f" stroked="f">
                <o:lock v:ext="edit" aspectratio="t"/>
                <v:textbox inset="0,0,0,0">
                  <w:txbxContent>
                    <w:p w14:paraId="7061FDBE" w14:textId="77777777" w:rsidR="00504A81" w:rsidRPr="00833108" w:rsidRDefault="00504A81" w:rsidP="00504A81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Sachnummer, Dateiname</w:t>
                      </w:r>
                      <w:r w:rsidRPr="00833108">
                        <w:rPr>
                          <w:rFonts w:ascii="Arial" w:hAnsi="Arial" w:cs="Arial"/>
                          <w:sz w:val="12"/>
                          <w:szCs w:val="12"/>
                        </w:rPr>
                        <w:t>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563456" behindDoc="0" locked="1" layoutInCell="1" allowOverlap="1" wp14:anchorId="2336D3DF" wp14:editId="096ADE11">
                <wp:simplePos x="0" y="0"/>
                <wp:positionH relativeFrom="column">
                  <wp:posOffset>2187575</wp:posOffset>
                </wp:positionH>
                <wp:positionV relativeFrom="page">
                  <wp:posOffset>8838565</wp:posOffset>
                </wp:positionV>
                <wp:extent cx="478790" cy="125730"/>
                <wp:effectExtent l="0" t="0" r="0" b="7620"/>
                <wp:wrapNone/>
                <wp:docPr id="1393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47879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A50484C" w14:textId="77777777" w:rsidR="00504A81" w:rsidRPr="00833108" w:rsidRDefault="00504A81" w:rsidP="00504A81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Name</w:t>
                            </w:r>
                            <w:r w:rsidRPr="00833108"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36D3DF" id="_x0000_s1456" type="#_x0000_t202" style="position:absolute;margin-left:172.25pt;margin-top:695.95pt;width:37.7pt;height:9.9pt;z-index:252563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" filled="f" stroked="f">
                <o:lock v:ext="edit" aspectratio="t"/>
                <v:textbox inset="0,0,0,0">
                  <w:txbxContent>
                    <w:p w14:paraId="7A50484C" w14:textId="77777777" w:rsidR="00504A81" w:rsidRPr="00833108" w:rsidRDefault="00504A81" w:rsidP="00504A81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Name</w:t>
                      </w:r>
                      <w:r w:rsidRPr="00833108">
                        <w:rPr>
                          <w:rFonts w:ascii="Arial" w:hAnsi="Arial" w:cs="Arial"/>
                          <w:sz w:val="12"/>
                          <w:szCs w:val="12"/>
                        </w:rPr>
                        <w:t>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571648" behindDoc="0" locked="1" layoutInCell="1" allowOverlap="1" wp14:anchorId="63D5F3A9" wp14:editId="21F19128">
                <wp:simplePos x="0" y="0"/>
                <wp:positionH relativeFrom="column">
                  <wp:posOffset>4345940</wp:posOffset>
                </wp:positionH>
                <wp:positionV relativeFrom="page">
                  <wp:posOffset>9973310</wp:posOffset>
                </wp:positionV>
                <wp:extent cx="374015" cy="125730"/>
                <wp:effectExtent l="0" t="0" r="6985" b="7620"/>
                <wp:wrapNone/>
                <wp:docPr id="1394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74015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4F28990" w14:textId="77777777" w:rsidR="00504A81" w:rsidRPr="00833108" w:rsidRDefault="00504A81" w:rsidP="00504A81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Maßstab: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D5F3A9" id="_x0000_s1457" type="#_x0000_t202" style="position:absolute;margin-left:342.2pt;margin-top:785.3pt;width:29.45pt;height:9.9pt;z-index:252571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" filled="f" stroked="f">
                <o:lock v:ext="edit" aspectratio="t"/>
                <v:textbox inset="0,0,0,0">
                  <w:txbxContent>
                    <w:p w14:paraId="74F28990" w14:textId="77777777" w:rsidR="00504A81" w:rsidRPr="00833108" w:rsidRDefault="00504A81" w:rsidP="00504A81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Maßstab: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570624" behindDoc="0" locked="1" layoutInCell="1" allowOverlap="1" wp14:anchorId="4B5A818C" wp14:editId="6A28C5C7">
                <wp:simplePos x="0" y="0"/>
                <wp:positionH relativeFrom="column">
                  <wp:posOffset>4773295</wp:posOffset>
                </wp:positionH>
                <wp:positionV relativeFrom="page">
                  <wp:posOffset>9980295</wp:posOffset>
                </wp:positionV>
                <wp:extent cx="231140" cy="125730"/>
                <wp:effectExtent l="0" t="0" r="0" b="7620"/>
                <wp:wrapNone/>
                <wp:docPr id="1395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3114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7944031" w14:textId="77777777" w:rsidR="00504A81" w:rsidRPr="00833108" w:rsidRDefault="00504A81" w:rsidP="00504A81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Spr.: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5A818C" id="_x0000_s1458" type="#_x0000_t202" style="position:absolute;margin-left:375.85pt;margin-top:785.85pt;width:18.2pt;height:9.9pt;z-index:252570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" filled="f" stroked="f">
                <o:lock v:ext="edit" aspectratio="t"/>
                <v:textbox inset="0,0,0,0">
                  <w:txbxContent>
                    <w:p w14:paraId="17944031" w14:textId="77777777" w:rsidR="00504A81" w:rsidRPr="00833108" w:rsidRDefault="00504A81" w:rsidP="00504A81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Spr.: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569600" behindDoc="0" locked="1" layoutInCell="1" allowOverlap="1" wp14:anchorId="39384F0A" wp14:editId="403D141D">
                <wp:simplePos x="0" y="0"/>
                <wp:positionH relativeFrom="column">
                  <wp:posOffset>5076825</wp:posOffset>
                </wp:positionH>
                <wp:positionV relativeFrom="page">
                  <wp:posOffset>9980295</wp:posOffset>
                </wp:positionV>
                <wp:extent cx="336550" cy="125730"/>
                <wp:effectExtent l="0" t="0" r="6350" b="7620"/>
                <wp:wrapNone/>
                <wp:docPr id="1396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3655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D6F5A6A" w14:textId="77777777" w:rsidR="00504A81" w:rsidRPr="00833108" w:rsidRDefault="00504A81" w:rsidP="00504A81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Datum: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384F0A" id="_x0000_s1459" type="#_x0000_t202" style="position:absolute;margin-left:399.75pt;margin-top:785.85pt;width:26.5pt;height:9.9pt;z-index:252569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2D6F5A6A" w14:textId="77777777" w:rsidR="00504A81" w:rsidRPr="00833108" w:rsidRDefault="00504A81" w:rsidP="00504A81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Datum: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568576" behindDoc="0" locked="1" layoutInCell="1" allowOverlap="1" wp14:anchorId="02398271" wp14:editId="734DDDB9">
                <wp:simplePos x="0" y="0"/>
                <wp:positionH relativeFrom="column">
                  <wp:posOffset>6206490</wp:posOffset>
                </wp:positionH>
                <wp:positionV relativeFrom="page">
                  <wp:posOffset>9972675</wp:posOffset>
                </wp:positionV>
                <wp:extent cx="259080" cy="125730"/>
                <wp:effectExtent l="0" t="0" r="7620" b="7620"/>
                <wp:wrapNone/>
                <wp:docPr id="1397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5908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3EC5A58" w14:textId="77777777" w:rsidR="00504A81" w:rsidRPr="00833108" w:rsidRDefault="00504A81" w:rsidP="00504A81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Blätter: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398271" id="_x0000_s1460" type="#_x0000_t202" style="position:absolute;margin-left:488.7pt;margin-top:785.25pt;width:20.4pt;height:9.9pt;z-index:252568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" filled="f" stroked="f">
                <o:lock v:ext="edit" aspectratio="t"/>
                <v:textbox inset="0,0,0,0">
                  <w:txbxContent>
                    <w:p w14:paraId="23EC5A58" w14:textId="77777777" w:rsidR="00504A81" w:rsidRPr="00833108" w:rsidRDefault="00504A81" w:rsidP="00504A81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Blätter: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567552" behindDoc="0" locked="1" layoutInCell="1" allowOverlap="1" wp14:anchorId="0D3FF6A7" wp14:editId="69E61332">
                <wp:simplePos x="0" y="0"/>
                <wp:positionH relativeFrom="column">
                  <wp:posOffset>5928995</wp:posOffset>
                </wp:positionH>
                <wp:positionV relativeFrom="page">
                  <wp:posOffset>9977120</wp:posOffset>
                </wp:positionV>
                <wp:extent cx="231140" cy="125730"/>
                <wp:effectExtent l="0" t="0" r="0" b="7620"/>
                <wp:wrapNone/>
                <wp:docPr id="1398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3114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D52A089" w14:textId="77777777" w:rsidR="00504A81" w:rsidRPr="00833108" w:rsidRDefault="00504A81" w:rsidP="00504A81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Blatt: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3FF6A7" id="_x0000_s1461" type="#_x0000_t202" style="position:absolute;margin-left:466.85pt;margin-top:785.6pt;width:18.2pt;height:9.9pt;z-index:252567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3D52A089" w14:textId="77777777" w:rsidR="00504A81" w:rsidRPr="00833108" w:rsidRDefault="00504A81" w:rsidP="00504A81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Blatt: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604416" behindDoc="0" locked="1" layoutInCell="1" allowOverlap="1" wp14:anchorId="3A7B5DA6" wp14:editId="29C48624">
                <wp:simplePos x="0" y="0"/>
                <wp:positionH relativeFrom="column">
                  <wp:posOffset>78740</wp:posOffset>
                </wp:positionH>
                <wp:positionV relativeFrom="page">
                  <wp:posOffset>10061575</wp:posOffset>
                </wp:positionV>
                <wp:extent cx="2024380" cy="188595"/>
                <wp:effectExtent l="0" t="0" r="13970" b="1905"/>
                <wp:wrapNone/>
                <wp:docPr id="1399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024380" cy="18859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5E574F3" w14:textId="77777777" w:rsidR="00504A81" w:rsidRPr="00D00A94" w:rsidRDefault="00504A81" w:rsidP="00504A81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  <w:t>Elektronik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7B5DA6" id="_x0000_s1462" type="#_x0000_t202" style="position:absolute;margin-left:6.2pt;margin-top:792.25pt;width:159.4pt;height:14.85pt;z-index:252604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" filled="f" stroked="f">
                <o:lock v:ext="edit" aspectratio="t"/>
                <v:textbox inset="0,0,0,0">
                  <w:txbxContent>
                    <w:p w14:paraId="25E574F3" w14:textId="77777777" w:rsidR="00504A81" w:rsidRPr="00D00A94" w:rsidRDefault="00504A81" w:rsidP="00504A81">
                      <w:pPr>
                        <w:jc w:val="center"/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  <w:t>Elektronik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602368" behindDoc="0" locked="1" layoutInCell="1" allowOverlap="1" wp14:anchorId="735AEEF0" wp14:editId="028D618E">
                <wp:simplePos x="0" y="0"/>
                <wp:positionH relativeFrom="column">
                  <wp:posOffset>64770</wp:posOffset>
                </wp:positionH>
                <wp:positionV relativeFrom="page">
                  <wp:posOffset>9839325</wp:posOffset>
                </wp:positionV>
                <wp:extent cx="2024380" cy="222885"/>
                <wp:effectExtent l="0" t="0" r="13970" b="5715"/>
                <wp:wrapNone/>
                <wp:docPr id="1400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024380" cy="2228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EC44532" w14:textId="77777777" w:rsidR="00504A81" w:rsidRPr="00922583" w:rsidRDefault="00504A81" w:rsidP="00504A81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</w:rPr>
                            </w:pPr>
                            <w:proofErr w:type="spellStart"/>
                            <w:r w:rsidRPr="00922583"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</w:rPr>
                              <w:t>HTBLuVA</w:t>
                            </w:r>
                            <w:proofErr w:type="spellEnd"/>
                            <w:r w:rsidRPr="00922583"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</w:rPr>
                              <w:t xml:space="preserve"> Salzburg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5AEEF0" id="_x0000_s1463" type="#_x0000_t202" style="position:absolute;margin-left:5.1pt;margin-top:774.75pt;width:159.4pt;height:17.55pt;z-index:252602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" filled="f" stroked="f">
                <o:lock v:ext="edit" aspectratio="t"/>
                <v:textbox inset="0,0,0,0">
                  <w:txbxContent>
                    <w:p w14:paraId="6EC44532" w14:textId="77777777" w:rsidR="00504A81" w:rsidRPr="00922583" w:rsidRDefault="00504A81" w:rsidP="00504A81">
                      <w:pPr>
                        <w:jc w:val="center"/>
                        <w:rPr>
                          <w:rFonts w:ascii="Arial" w:hAnsi="Arial" w:cs="Arial"/>
                          <w:b/>
                          <w:sz w:val="28"/>
                          <w:szCs w:val="28"/>
                        </w:rPr>
                      </w:pPr>
                      <w:proofErr w:type="spellStart"/>
                      <w:r w:rsidRPr="00922583">
                        <w:rPr>
                          <w:rFonts w:ascii="Arial" w:hAnsi="Arial" w:cs="Arial"/>
                          <w:b/>
                          <w:sz w:val="28"/>
                          <w:szCs w:val="28"/>
                        </w:rPr>
                        <w:t>HTBLuVA</w:t>
                      </w:r>
                      <w:proofErr w:type="spellEnd"/>
                      <w:r w:rsidRPr="00922583">
                        <w:rPr>
                          <w:rFonts w:ascii="Arial" w:hAnsi="Arial" w:cs="Arial"/>
                          <w:b/>
                          <w:sz w:val="28"/>
                          <w:szCs w:val="28"/>
                        </w:rPr>
                        <w:t xml:space="preserve"> Salzburg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585984" behindDoc="0" locked="1" layoutInCell="1" allowOverlap="1" wp14:anchorId="04E43B83" wp14:editId="42CBC98A">
                <wp:simplePos x="0" y="0"/>
                <wp:positionH relativeFrom="column">
                  <wp:posOffset>34925</wp:posOffset>
                </wp:positionH>
                <wp:positionV relativeFrom="page">
                  <wp:posOffset>8966200</wp:posOffset>
                </wp:positionV>
                <wp:extent cx="2086610" cy="200025"/>
                <wp:effectExtent l="0" t="0" r="8890" b="9525"/>
                <wp:wrapNone/>
                <wp:docPr id="1401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086610" cy="2000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A9F94D5" w14:textId="77777777" w:rsidR="00504A81" w:rsidRPr="00E90F85" w:rsidRDefault="00504A81" w:rsidP="00504A81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Beilage 11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E43B83" id="_x0000_s1464" type="#_x0000_t202" style="position:absolute;margin-left:2.75pt;margin-top:706pt;width:164.3pt;height:15.75pt;z-index:252585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" filled="f" stroked="f">
                <o:lock v:ext="edit" aspectratio="t"/>
                <v:textbox inset="0,0,0,0">
                  <w:txbxContent>
                    <w:p w14:paraId="7A9F94D5" w14:textId="77777777" w:rsidR="00504A81" w:rsidRPr="00E90F85" w:rsidRDefault="00504A81" w:rsidP="00504A81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t>Beilage 11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562432" behindDoc="0" locked="1" layoutInCell="1" allowOverlap="1" wp14:anchorId="1EFF7F67" wp14:editId="4AC75986">
                <wp:simplePos x="0" y="0"/>
                <wp:positionH relativeFrom="column">
                  <wp:posOffset>2185035</wp:posOffset>
                </wp:positionH>
                <wp:positionV relativeFrom="page">
                  <wp:posOffset>9589770</wp:posOffset>
                </wp:positionV>
                <wp:extent cx="478790" cy="125730"/>
                <wp:effectExtent l="0" t="0" r="0" b="7620"/>
                <wp:wrapNone/>
                <wp:docPr id="1402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47879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1DB161" w14:textId="77777777" w:rsidR="00504A81" w:rsidRPr="00833108" w:rsidRDefault="00504A81" w:rsidP="00504A81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 w:rsidRPr="00833108"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Benennung: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FF7F67" id="_x0000_s1465" type="#_x0000_t202" style="position:absolute;margin-left:172.05pt;margin-top:755.1pt;width:37.7pt;height:9.9pt;z-index:252562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571DB161" w14:textId="77777777" w:rsidR="00504A81" w:rsidRPr="00833108" w:rsidRDefault="00504A81" w:rsidP="00504A81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 w:rsidRPr="00833108">
                        <w:rPr>
                          <w:rFonts w:ascii="Arial" w:hAnsi="Arial" w:cs="Arial"/>
                          <w:sz w:val="12"/>
                          <w:szCs w:val="12"/>
                        </w:rPr>
                        <w:t>Benennung: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556288" behindDoc="0" locked="0" layoutInCell="1" allowOverlap="1" wp14:anchorId="5CC251FA" wp14:editId="25CFDE08">
                <wp:simplePos x="0" y="0"/>
                <wp:positionH relativeFrom="column">
                  <wp:posOffset>6192520</wp:posOffset>
                </wp:positionH>
                <wp:positionV relativeFrom="bottomMargin">
                  <wp:posOffset>-377825</wp:posOffset>
                </wp:positionV>
                <wp:extent cx="0" cy="381600"/>
                <wp:effectExtent l="0" t="0" r="19050" b="19050"/>
                <wp:wrapNone/>
                <wp:docPr id="1403" name="Gerade Verbindung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E0CAA81" id="Gerade Verbindung 33" o:spid="_x0000_s1026" style="position:absolute;z-index:252556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487.6pt,-29.75pt" to="487.6pt,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" strokecolor="black [3213]" strokeweight="1.42pt">
                <w10:wrap anchory="margin"/>
              </v:lin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555264" behindDoc="0" locked="0" layoutInCell="1" allowOverlap="1" wp14:anchorId="32859633" wp14:editId="49DFEC55">
                <wp:simplePos x="0" y="0"/>
                <wp:positionH relativeFrom="column">
                  <wp:posOffset>5904865</wp:posOffset>
                </wp:positionH>
                <wp:positionV relativeFrom="bottomMargin">
                  <wp:posOffset>-377825</wp:posOffset>
                </wp:positionV>
                <wp:extent cx="0" cy="381600"/>
                <wp:effectExtent l="0" t="0" r="19050" b="19050"/>
                <wp:wrapNone/>
                <wp:docPr id="1404" name="Gerade Verbindung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3531F1C" id="Gerade Verbindung 34" o:spid="_x0000_s1026" style="position:absolute;z-index:252555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464.95pt,-29.75pt" to="464.95pt,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" strokecolor="black [3213]" strokeweight="1.42pt">
                <w10:wrap anchory="margin"/>
              </v:lin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554240" behindDoc="0" locked="0" layoutInCell="1" allowOverlap="1" wp14:anchorId="2E7A4F7F" wp14:editId="25489414">
                <wp:simplePos x="0" y="0"/>
                <wp:positionH relativeFrom="column">
                  <wp:posOffset>5040630</wp:posOffset>
                </wp:positionH>
                <wp:positionV relativeFrom="bottomMargin">
                  <wp:posOffset>-377825</wp:posOffset>
                </wp:positionV>
                <wp:extent cx="0" cy="381600"/>
                <wp:effectExtent l="0" t="0" r="19050" b="19050"/>
                <wp:wrapNone/>
                <wp:docPr id="1405" name="Gerade Verbindung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31DB470" id="Gerade Verbindung 35" o:spid="_x0000_s1026" style="position:absolute;z-index:252554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396.9pt,-29.75pt" to="396.9pt,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" strokecolor="black [3213]" strokeweight="1.42pt">
                <w10:wrap anchory="margin"/>
              </v:lin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553216" behindDoc="0" locked="0" layoutInCell="1" allowOverlap="1" wp14:anchorId="6C658E0B" wp14:editId="0F07207A">
                <wp:simplePos x="0" y="0"/>
                <wp:positionH relativeFrom="column">
                  <wp:posOffset>4752340</wp:posOffset>
                </wp:positionH>
                <wp:positionV relativeFrom="bottomMargin">
                  <wp:posOffset>-377825</wp:posOffset>
                </wp:positionV>
                <wp:extent cx="0" cy="381600"/>
                <wp:effectExtent l="0" t="0" r="19050" b="19050"/>
                <wp:wrapNone/>
                <wp:docPr id="1406" name="Gerade Verbindung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C1C31ED" id="Gerade Verbindung 36" o:spid="_x0000_s1026" style="position:absolute;z-index:252553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374.2pt,-29.75pt" to="374.2pt,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" strokecolor="black [3213]" strokeweight="1.42pt">
                <w10:wrap anchory="margin"/>
              </v:lin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545024" behindDoc="0" locked="0" layoutInCell="1" allowOverlap="1" wp14:anchorId="1F75B221" wp14:editId="013F4C3F">
                <wp:simplePos x="0" y="0"/>
                <wp:positionH relativeFrom="column">
                  <wp:posOffset>4319905</wp:posOffset>
                </wp:positionH>
                <wp:positionV relativeFrom="bottomMargin">
                  <wp:posOffset>-379095</wp:posOffset>
                </wp:positionV>
                <wp:extent cx="2162175" cy="0"/>
                <wp:effectExtent l="0" t="0" r="9525" b="19050"/>
                <wp:wrapNone/>
                <wp:docPr id="1407" name="Gerade Verbindung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62175" cy="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8B73CF9" id="Gerade Verbindung 37" o:spid="_x0000_s1026" style="position:absolute;z-index:252545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340.15pt,-29.85pt" to="510.4pt,-29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" strokecolor="black [3213]" strokeweight="1.42pt">
                <w10:wrap anchory="margin"/>
              </v:lin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542976" behindDoc="0" locked="1" layoutInCell="0" allowOverlap="1" wp14:anchorId="745CBF76" wp14:editId="252A0303">
                <wp:simplePos x="0" y="0"/>
                <wp:positionH relativeFrom="margin">
                  <wp:posOffset>-635</wp:posOffset>
                </wp:positionH>
                <wp:positionV relativeFrom="bottomMargin">
                  <wp:posOffset>-1511935</wp:posOffset>
                </wp:positionV>
                <wp:extent cx="6483600" cy="0"/>
                <wp:effectExtent l="0" t="0" r="12700" b="19050"/>
                <wp:wrapNone/>
                <wp:docPr id="1408" name="Gerade Verbindung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83600" cy="0"/>
                        </a:xfrm>
                        <a:prstGeom prst="line">
                          <a:avLst/>
                        </a:prstGeom>
                        <a:ln w="180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97291C2" id="Gerade Verbindung 38" o:spid="_x0000_s1026" style="position:absolute;z-index:2525429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" from="-.05pt,-119.05pt" to="510.45pt,-119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" o:allowincell="f" strokecolor="black [3213]" strokeweight=".5mm">
                <w10:wrap anchorx="margin" anchory="margin"/>
                <w10:anchorlock/>
              </v:lin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544000" behindDoc="0" locked="1" layoutInCell="1" allowOverlap="1" wp14:anchorId="57C253BE" wp14:editId="55138F11">
                <wp:simplePos x="0" y="0"/>
                <wp:positionH relativeFrom="margin">
                  <wp:posOffset>-635</wp:posOffset>
                </wp:positionH>
                <wp:positionV relativeFrom="bottomMargin">
                  <wp:posOffset>-1134745</wp:posOffset>
                </wp:positionV>
                <wp:extent cx="6483600" cy="0"/>
                <wp:effectExtent l="0" t="0" r="12700" b="19050"/>
                <wp:wrapNone/>
                <wp:docPr id="1409" name="Gerade Verbindung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83600" cy="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C0FC5BE" id="Gerade Verbindung 39" o:spid="_x0000_s1026" style="position:absolute;z-index:2525440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" from="-.05pt,-89.35pt" to="510.45pt,-8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" strokecolor="black [3213]" strokeweight="1.42pt">
                <w10:wrap anchorx="margin" anchory="margin"/>
                <w10:anchorlock/>
              </v:lin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541952" behindDoc="0" locked="0" layoutInCell="1" allowOverlap="1" wp14:anchorId="6A64605B" wp14:editId="27D17374">
                <wp:simplePos x="0" y="0"/>
                <wp:positionH relativeFrom="margin">
                  <wp:posOffset>2159635</wp:posOffset>
                </wp:positionH>
                <wp:positionV relativeFrom="bottomMargin">
                  <wp:posOffset>-756285</wp:posOffset>
                </wp:positionV>
                <wp:extent cx="4323080" cy="0"/>
                <wp:effectExtent l="0" t="0" r="20320" b="19050"/>
                <wp:wrapNone/>
                <wp:docPr id="1410" name="Gerade Verbindung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323080" cy="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AAC31C5" id="Gerade Verbindung 40" o:spid="_x0000_s1026" style="position:absolute;z-index:2525419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" from="170.05pt,-59.55pt" to="510.45pt,-59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" strokecolor="black [3213]" strokeweight="1.42pt">
                <w10:wrap anchorx="margin" anchory="margin"/>
              </v:lin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552192" behindDoc="0" locked="0" layoutInCell="1" allowOverlap="1" wp14:anchorId="2946EE4D" wp14:editId="2130CC8D">
                <wp:simplePos x="0" y="0"/>
                <wp:positionH relativeFrom="margin">
                  <wp:posOffset>4320540</wp:posOffset>
                </wp:positionH>
                <wp:positionV relativeFrom="bottomMargin">
                  <wp:posOffset>-756285</wp:posOffset>
                </wp:positionV>
                <wp:extent cx="0" cy="748800"/>
                <wp:effectExtent l="0" t="0" r="19050" b="13335"/>
                <wp:wrapNone/>
                <wp:docPr id="1411" name="Gerade Verbindung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488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BDC8C11" id="Gerade Verbindung 41" o:spid="_x0000_s1026" style="position:absolute;z-index:2525521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" from="340.2pt,-59.55pt" to="340.2pt,-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" strokecolor="black [3213]" strokeweight="1.42pt">
                <w10:wrap anchorx="margin" anchory="margin"/>
              </v:lin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551168" behindDoc="0" locked="0" layoutInCell="1" allowOverlap="1" wp14:anchorId="6824091F" wp14:editId="497EEA8A">
                <wp:simplePos x="0" y="0"/>
                <wp:positionH relativeFrom="margin">
                  <wp:posOffset>2161956</wp:posOffset>
                </wp:positionH>
                <wp:positionV relativeFrom="bottomMargin">
                  <wp:posOffset>-756285</wp:posOffset>
                </wp:positionV>
                <wp:extent cx="0" cy="748800"/>
                <wp:effectExtent l="0" t="0" r="19050" b="13335"/>
                <wp:wrapNone/>
                <wp:docPr id="1412" name="Gerade Verbindung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488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78CF81F" id="Gerade Verbindung 42" o:spid="_x0000_s1026" style="position:absolute;z-index:2525511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" from="170.25pt,-59.55pt" to="170.25pt,-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" strokecolor="black [3213]" strokeweight="1.42pt">
                <w10:wrap anchorx="margin" anchory="margin"/>
              </v:lin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548096" behindDoc="0" locked="0" layoutInCell="1" allowOverlap="1" wp14:anchorId="24F888C6" wp14:editId="6DA3E932">
                <wp:simplePos x="0" y="0"/>
                <wp:positionH relativeFrom="column">
                  <wp:posOffset>4320540</wp:posOffset>
                </wp:positionH>
                <wp:positionV relativeFrom="bottomMargin">
                  <wp:posOffset>-1511935</wp:posOffset>
                </wp:positionV>
                <wp:extent cx="0" cy="381600"/>
                <wp:effectExtent l="0" t="0" r="19050" b="19050"/>
                <wp:wrapNone/>
                <wp:docPr id="1413" name="Gerade Verbindung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EF1A6CF" id="Gerade Verbindung 45" o:spid="_x0000_s1026" style="position:absolute;z-index:252548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340.2pt,-119.05pt" to="340.2pt,-8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" strokecolor="black [3213]" strokeweight="1.42pt">
                <w10:wrap anchory="margin"/>
              </v:lin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547072" behindDoc="0" locked="0" layoutInCell="1" allowOverlap="1" wp14:anchorId="44361821" wp14:editId="6A48724B">
                <wp:simplePos x="0" y="0"/>
                <wp:positionH relativeFrom="margin">
                  <wp:posOffset>2161540</wp:posOffset>
                </wp:positionH>
                <wp:positionV relativeFrom="bottomMargin">
                  <wp:posOffset>-1134110</wp:posOffset>
                </wp:positionV>
                <wp:extent cx="0" cy="381600"/>
                <wp:effectExtent l="0" t="0" r="19050" b="19050"/>
                <wp:wrapNone/>
                <wp:docPr id="1414" name="Gerade Verbindung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EBDE724" id="Gerade Verbindung 46" o:spid="_x0000_s1026" style="position:absolute;z-index:2525470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" from="170.2pt,-89.3pt" to="170.2pt,-5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" strokecolor="black [3213]" strokeweight="1.42pt">
                <w10:wrap anchorx="margin" anchory="margin"/>
              </v:lin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546048" behindDoc="0" locked="0" layoutInCell="1" allowOverlap="1" wp14:anchorId="78558BF2" wp14:editId="04E6C7EA">
                <wp:simplePos x="0" y="0"/>
                <wp:positionH relativeFrom="margin">
                  <wp:posOffset>2161540</wp:posOffset>
                </wp:positionH>
                <wp:positionV relativeFrom="bottomMargin">
                  <wp:posOffset>-1511935</wp:posOffset>
                </wp:positionV>
                <wp:extent cx="0" cy="381600"/>
                <wp:effectExtent l="0" t="0" r="19050" b="19050"/>
                <wp:wrapNone/>
                <wp:docPr id="1415" name="Gerade Verbindung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38AE9AB" id="Gerade Verbindung 47" o:spid="_x0000_s1026" style="position:absolute;z-index:2525460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" from="170.2pt,-119.05pt" to="170.2pt,-8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" strokecolor="black [3213]" strokeweight="1.42pt">
                <w10:wrap anchorx="margin" anchory="margin"/>
              </v:lin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540928" behindDoc="0" locked="1" layoutInCell="1" allowOverlap="1" wp14:anchorId="24901F5F" wp14:editId="48103E4D">
                <wp:simplePos x="0" y="0"/>
                <wp:positionH relativeFrom="margin">
                  <wp:posOffset>0</wp:posOffset>
                </wp:positionH>
                <wp:positionV relativeFrom="bottomMargin">
                  <wp:posOffset>-9973310</wp:posOffset>
                </wp:positionV>
                <wp:extent cx="6480000" cy="9972000"/>
                <wp:effectExtent l="0" t="0" r="16510" b="10795"/>
                <wp:wrapNone/>
                <wp:docPr id="1416" name="Rechteck 14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80000" cy="9972000"/>
                        </a:xfrm>
                        <a:prstGeom prst="rect">
                          <a:avLst/>
                        </a:prstGeom>
                        <a:noFill/>
                        <a:ln w="180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6F6B84" id="Rechteck 1416" o:spid="_x0000_s1026" style="position:absolute;margin-left:0;margin-top:-785.3pt;width:510.25pt;height:785.2pt;z-index:2525409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" filled="f" strokecolor="black [3213]" strokeweight=".5mm">
                <w10:wrap anchorx="margin" anchory="margin"/>
                <w10:anchorlock/>
              </v:rect>
            </w:pict>
          </mc:Fallback>
        </mc:AlternateContent>
      </w:r>
    </w:p>
    <w:p w14:paraId="154742E7" w14:textId="77777777" w:rsidR="00504A81" w:rsidRDefault="00504A81" w:rsidP="00AF64A9"/>
    <w:p w14:paraId="42263D09" w14:textId="0402B400" w:rsidR="00AF64A9" w:rsidRDefault="00504A81" w:rsidP="00504A81">
      <w:pPr>
        <w:jc w:val="center"/>
      </w:pPr>
      <w:r>
        <w:rPr>
          <w:noProof/>
        </w:rPr>
        <w:drawing>
          <wp:inline distT="0" distB="0" distL="0" distR="0" wp14:anchorId="76C01945" wp14:editId="543A9EF6">
            <wp:extent cx="3260108" cy="5592725"/>
            <wp:effectExtent l="0" t="0" r="0" b="8255"/>
            <wp:docPr id="1354" name="Grafik 1354" descr="Ein Bild, das Diagramm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" name="Grafik 1354" descr="Ein Bild, das Diagramm enthält.&#10;&#10;Automatisch generierte Beschreibu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8789" cy="5607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D17936" w14:textId="6350C889" w:rsidR="00504A81" w:rsidRDefault="00504A81">
      <w:r>
        <w:br w:type="page"/>
      </w:r>
    </w:p>
    <w:p w14:paraId="2D2A2BDA" w14:textId="77777777" w:rsidR="00AF64A9" w:rsidRDefault="00AF64A9" w:rsidP="00943578"/>
    <w:p w14:paraId="64C16D4E" w14:textId="77777777" w:rsidR="00943578" w:rsidRDefault="00943578" w:rsidP="00943578">
      <w:pPr>
        <w:rPr>
          <w:rFonts w:ascii="Arial" w:hAnsi="Arial" w:cs="Arial"/>
          <w:sz w:val="24"/>
          <w:szCs w:val="24"/>
        </w:rPr>
      </w:pPr>
    </w:p>
    <w:p w14:paraId="544441D8" w14:textId="77777777" w:rsidR="00943578" w:rsidRDefault="00943578" w:rsidP="00943578">
      <w:pPr>
        <w:rPr>
          <w:rFonts w:ascii="Arial" w:hAnsi="Arial" w:cs="Arial"/>
          <w:sz w:val="24"/>
          <w:szCs w:val="24"/>
        </w:rPr>
      </w:pPr>
    </w:p>
    <w:p w14:paraId="41695B55" w14:textId="77777777" w:rsidR="00943578" w:rsidRDefault="00943578" w:rsidP="00943578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4C894ED1" w14:textId="63925D1E" w:rsidR="0075688C" w:rsidRPr="00640624" w:rsidRDefault="00527A82" w:rsidP="00943578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  <w:r w:rsidRPr="00640624">
        <w:rPr>
          <w:rFonts w:ascii="Arial" w:hAnsi="Arial" w:cs="Arial"/>
          <w:noProof/>
          <w:sz w:val="24"/>
          <w:szCs w:val="24"/>
          <w:lang w:eastAsia="de-AT"/>
        </w:rPr>
        <w:drawing>
          <wp:anchor distT="0" distB="0" distL="114300" distR="114300" simplePos="0" relativeHeight="251815936" behindDoc="1" locked="1" layoutInCell="1" allowOverlap="1" wp14:anchorId="4AA178FF" wp14:editId="6C2A7CD5">
            <wp:simplePos x="0" y="0"/>
            <wp:positionH relativeFrom="column">
              <wp:posOffset>320675</wp:posOffset>
            </wp:positionH>
            <wp:positionV relativeFrom="margin">
              <wp:posOffset>8914765</wp:posOffset>
            </wp:positionV>
            <wp:extent cx="1508400" cy="511200"/>
            <wp:effectExtent l="0" t="0" r="0" b="3175"/>
            <wp:wrapNone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L Logo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8400" cy="51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A7723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6A7EBE8E" wp14:editId="6EAD76A8">
                <wp:simplePos x="0" y="0"/>
                <wp:positionH relativeFrom="column">
                  <wp:posOffset>3025140</wp:posOffset>
                </wp:positionH>
                <wp:positionV relativeFrom="bottomMargin">
                  <wp:posOffset>-1134110</wp:posOffset>
                </wp:positionV>
                <wp:extent cx="0" cy="381600"/>
                <wp:effectExtent l="0" t="0" r="19050" b="19050"/>
                <wp:wrapNone/>
                <wp:docPr id="44" name="Gerade Verbindung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BE74C79" id="Gerade Verbindung 44" o:spid="_x0000_s1026" style="position:absolute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238.2pt,-89.3pt" to="238.2pt,-5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" strokecolor="black [3213]" strokeweight="1.42pt">
                <w10:wrap anchory="margin"/>
              </v:line>
            </w:pict>
          </mc:Fallback>
        </mc:AlternateContent>
      </w:r>
      <w:r w:rsidR="006A7723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7C62AD8A" wp14:editId="0FADFE6D">
                <wp:simplePos x="0" y="0"/>
                <wp:positionH relativeFrom="column">
                  <wp:posOffset>3888740</wp:posOffset>
                </wp:positionH>
                <wp:positionV relativeFrom="bottomMargin">
                  <wp:posOffset>-1134110</wp:posOffset>
                </wp:positionV>
                <wp:extent cx="0" cy="381600"/>
                <wp:effectExtent l="0" t="0" r="19050" b="19050"/>
                <wp:wrapNone/>
                <wp:docPr id="31" name="Gerade Verbindung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8F244C8" id="Gerade Verbindung 31" o:spid="_x0000_s1026" style="position:absolute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306.2pt,-89.3pt" to="306.2pt,-5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" strokecolor="black [3213]" strokeweight="1.42pt">
                <w10:wrap anchory="margin"/>
              </v:line>
            </w:pict>
          </mc:Fallback>
        </mc:AlternateContent>
      </w:r>
      <w:r w:rsidR="006A7723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09602265" wp14:editId="21064496">
                <wp:simplePos x="0" y="0"/>
                <wp:positionH relativeFrom="column">
                  <wp:posOffset>3456305</wp:posOffset>
                </wp:positionH>
                <wp:positionV relativeFrom="bottomMargin">
                  <wp:posOffset>-1134110</wp:posOffset>
                </wp:positionV>
                <wp:extent cx="0" cy="381600"/>
                <wp:effectExtent l="0" t="0" r="19050" b="19050"/>
                <wp:wrapNone/>
                <wp:docPr id="29" name="Gerade Verbindung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896389B" id="Gerade Verbindung 29" o:spid="_x0000_s1026" style="position:absolute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272.15pt,-89.3pt" to="272.15pt,-5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" strokecolor="black [3213]" strokeweight="1.42pt">
                <w10:wrap anchory="margin"/>
              </v:line>
            </w:pict>
          </mc:Fallback>
        </mc:AlternateContent>
      </w:r>
      <w:r w:rsidR="006A7723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762688" behindDoc="0" locked="1" layoutInCell="1" allowOverlap="1" wp14:anchorId="4813041B" wp14:editId="0881EFAF">
                <wp:simplePos x="0" y="0"/>
                <wp:positionH relativeFrom="column">
                  <wp:posOffset>3060700</wp:posOffset>
                </wp:positionH>
                <wp:positionV relativeFrom="page">
                  <wp:posOffset>9210675</wp:posOffset>
                </wp:positionV>
                <wp:extent cx="357505" cy="125730"/>
                <wp:effectExtent l="0" t="0" r="4445" b="7620"/>
                <wp:wrapNone/>
                <wp:docPr id="290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57505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7F28AE1" w14:textId="77777777" w:rsidR="00922583" w:rsidRPr="00833108" w:rsidRDefault="00922583" w:rsidP="002B4FFB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Gez.: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13041B" id="_x0000_s1466" type="#_x0000_t202" style="position:absolute;left:0;text-align:left;margin-left:241pt;margin-top:725.25pt;width:28.15pt;height:9.9pt;z-index:25176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47F28AE1" w14:textId="77777777" w:rsidR="00922583" w:rsidRPr="00833108" w:rsidRDefault="00922583" w:rsidP="002B4FFB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Gez.: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="006A7723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764736" behindDoc="0" locked="1" layoutInCell="1" allowOverlap="1" wp14:anchorId="0EE40A15" wp14:editId="7BD4C118">
                <wp:simplePos x="0" y="0"/>
                <wp:positionH relativeFrom="column">
                  <wp:posOffset>3488055</wp:posOffset>
                </wp:positionH>
                <wp:positionV relativeFrom="page">
                  <wp:posOffset>9214485</wp:posOffset>
                </wp:positionV>
                <wp:extent cx="353695" cy="125730"/>
                <wp:effectExtent l="0" t="0" r="8255" b="7620"/>
                <wp:wrapNone/>
                <wp:docPr id="291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53695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80684E2" w14:textId="77777777" w:rsidR="00922583" w:rsidRPr="00833108" w:rsidRDefault="00922583" w:rsidP="002B4FFB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Geprüft: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E40A15" id="_x0000_s1467" type="#_x0000_t202" style="position:absolute;left:0;text-align:left;margin-left:274.65pt;margin-top:725.55pt;width:27.85pt;height:9.9pt;z-index:251764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680684E2" w14:textId="77777777" w:rsidR="00922583" w:rsidRPr="00833108" w:rsidRDefault="00922583" w:rsidP="002B4FFB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Geprüft: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="006A7723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766784" behindDoc="0" locked="1" layoutInCell="1" allowOverlap="1" wp14:anchorId="4FB826FA" wp14:editId="2C00C296">
                <wp:simplePos x="0" y="0"/>
                <wp:positionH relativeFrom="column">
                  <wp:posOffset>3911600</wp:posOffset>
                </wp:positionH>
                <wp:positionV relativeFrom="page">
                  <wp:posOffset>9210675</wp:posOffset>
                </wp:positionV>
                <wp:extent cx="374015" cy="125730"/>
                <wp:effectExtent l="0" t="0" r="6985" b="7620"/>
                <wp:wrapNone/>
                <wp:docPr id="292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74015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6EA1FEC" w14:textId="77777777" w:rsidR="00922583" w:rsidRPr="00833108" w:rsidRDefault="00922583" w:rsidP="002B4FFB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Betreuer: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B826FA" id="_x0000_s1468" type="#_x0000_t202" style="position:absolute;left:0;text-align:left;margin-left:308pt;margin-top:725.25pt;width:29.45pt;height:9.9pt;z-index:251766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" filled="f" stroked="f">
                <o:lock v:ext="edit" aspectratio="t"/>
                <v:textbox inset="0,0,0,0">
                  <w:txbxContent>
                    <w:p w14:paraId="66EA1FEC" w14:textId="77777777" w:rsidR="00922583" w:rsidRPr="00833108" w:rsidRDefault="00922583" w:rsidP="002B4FFB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Betreuer: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="006A7723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795456" behindDoc="0" locked="1" layoutInCell="1" allowOverlap="1" wp14:anchorId="58FF95EE" wp14:editId="3435BA8D">
                <wp:simplePos x="0" y="0"/>
                <wp:positionH relativeFrom="column">
                  <wp:posOffset>3053715</wp:posOffset>
                </wp:positionH>
                <wp:positionV relativeFrom="page">
                  <wp:posOffset>9334500</wp:posOffset>
                </wp:positionV>
                <wp:extent cx="379095" cy="163830"/>
                <wp:effectExtent l="0" t="0" r="1905" b="7620"/>
                <wp:wrapNone/>
                <wp:docPr id="306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79095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E9407E5" w14:textId="202A9D98" w:rsidR="00922583" w:rsidRPr="00777F7A" w:rsidRDefault="00777F7A" w:rsidP="005D5C55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de-DE"/>
                              </w:rPr>
                            </w:pPr>
                            <w:proofErr w:type="spellStart"/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de-DE"/>
                              </w:rPr>
                              <w:t>GruS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FF95EE" id="_x0000_s1469" type="#_x0000_t202" style="position:absolute;left:0;text-align:left;margin-left:240.45pt;margin-top:735pt;width:29.85pt;height:12.9pt;z-index:251795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" filled="f" stroked="f">
                <o:lock v:ext="edit" aspectratio="t"/>
                <v:textbox inset="0,0,0,0">
                  <w:txbxContent>
                    <w:p w14:paraId="6E9407E5" w14:textId="202A9D98" w:rsidR="00922583" w:rsidRPr="00777F7A" w:rsidRDefault="00777F7A" w:rsidP="005D5C55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  <w:lang w:val="de-DE"/>
                        </w:rPr>
                      </w:pPr>
                      <w:proofErr w:type="spellStart"/>
                      <w:r>
                        <w:rPr>
                          <w:rFonts w:ascii="Arial" w:hAnsi="Arial" w:cs="Arial"/>
                          <w:sz w:val="20"/>
                          <w:szCs w:val="20"/>
                          <w:lang w:val="de-DE"/>
                        </w:rPr>
                        <w:t>GruS</w:t>
                      </w:r>
                      <w:proofErr w:type="spellEnd"/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="006A7723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797504" behindDoc="0" locked="1" layoutInCell="1" allowOverlap="1" wp14:anchorId="6C0E8BDE" wp14:editId="0C4286B2">
                <wp:simplePos x="0" y="0"/>
                <wp:positionH relativeFrom="column">
                  <wp:posOffset>3470275</wp:posOffset>
                </wp:positionH>
                <wp:positionV relativeFrom="page">
                  <wp:posOffset>9316720</wp:posOffset>
                </wp:positionV>
                <wp:extent cx="379095" cy="163830"/>
                <wp:effectExtent l="0" t="0" r="1905" b="7620"/>
                <wp:wrapNone/>
                <wp:docPr id="308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79095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463AFB3" w14:textId="77777777" w:rsidR="00922583" w:rsidRPr="00DF75BF" w:rsidRDefault="00922583" w:rsidP="005D5C55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0E8BDE" id="_x0000_s1470" type="#_x0000_t202" style="position:absolute;left:0;text-align:left;margin-left:273.25pt;margin-top:733.6pt;width:29.85pt;height:12.9pt;z-index:251797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" filled="f" stroked="f">
                <o:lock v:ext="edit" aspectratio="t"/>
                <v:textbox inset="0,0,0,0">
                  <w:txbxContent>
                    <w:p w14:paraId="5463AFB3" w14:textId="77777777" w:rsidR="00922583" w:rsidRPr="00DF75BF" w:rsidRDefault="00922583" w:rsidP="005D5C55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="006A7723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799552" behindDoc="0" locked="1" layoutInCell="1" allowOverlap="1" wp14:anchorId="1E587F66" wp14:editId="6F361B79">
                <wp:simplePos x="0" y="0"/>
                <wp:positionH relativeFrom="column">
                  <wp:posOffset>3911600</wp:posOffset>
                </wp:positionH>
                <wp:positionV relativeFrom="page">
                  <wp:posOffset>9323705</wp:posOffset>
                </wp:positionV>
                <wp:extent cx="399415" cy="163830"/>
                <wp:effectExtent l="0" t="0" r="635" b="7620"/>
                <wp:wrapNone/>
                <wp:docPr id="309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99415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6B3E389" w14:textId="6289D952" w:rsidR="00922583" w:rsidRPr="00777F7A" w:rsidRDefault="00777F7A" w:rsidP="005D5C55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de-DE"/>
                              </w:rPr>
                            </w:pPr>
                            <w:proofErr w:type="spellStart"/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de-DE"/>
                              </w:rPr>
                              <w:t>SreS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587F66" id="_x0000_s1471" type="#_x0000_t202" style="position:absolute;left:0;text-align:left;margin-left:308pt;margin-top:734.15pt;width:31.45pt;height:12.9pt;z-index:251799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46B3E389" w14:textId="6289D952" w:rsidR="00922583" w:rsidRPr="00777F7A" w:rsidRDefault="00777F7A" w:rsidP="005D5C55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  <w:lang w:val="de-DE"/>
                        </w:rPr>
                      </w:pPr>
                      <w:proofErr w:type="spellStart"/>
                      <w:r>
                        <w:rPr>
                          <w:rFonts w:ascii="Arial" w:hAnsi="Arial" w:cs="Arial"/>
                          <w:sz w:val="20"/>
                          <w:szCs w:val="20"/>
                          <w:lang w:val="de-DE"/>
                        </w:rPr>
                        <w:t>SreS</w:t>
                      </w:r>
                      <w:proofErr w:type="spellEnd"/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="00071DED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0776849F" wp14:editId="09C8F5BC">
                <wp:simplePos x="0" y="0"/>
                <wp:positionH relativeFrom="margin">
                  <wp:posOffset>5220970</wp:posOffset>
                </wp:positionH>
                <wp:positionV relativeFrom="bottomMargin">
                  <wp:posOffset>-1510665</wp:posOffset>
                </wp:positionV>
                <wp:extent cx="0" cy="381600"/>
                <wp:effectExtent l="0" t="0" r="19050" b="19050"/>
                <wp:wrapNone/>
                <wp:docPr id="32" name="Gerade Verbindung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A35AF02" id="Gerade Verbindung 32" o:spid="_x0000_s1026" style="position:absolute;z-index:2517278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" from="411.1pt,-118.95pt" to="411.1pt,-88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" strokecolor="black [3213]" strokeweight="1.42pt">
                <w10:wrap anchorx="margin" anchory="margin"/>
              </v:line>
            </w:pict>
          </mc:Fallback>
        </mc:AlternateContent>
      </w:r>
      <w:r w:rsidR="00071DED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740160" behindDoc="0" locked="1" layoutInCell="1" allowOverlap="1" wp14:anchorId="3DB264A1" wp14:editId="7D87DBAD">
                <wp:simplePos x="0" y="0"/>
                <wp:positionH relativeFrom="column">
                  <wp:posOffset>5257800</wp:posOffset>
                </wp:positionH>
                <wp:positionV relativeFrom="page">
                  <wp:posOffset>8837930</wp:posOffset>
                </wp:positionV>
                <wp:extent cx="478790" cy="125730"/>
                <wp:effectExtent l="0" t="0" r="0" b="7620"/>
                <wp:wrapNone/>
                <wp:docPr id="51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47879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C392AEC" w14:textId="77777777" w:rsidR="00922583" w:rsidRPr="00833108" w:rsidRDefault="00922583" w:rsidP="00463B61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Werkstoff: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B264A1" id="_x0000_s1472" type="#_x0000_t202" style="position:absolute;left:0;text-align:left;margin-left:414pt;margin-top:695.9pt;width:37.7pt;height:9.9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1C392AEC" w14:textId="77777777" w:rsidR="00922583" w:rsidRPr="00833108" w:rsidRDefault="00922583" w:rsidP="00463B61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Werkstoff: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="00071DED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742208" behindDoc="0" locked="1" layoutInCell="1" allowOverlap="1" wp14:anchorId="36EA4E48" wp14:editId="60036665">
                <wp:simplePos x="0" y="0"/>
                <wp:positionH relativeFrom="column">
                  <wp:posOffset>4351020</wp:posOffset>
                </wp:positionH>
                <wp:positionV relativeFrom="page">
                  <wp:posOffset>8841740</wp:posOffset>
                </wp:positionV>
                <wp:extent cx="478790" cy="125730"/>
                <wp:effectExtent l="0" t="0" r="0" b="7620"/>
                <wp:wrapNone/>
                <wp:docPr id="52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47879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04E57CA" w14:textId="77777777" w:rsidR="00922583" w:rsidRPr="00833108" w:rsidRDefault="00922583" w:rsidP="00463B61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Toleranz: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EA4E48" id="_x0000_s1473" type="#_x0000_t202" style="position:absolute;left:0;text-align:left;margin-left:342.6pt;margin-top:696.2pt;width:37.7pt;height:9.9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504E57CA" w14:textId="77777777" w:rsidR="00922583" w:rsidRPr="00833108" w:rsidRDefault="00922583" w:rsidP="00463B61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Toleranz: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="00071DED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783168" behindDoc="0" locked="1" layoutInCell="1" allowOverlap="1" wp14:anchorId="3F40CC0D" wp14:editId="7D7C15EB">
                <wp:simplePos x="0" y="0"/>
                <wp:positionH relativeFrom="column">
                  <wp:posOffset>5263515</wp:posOffset>
                </wp:positionH>
                <wp:positionV relativeFrom="page">
                  <wp:posOffset>8950960</wp:posOffset>
                </wp:positionV>
                <wp:extent cx="1184910" cy="181610"/>
                <wp:effectExtent l="0" t="0" r="0" b="8890"/>
                <wp:wrapNone/>
                <wp:docPr id="300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184910" cy="1816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E58DFE5" w14:textId="77777777" w:rsidR="00922583" w:rsidRPr="00E90F85" w:rsidRDefault="00922583" w:rsidP="00111590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40CC0D" id="_x0000_s1474" type="#_x0000_t202" style="position:absolute;left:0;text-align:left;margin-left:414.45pt;margin-top:704.8pt;width:93.3pt;height:14.3pt;z-index:25178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" filled="f" stroked="f">
                <o:lock v:ext="edit" aspectratio="t"/>
                <v:textbox inset="0,0,0,0">
                  <w:txbxContent>
                    <w:p w14:paraId="2E58DFE5" w14:textId="77777777" w:rsidR="00922583" w:rsidRPr="00E90F85" w:rsidRDefault="00922583" w:rsidP="00111590">
                      <w:pPr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="00071DED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785216" behindDoc="0" locked="1" layoutInCell="1" allowOverlap="1" wp14:anchorId="579F9E77" wp14:editId="1C61C16C">
                <wp:simplePos x="0" y="0"/>
                <wp:positionH relativeFrom="column">
                  <wp:posOffset>4349115</wp:posOffset>
                </wp:positionH>
                <wp:positionV relativeFrom="page">
                  <wp:posOffset>8957945</wp:posOffset>
                </wp:positionV>
                <wp:extent cx="836930" cy="174625"/>
                <wp:effectExtent l="0" t="0" r="1270" b="0"/>
                <wp:wrapNone/>
                <wp:docPr id="301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836930" cy="1746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CBD7D6C" w14:textId="77777777" w:rsidR="00922583" w:rsidRPr="00E90F85" w:rsidRDefault="00922583" w:rsidP="005D5C55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9F9E77" id="_x0000_s1475" type="#_x0000_t202" style="position:absolute;left:0;text-align:left;margin-left:342.45pt;margin-top:705.35pt;width:65.9pt;height:13.75pt;z-index:251785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" filled="f" stroked="f">
                <o:lock v:ext="edit" aspectratio="t"/>
                <v:textbox inset="0,0,0,0">
                  <w:txbxContent>
                    <w:p w14:paraId="5CBD7D6C" w14:textId="77777777" w:rsidR="00922583" w:rsidRPr="00E90F85" w:rsidRDefault="00922583" w:rsidP="005D5C55">
                      <w:pPr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="00071DED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774976" behindDoc="0" locked="1" layoutInCell="1" allowOverlap="1" wp14:anchorId="09B7DEC0" wp14:editId="6D46192F">
                <wp:simplePos x="0" y="0"/>
                <wp:positionH relativeFrom="column">
                  <wp:posOffset>4352925</wp:posOffset>
                </wp:positionH>
                <wp:positionV relativeFrom="page">
                  <wp:posOffset>9725660</wp:posOffset>
                </wp:positionV>
                <wp:extent cx="614045" cy="163830"/>
                <wp:effectExtent l="0" t="0" r="0" b="7620"/>
                <wp:wrapNone/>
                <wp:docPr id="296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614045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F077D4C" w14:textId="7D73C990" w:rsidR="00922583" w:rsidRPr="00B530FE" w:rsidRDefault="00B530FE" w:rsidP="00111590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de-DE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de-DE"/>
                              </w:rPr>
                              <w:t>1.0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B7DEC0" id="_x0000_s1476" type="#_x0000_t202" style="position:absolute;left:0;text-align:left;margin-left:342.75pt;margin-top:765.8pt;width:48.35pt;height:12.9pt;z-index:251774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3F077D4C" w14:textId="7D73C990" w:rsidR="00922583" w:rsidRPr="00B530FE" w:rsidRDefault="00B530FE" w:rsidP="00111590">
                      <w:pPr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  <w:lang w:val="de-DE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  <w:lang w:val="de-DE"/>
                        </w:rPr>
                        <w:t>1.0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="00071DED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777024" behindDoc="0" locked="1" layoutInCell="1" allowOverlap="1" wp14:anchorId="212C5F18" wp14:editId="35410ED2">
                <wp:simplePos x="0" y="0"/>
                <wp:positionH relativeFrom="column">
                  <wp:posOffset>5507355</wp:posOffset>
                </wp:positionH>
                <wp:positionV relativeFrom="page">
                  <wp:posOffset>9728835</wp:posOffset>
                </wp:positionV>
                <wp:extent cx="937260" cy="192405"/>
                <wp:effectExtent l="0" t="0" r="0" b="0"/>
                <wp:wrapNone/>
                <wp:docPr id="297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937260" cy="1924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12A7236" w14:textId="77777777" w:rsidR="00922583" w:rsidRPr="00E90F85" w:rsidRDefault="004B1B91" w:rsidP="00111590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Fertigung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2C5F18" id="_x0000_s1477" type="#_x0000_t202" style="position:absolute;left:0;text-align:left;margin-left:433.65pt;margin-top:766.05pt;width:73.8pt;height:15.15pt;z-index:251777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" filled="f" stroked="f">
                <o:lock v:ext="edit" aspectratio="t"/>
                <v:textbox inset="0,0,0,0">
                  <w:txbxContent>
                    <w:p w14:paraId="512A7236" w14:textId="77777777" w:rsidR="00922583" w:rsidRPr="00E90F85" w:rsidRDefault="004B1B91" w:rsidP="00111590">
                      <w:pPr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>Fertigung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="00071DED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758592" behindDoc="0" locked="1" layoutInCell="1" allowOverlap="1" wp14:anchorId="0A867FBC" wp14:editId="1BE253C0">
                <wp:simplePos x="0" y="0"/>
                <wp:positionH relativeFrom="column">
                  <wp:posOffset>4352290</wp:posOffset>
                </wp:positionH>
                <wp:positionV relativeFrom="page">
                  <wp:posOffset>9598660</wp:posOffset>
                </wp:positionV>
                <wp:extent cx="478790" cy="125730"/>
                <wp:effectExtent l="0" t="0" r="0" b="7620"/>
                <wp:wrapNone/>
                <wp:docPr id="288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47879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B623029" w14:textId="77777777" w:rsidR="00922583" w:rsidRPr="00833108" w:rsidRDefault="00922583" w:rsidP="002B4FFB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Version</w:t>
                            </w:r>
                            <w:r w:rsidRPr="00833108"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867FBC" id="_x0000_s1478" type="#_x0000_t202" style="position:absolute;left:0;text-align:left;margin-left:342.7pt;margin-top:755.8pt;width:37.7pt;height:9.9pt;z-index:25175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2B623029" w14:textId="77777777" w:rsidR="00922583" w:rsidRPr="00833108" w:rsidRDefault="00922583" w:rsidP="002B4FFB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Version</w:t>
                      </w:r>
                      <w:r w:rsidRPr="00833108">
                        <w:rPr>
                          <w:rFonts w:ascii="Arial" w:hAnsi="Arial" w:cs="Arial"/>
                          <w:sz w:val="12"/>
                          <w:szCs w:val="12"/>
                        </w:rPr>
                        <w:t>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="00071DED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760640" behindDoc="0" locked="1" layoutInCell="1" allowOverlap="1" wp14:anchorId="5CD5DC71" wp14:editId="54B3AED6">
                <wp:simplePos x="0" y="0"/>
                <wp:positionH relativeFrom="column">
                  <wp:posOffset>5504180</wp:posOffset>
                </wp:positionH>
                <wp:positionV relativeFrom="page">
                  <wp:posOffset>9605010</wp:posOffset>
                </wp:positionV>
                <wp:extent cx="654685" cy="125730"/>
                <wp:effectExtent l="0" t="0" r="12065" b="7620"/>
                <wp:wrapNone/>
                <wp:docPr id="289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654685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F1481F0" w14:textId="77777777" w:rsidR="00922583" w:rsidRPr="00833108" w:rsidRDefault="00922583" w:rsidP="002B4FFB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Dokumentstatus</w:t>
                            </w:r>
                            <w:r w:rsidRPr="00833108"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D5DC71" id="_x0000_s1479" type="#_x0000_t202" style="position:absolute;left:0;text-align:left;margin-left:433.4pt;margin-top:756.3pt;width:51.55pt;height:9.9pt;z-index:25176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" filled="f" stroked="f">
                <o:lock v:ext="edit" aspectratio="t"/>
                <v:textbox inset="0,0,0,0">
                  <w:txbxContent>
                    <w:p w14:paraId="1F1481F0" w14:textId="77777777" w:rsidR="00922583" w:rsidRPr="00833108" w:rsidRDefault="00922583" w:rsidP="002B4FFB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Dokumentstatus</w:t>
                      </w:r>
                      <w:r w:rsidRPr="00833108">
                        <w:rPr>
                          <w:rFonts w:ascii="Arial" w:hAnsi="Arial" w:cs="Arial"/>
                          <w:sz w:val="12"/>
                          <w:szCs w:val="12"/>
                        </w:rPr>
                        <w:t>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="00071DED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772928" behindDoc="0" locked="1" layoutInCell="1" allowOverlap="1" wp14:anchorId="4E7EC40C" wp14:editId="0C472987">
                <wp:simplePos x="0" y="0"/>
                <wp:positionH relativeFrom="column">
                  <wp:posOffset>5076190</wp:posOffset>
                </wp:positionH>
                <wp:positionV relativeFrom="page">
                  <wp:posOffset>9605010</wp:posOffset>
                </wp:positionV>
                <wp:extent cx="372110" cy="125730"/>
                <wp:effectExtent l="0" t="0" r="8890" b="7620"/>
                <wp:wrapNone/>
                <wp:docPr id="295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7211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1D02F1E" w14:textId="77777777" w:rsidR="00922583" w:rsidRPr="00833108" w:rsidRDefault="00922583" w:rsidP="002B4FFB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Revision: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7EC40C" id="_x0000_s1480" type="#_x0000_t202" style="position:absolute;left:0;text-align:left;margin-left:399.7pt;margin-top:756.3pt;width:29.3pt;height:9.9pt;z-index:251772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" filled="f" stroked="f">
                <o:lock v:ext="edit" aspectratio="t"/>
                <v:textbox inset="0,0,0,0">
                  <w:txbxContent>
                    <w:p w14:paraId="01D02F1E" w14:textId="77777777" w:rsidR="00922583" w:rsidRPr="00833108" w:rsidRDefault="00922583" w:rsidP="002B4FFB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Revision: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="00071DED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1251D0AA" wp14:editId="2110D518">
                <wp:simplePos x="0" y="0"/>
                <wp:positionH relativeFrom="column">
                  <wp:posOffset>5472430</wp:posOffset>
                </wp:positionH>
                <wp:positionV relativeFrom="bottomMargin">
                  <wp:posOffset>-756285</wp:posOffset>
                </wp:positionV>
                <wp:extent cx="0" cy="381600"/>
                <wp:effectExtent l="0" t="0" r="19050" b="19050"/>
                <wp:wrapNone/>
                <wp:docPr id="28" name="Gerade Verbindung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7F983A9" id="Gerade Verbindung 28" o:spid="_x0000_s1026" style="position:absolute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430.9pt,-59.55pt" to="430.9pt,-29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" strokecolor="black [3213]" strokeweight="1.42pt">
                <w10:wrap anchory="margin"/>
              </v:line>
            </w:pict>
          </mc:Fallback>
        </mc:AlternateContent>
      </w:r>
      <w:r w:rsidR="00071DED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1DF25B81" wp14:editId="1DCBC446">
                <wp:simplePos x="0" y="0"/>
                <wp:positionH relativeFrom="column">
                  <wp:posOffset>5041900</wp:posOffset>
                </wp:positionH>
                <wp:positionV relativeFrom="bottomMargin">
                  <wp:posOffset>-756285</wp:posOffset>
                </wp:positionV>
                <wp:extent cx="0" cy="381000"/>
                <wp:effectExtent l="0" t="0" r="19050" b="19050"/>
                <wp:wrapNone/>
                <wp:docPr id="294" name="Gerade Verbindung 2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0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D09C8A3" id="Gerade Verbindung 294" o:spid="_x0000_s1026" style="position:absolute;z-index:251770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397pt,-59.55pt" to="397pt,-29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" strokecolor="black [3213]" strokeweight="1.42pt">
                <w10:wrap anchory="margin"/>
              </v:line>
            </w:pict>
          </mc:Fallback>
        </mc:AlternateContent>
      </w:r>
      <w:r w:rsidR="00071DED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779072" behindDoc="0" locked="1" layoutInCell="1" allowOverlap="1" wp14:anchorId="0BF7FB32" wp14:editId="2D358101">
                <wp:simplePos x="0" y="0"/>
                <wp:positionH relativeFrom="column">
                  <wp:posOffset>5076825</wp:posOffset>
                </wp:positionH>
                <wp:positionV relativeFrom="page">
                  <wp:posOffset>9728835</wp:posOffset>
                </wp:positionV>
                <wp:extent cx="357505" cy="192405"/>
                <wp:effectExtent l="0" t="0" r="4445" b="0"/>
                <wp:wrapNone/>
                <wp:docPr id="298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57505" cy="1924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FDCAF4E" w14:textId="435964BE" w:rsidR="00922583" w:rsidRPr="00B530FE" w:rsidRDefault="00B530FE" w:rsidP="00111590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de-DE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de-DE"/>
                              </w:rPr>
                              <w:t>0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F7FB32" id="_x0000_s1481" type="#_x0000_t202" style="position:absolute;left:0;text-align:left;margin-left:399.75pt;margin-top:766.05pt;width:28.15pt;height:15.15pt;z-index:251779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" filled="f" stroked="f">
                <o:lock v:ext="edit" aspectratio="t"/>
                <v:textbox inset="0,0,0,0">
                  <w:txbxContent>
                    <w:p w14:paraId="2FDCAF4E" w14:textId="435964BE" w:rsidR="00922583" w:rsidRPr="00B530FE" w:rsidRDefault="00B530FE" w:rsidP="00111590">
                      <w:pPr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  <w:lang w:val="de-DE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  <w:lang w:val="de-DE"/>
                        </w:rPr>
                        <w:t>0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="00071DED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754496" behindDoc="0" locked="1" layoutInCell="1" allowOverlap="1" wp14:anchorId="302BC098" wp14:editId="78A2D974">
                <wp:simplePos x="0" y="0"/>
                <wp:positionH relativeFrom="column">
                  <wp:posOffset>4345305</wp:posOffset>
                </wp:positionH>
                <wp:positionV relativeFrom="page">
                  <wp:posOffset>9220835</wp:posOffset>
                </wp:positionV>
                <wp:extent cx="551815" cy="125730"/>
                <wp:effectExtent l="0" t="0" r="635" b="7620"/>
                <wp:wrapNone/>
                <wp:docPr id="62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551815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A95F1A6" w14:textId="77777777" w:rsidR="00922583" w:rsidRPr="00833108" w:rsidRDefault="00922583" w:rsidP="002B4FFB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Dokumentart</w:t>
                            </w:r>
                            <w:r w:rsidRPr="00833108"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2BC098" id="_x0000_s1482" type="#_x0000_t202" style="position:absolute;left:0;text-align:left;margin-left:342.15pt;margin-top:726.05pt;width:43.45pt;height:9.9pt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2A95F1A6" w14:textId="77777777" w:rsidR="00922583" w:rsidRPr="00833108" w:rsidRDefault="00922583" w:rsidP="002B4FFB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Dokumentart</w:t>
                      </w:r>
                      <w:r w:rsidRPr="00833108">
                        <w:rPr>
                          <w:rFonts w:ascii="Arial" w:hAnsi="Arial" w:cs="Arial"/>
                          <w:sz w:val="12"/>
                          <w:szCs w:val="12"/>
                        </w:rPr>
                        <w:t>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="00071DED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768832" behindDoc="0" locked="1" layoutInCell="1" allowOverlap="1" wp14:anchorId="20B2861B" wp14:editId="1A7D2C08">
                <wp:simplePos x="0" y="0"/>
                <wp:positionH relativeFrom="column">
                  <wp:posOffset>5923280</wp:posOffset>
                </wp:positionH>
                <wp:positionV relativeFrom="page">
                  <wp:posOffset>9213850</wp:posOffset>
                </wp:positionV>
                <wp:extent cx="378460" cy="125730"/>
                <wp:effectExtent l="0" t="0" r="2540" b="7620"/>
                <wp:wrapNone/>
                <wp:docPr id="293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7846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243D10A" w14:textId="77777777" w:rsidR="00922583" w:rsidRPr="00833108" w:rsidRDefault="00922583" w:rsidP="002B4FFB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Freigabe: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B2861B" id="_x0000_s1483" type="#_x0000_t202" style="position:absolute;left:0;text-align:left;margin-left:466.4pt;margin-top:725.5pt;width:29.8pt;height:9.9pt;z-index:251768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" filled="f" stroked="f">
                <o:lock v:ext="edit" aspectratio="t"/>
                <v:textbox inset="0,0,0,0">
                  <w:txbxContent>
                    <w:p w14:paraId="0243D10A" w14:textId="77777777" w:rsidR="00922583" w:rsidRPr="00833108" w:rsidRDefault="00922583" w:rsidP="002B4FFB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Freigabe: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="00071DED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61834577" wp14:editId="4F0EF02B">
                <wp:simplePos x="0" y="0"/>
                <wp:positionH relativeFrom="column">
                  <wp:posOffset>5904230</wp:posOffset>
                </wp:positionH>
                <wp:positionV relativeFrom="bottomMargin">
                  <wp:posOffset>-1134110</wp:posOffset>
                </wp:positionV>
                <wp:extent cx="0" cy="381600"/>
                <wp:effectExtent l="0" t="0" r="19050" b="19050"/>
                <wp:wrapNone/>
                <wp:docPr id="30" name="Gerade Verbindung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57381EE" id="Gerade Verbindung 30" o:spid="_x0000_s1026" style="position:absolute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464.9pt,-89.3pt" to="464.9pt,-5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" strokecolor="black [3213]" strokeweight="1.42pt">
                <w10:wrap anchory="margin"/>
              </v:line>
            </w:pict>
          </mc:Fallback>
        </mc:AlternateContent>
      </w:r>
      <w:r w:rsidR="00071DED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791360" behindDoc="0" locked="1" layoutInCell="1" allowOverlap="1" wp14:anchorId="77E0C7D4" wp14:editId="0B20837B">
                <wp:simplePos x="0" y="0"/>
                <wp:positionH relativeFrom="column">
                  <wp:posOffset>4352290</wp:posOffset>
                </wp:positionH>
                <wp:positionV relativeFrom="page">
                  <wp:posOffset>9340850</wp:posOffset>
                </wp:positionV>
                <wp:extent cx="1504315" cy="194945"/>
                <wp:effectExtent l="0" t="0" r="635" b="0"/>
                <wp:wrapNone/>
                <wp:docPr id="304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504315" cy="1949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4A4E955" w14:textId="712B4BE6" w:rsidR="00922583" w:rsidRPr="002972DB" w:rsidRDefault="009034B8" w:rsidP="005D5C55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de-DE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de-DE"/>
                              </w:rPr>
                              <w:t>Layout Bottom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E0C7D4" id="_x0000_s1484" type="#_x0000_t202" style="position:absolute;left:0;text-align:left;margin-left:342.7pt;margin-top:735.5pt;width:118.45pt;height:15.35pt;z-index:251791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" filled="f" stroked="f">
                <o:lock v:ext="edit" aspectratio="t"/>
                <v:textbox inset="0,0,0,0">
                  <w:txbxContent>
                    <w:p w14:paraId="54A4E955" w14:textId="712B4BE6" w:rsidR="00922583" w:rsidRPr="002972DB" w:rsidRDefault="009034B8" w:rsidP="005D5C55">
                      <w:pPr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  <w:lang w:val="de-DE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  <w:lang w:val="de-DE"/>
                        </w:rPr>
                        <w:t>Layout Bottom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="00071DED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801600" behindDoc="0" locked="1" layoutInCell="1" allowOverlap="1" wp14:anchorId="2AF8465A" wp14:editId="7960C1B3">
                <wp:simplePos x="0" y="0"/>
                <wp:positionH relativeFrom="column">
                  <wp:posOffset>5933440</wp:posOffset>
                </wp:positionH>
                <wp:positionV relativeFrom="page">
                  <wp:posOffset>9339580</wp:posOffset>
                </wp:positionV>
                <wp:extent cx="516890" cy="163830"/>
                <wp:effectExtent l="0" t="0" r="0" b="7620"/>
                <wp:wrapNone/>
                <wp:docPr id="310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516890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F796E03" w14:textId="3AC634B1" w:rsidR="00922583" w:rsidRPr="00777F7A" w:rsidRDefault="00922583" w:rsidP="005D5C55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de-DE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F8465A" id="_x0000_s1485" type="#_x0000_t202" style="position:absolute;left:0;text-align:left;margin-left:467.2pt;margin-top:735.4pt;width:40.7pt;height:12.9pt;z-index:251801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4F796E03" w14:textId="3AC634B1" w:rsidR="00922583" w:rsidRPr="00777F7A" w:rsidRDefault="00922583" w:rsidP="005D5C55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  <w:lang w:val="de-DE"/>
                        </w:rPr>
                      </w:pP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="00071DED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756544" behindDoc="0" locked="1" layoutInCell="1" allowOverlap="1" wp14:anchorId="1B8A162E" wp14:editId="0FF3DCD4">
                <wp:simplePos x="0" y="0"/>
                <wp:positionH relativeFrom="column">
                  <wp:posOffset>2188845</wp:posOffset>
                </wp:positionH>
                <wp:positionV relativeFrom="page">
                  <wp:posOffset>9224010</wp:posOffset>
                </wp:positionV>
                <wp:extent cx="684530" cy="125730"/>
                <wp:effectExtent l="0" t="0" r="1270" b="7620"/>
                <wp:wrapNone/>
                <wp:docPr id="63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68453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5E90100" w14:textId="77777777" w:rsidR="00922583" w:rsidRPr="00833108" w:rsidRDefault="009655A1" w:rsidP="002B4FFB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ID-Nr.: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8A162E" id="_x0000_s1486" type="#_x0000_t202" style="position:absolute;left:0;text-align:left;margin-left:172.35pt;margin-top:726.3pt;width:53.9pt;height:9.9pt;z-index:25175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" filled="f" stroked="f">
                <o:lock v:ext="edit" aspectratio="t"/>
                <v:textbox inset="0,0,0,0">
                  <w:txbxContent>
                    <w:p w14:paraId="05E90100" w14:textId="77777777" w:rsidR="00922583" w:rsidRPr="00833108" w:rsidRDefault="009655A1" w:rsidP="002B4FFB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ID-Nr.: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="00071DED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793408" behindDoc="0" locked="1" layoutInCell="1" allowOverlap="1" wp14:anchorId="5A2B6A67" wp14:editId="196B5A9A">
                <wp:simplePos x="0" y="0"/>
                <wp:positionH relativeFrom="column">
                  <wp:posOffset>2195830</wp:posOffset>
                </wp:positionH>
                <wp:positionV relativeFrom="page">
                  <wp:posOffset>9341485</wp:posOffset>
                </wp:positionV>
                <wp:extent cx="799465" cy="163830"/>
                <wp:effectExtent l="0" t="0" r="635" b="7620"/>
                <wp:wrapNone/>
                <wp:docPr id="305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799465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A0E34B7" w14:textId="3A68DAD6" w:rsidR="00922583" w:rsidRPr="00777F7A" w:rsidRDefault="00777F7A" w:rsidP="00706549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de-DE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de-DE"/>
                              </w:rPr>
                              <w:t>5AHEL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2B6A67" id="_x0000_s1487" type="#_x0000_t202" style="position:absolute;left:0;text-align:left;margin-left:172.9pt;margin-top:735.55pt;width:62.95pt;height:12.9pt;z-index:251793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" filled="f" stroked="f">
                <o:lock v:ext="edit" aspectratio="t"/>
                <v:textbox inset="0,0,0,0">
                  <w:txbxContent>
                    <w:p w14:paraId="3A0E34B7" w14:textId="3A68DAD6" w:rsidR="00922583" w:rsidRPr="00777F7A" w:rsidRDefault="00777F7A" w:rsidP="00706549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  <w:lang w:val="de-DE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  <w:lang w:val="de-DE"/>
                        </w:rPr>
                        <w:t>5AHEL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="00706549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19B3304F" wp14:editId="467F9884">
                <wp:simplePos x="0" y="0"/>
                <wp:positionH relativeFrom="column">
                  <wp:posOffset>4320540</wp:posOffset>
                </wp:positionH>
                <wp:positionV relativeFrom="bottomMargin">
                  <wp:posOffset>-1134110</wp:posOffset>
                </wp:positionV>
                <wp:extent cx="0" cy="381000"/>
                <wp:effectExtent l="0" t="0" r="19050" b="19050"/>
                <wp:wrapNone/>
                <wp:docPr id="43" name="Gerade Verbindung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0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D169BFD" id="Gerade Verbindung 43" o:spid="_x0000_s1026" style="position:absolute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340.2pt,-89.3pt" to="340.2pt,-59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" strokecolor="black [3213]" strokeweight="1.42pt">
                <w10:wrap anchory="margin"/>
              </v:line>
            </w:pict>
          </mc:Fallback>
        </mc:AlternateContent>
      </w:r>
      <w:r w:rsidR="005D5C55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811840" behindDoc="0" locked="1" layoutInCell="1" allowOverlap="1" wp14:anchorId="6437CCDD" wp14:editId="19537012">
                <wp:simplePos x="0" y="0"/>
                <wp:positionH relativeFrom="column">
                  <wp:posOffset>5076825</wp:posOffset>
                </wp:positionH>
                <wp:positionV relativeFrom="page">
                  <wp:posOffset>10100310</wp:posOffset>
                </wp:positionV>
                <wp:extent cx="788035" cy="163830"/>
                <wp:effectExtent l="0" t="0" r="12065" b="7620"/>
                <wp:wrapNone/>
                <wp:docPr id="315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788035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DF1BCC2" w14:textId="103A1946" w:rsidR="00922583" w:rsidRPr="00DF75BF" w:rsidRDefault="004B1B91" w:rsidP="005D5C55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fldChar w:fldCharType="begin"/>
                            </w: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instrText xml:space="preserve"> DATE   \* MERGEFORMAT </w:instrText>
                            </w: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8854A2">
                              <w:rPr>
                                <w:rFonts w:ascii="Arial" w:hAnsi="Arial" w:cs="Arial"/>
                                <w:noProof/>
                                <w:sz w:val="20"/>
                                <w:szCs w:val="20"/>
                              </w:rPr>
                              <w:t>16.05.2023</w:t>
                            </w: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37CCDD" id="_x0000_s1488" type="#_x0000_t202" style="position:absolute;left:0;text-align:left;margin-left:399.75pt;margin-top:795.3pt;width:62.05pt;height:12.9pt;z-index:251811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" filled="f" stroked="f">
                <o:lock v:ext="edit" aspectratio="t"/>
                <v:textbox inset="0,0,0,0">
                  <w:txbxContent>
                    <w:p w14:paraId="4DF1BCC2" w14:textId="103A1946" w:rsidR="00922583" w:rsidRPr="00DF75BF" w:rsidRDefault="004B1B91" w:rsidP="005D5C55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fldChar w:fldCharType="begin"/>
                      </w: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instrText xml:space="preserve"> DATE   \* MERGEFORMAT </w:instrText>
                      </w: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fldChar w:fldCharType="separate"/>
                      </w:r>
                      <w:r w:rsidR="008854A2">
                        <w:rPr>
                          <w:rFonts w:ascii="Arial" w:hAnsi="Arial" w:cs="Arial"/>
                          <w:noProof/>
                          <w:sz w:val="20"/>
                          <w:szCs w:val="20"/>
                        </w:rPr>
                        <w:t>16.05.2023</w:t>
                      </w: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fldChar w:fldCharType="end"/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="005D5C55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803648" behindDoc="0" locked="1" layoutInCell="1" allowOverlap="1" wp14:anchorId="67D109D0" wp14:editId="280AE03D">
                <wp:simplePos x="0" y="0"/>
                <wp:positionH relativeFrom="column">
                  <wp:posOffset>4345940</wp:posOffset>
                </wp:positionH>
                <wp:positionV relativeFrom="page">
                  <wp:posOffset>10086340</wp:posOffset>
                </wp:positionV>
                <wp:extent cx="374015" cy="163830"/>
                <wp:effectExtent l="0" t="0" r="6985" b="7620"/>
                <wp:wrapNone/>
                <wp:docPr id="311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74015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0DD4E22" w14:textId="77777777" w:rsidR="00922583" w:rsidRPr="00DF75BF" w:rsidRDefault="004B1B91" w:rsidP="005D5C55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ohne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D109D0" id="_x0000_s1489" type="#_x0000_t202" style="position:absolute;left:0;text-align:left;margin-left:342.2pt;margin-top:794.2pt;width:29.45pt;height:12.9pt;z-index:251803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" filled="f" stroked="f">
                <o:lock v:ext="edit" aspectratio="t"/>
                <v:textbox inset="0,0,0,0">
                  <w:txbxContent>
                    <w:p w14:paraId="20DD4E22" w14:textId="77777777" w:rsidR="00922583" w:rsidRPr="00DF75BF" w:rsidRDefault="004B1B91" w:rsidP="005D5C55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t>ohne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="005D5C55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809792" behindDoc="0" locked="1" layoutInCell="1" allowOverlap="1" wp14:anchorId="15D00737" wp14:editId="4449474C">
                <wp:simplePos x="0" y="0"/>
                <wp:positionH relativeFrom="column">
                  <wp:posOffset>6227445</wp:posOffset>
                </wp:positionH>
                <wp:positionV relativeFrom="page">
                  <wp:posOffset>10086340</wp:posOffset>
                </wp:positionV>
                <wp:extent cx="231140" cy="163830"/>
                <wp:effectExtent l="0" t="0" r="0" b="7620"/>
                <wp:wrapNone/>
                <wp:docPr id="314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31140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BFD1B8F" w14:textId="527B7B11" w:rsidR="00922583" w:rsidRPr="00DF75BF" w:rsidRDefault="004B1B91" w:rsidP="005D5C55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1</w:t>
                            </w:r>
                            <w:r w:rsidR="00AE60CC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5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D00737" id="_x0000_s1490" type="#_x0000_t202" style="position:absolute;left:0;text-align:left;margin-left:490.35pt;margin-top:794.2pt;width:18.2pt;height:12.9pt;z-index:251809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" filled="f" stroked="f">
                <o:lock v:ext="edit" aspectratio="t"/>
                <v:textbox inset="0,0,0,0">
                  <w:txbxContent>
                    <w:p w14:paraId="7BFD1B8F" w14:textId="527B7B11" w:rsidR="00922583" w:rsidRPr="00DF75BF" w:rsidRDefault="004B1B91" w:rsidP="005D5C55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t>1</w:t>
                      </w:r>
                      <w:r w:rsidR="00AE60CC">
                        <w:rPr>
                          <w:rFonts w:ascii="Arial" w:hAnsi="Arial" w:cs="Arial"/>
                          <w:sz w:val="20"/>
                          <w:szCs w:val="20"/>
                        </w:rPr>
                        <w:t>5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="005D5C55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807744" behindDoc="0" locked="1" layoutInCell="1" allowOverlap="1" wp14:anchorId="7D73357D" wp14:editId="47D801A2">
                <wp:simplePos x="0" y="0"/>
                <wp:positionH relativeFrom="column">
                  <wp:posOffset>5935345</wp:posOffset>
                </wp:positionH>
                <wp:positionV relativeFrom="page">
                  <wp:posOffset>10074910</wp:posOffset>
                </wp:positionV>
                <wp:extent cx="231140" cy="163830"/>
                <wp:effectExtent l="0" t="0" r="0" b="7620"/>
                <wp:wrapNone/>
                <wp:docPr id="313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31140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AEE7CD0" w14:textId="77EF7EA5" w:rsidR="00922583" w:rsidRPr="008A70C4" w:rsidRDefault="009B3D92" w:rsidP="005D5C55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de-DE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de-DE"/>
                              </w:rPr>
                              <w:t>1</w:t>
                            </w:r>
                            <w:r w:rsidR="00AE60CC"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de-DE"/>
                              </w:rPr>
                              <w:t>5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73357D" id="_x0000_s1491" type="#_x0000_t202" style="position:absolute;left:0;text-align:left;margin-left:467.35pt;margin-top:793.3pt;width:18.2pt;height:12.9pt;z-index:251807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" filled="f" stroked="f">
                <o:lock v:ext="edit" aspectratio="t"/>
                <v:textbox inset="0,0,0,0">
                  <w:txbxContent>
                    <w:p w14:paraId="6AEE7CD0" w14:textId="77EF7EA5" w:rsidR="00922583" w:rsidRPr="008A70C4" w:rsidRDefault="009B3D92" w:rsidP="005D5C55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  <w:lang w:val="de-DE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  <w:lang w:val="de-DE"/>
                        </w:rPr>
                        <w:t>1</w:t>
                      </w:r>
                      <w:r w:rsidR="00AE60CC">
                        <w:rPr>
                          <w:rFonts w:ascii="Arial" w:hAnsi="Arial" w:cs="Arial"/>
                          <w:sz w:val="20"/>
                          <w:szCs w:val="20"/>
                          <w:lang w:val="de-DE"/>
                        </w:rPr>
                        <w:t>5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="005D5C55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805696" behindDoc="0" locked="1" layoutInCell="1" allowOverlap="1" wp14:anchorId="44C37C31" wp14:editId="1A804390">
                <wp:simplePos x="0" y="0"/>
                <wp:positionH relativeFrom="column">
                  <wp:posOffset>4773295</wp:posOffset>
                </wp:positionH>
                <wp:positionV relativeFrom="page">
                  <wp:posOffset>10086340</wp:posOffset>
                </wp:positionV>
                <wp:extent cx="231140" cy="163830"/>
                <wp:effectExtent l="0" t="0" r="0" b="7620"/>
                <wp:wrapNone/>
                <wp:docPr id="312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31140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33DCDB6" w14:textId="77777777" w:rsidR="00922583" w:rsidRPr="00DF75BF" w:rsidRDefault="004B1B91" w:rsidP="005D5C55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DE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C37C31" id="_x0000_s1492" type="#_x0000_t202" style="position:absolute;left:0;text-align:left;margin-left:375.85pt;margin-top:794.2pt;width:18.2pt;height:12.9pt;z-index:251805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133DCDB6" w14:textId="77777777" w:rsidR="00922583" w:rsidRPr="00DF75BF" w:rsidRDefault="004B1B91" w:rsidP="005D5C55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t>DE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="005D5C55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789312" behindDoc="0" locked="1" layoutInCell="1" allowOverlap="1" wp14:anchorId="45ACA408" wp14:editId="0B1DB401">
                <wp:simplePos x="0" y="0"/>
                <wp:positionH relativeFrom="column">
                  <wp:posOffset>2227580</wp:posOffset>
                </wp:positionH>
                <wp:positionV relativeFrom="page">
                  <wp:posOffset>9785985</wp:posOffset>
                </wp:positionV>
                <wp:extent cx="2026285" cy="462280"/>
                <wp:effectExtent l="0" t="0" r="12065" b="13970"/>
                <wp:wrapNone/>
                <wp:docPr id="303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026285" cy="4622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50B3394" w14:textId="537262D9" w:rsidR="00922583" w:rsidRDefault="00777F7A" w:rsidP="00640624">
                            <w:pPr>
                              <w:spacing w:after="0" w:line="240" w:lineRule="auto"/>
                              <w:jc w:val="center"/>
                              <w:rPr>
                                <w:rFonts w:ascii="Arial" w:hAnsi="Arial" w:cs="Arial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32"/>
                                <w:szCs w:val="32"/>
                              </w:rPr>
                              <w:t>Gitcon</w:t>
                            </w:r>
                          </w:p>
                          <w:p w14:paraId="69C66252" w14:textId="6CC954F2" w:rsidR="00640624" w:rsidRPr="00640624" w:rsidRDefault="00777F7A" w:rsidP="00640624">
                            <w:pPr>
                              <w:spacing w:after="0" w:line="240" w:lineRule="auto"/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MIDI-Interface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ACA408" id="_x0000_s1493" type="#_x0000_t202" style="position:absolute;left:0;text-align:left;margin-left:175.4pt;margin-top:770.55pt;width:159.55pt;height:36.4pt;z-index:251789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" filled="f" stroked="f">
                <o:lock v:ext="edit" aspectratio="t"/>
                <v:textbox inset="0,0,0,0">
                  <w:txbxContent>
                    <w:p w14:paraId="150B3394" w14:textId="537262D9" w:rsidR="00922583" w:rsidRDefault="00777F7A" w:rsidP="00640624">
                      <w:pPr>
                        <w:spacing w:after="0" w:line="240" w:lineRule="auto"/>
                        <w:jc w:val="center"/>
                        <w:rPr>
                          <w:rFonts w:ascii="Arial" w:hAnsi="Arial" w:cs="Arial"/>
                          <w:sz w:val="32"/>
                          <w:szCs w:val="32"/>
                        </w:rPr>
                      </w:pPr>
                      <w:r>
                        <w:rPr>
                          <w:rFonts w:ascii="Arial" w:hAnsi="Arial" w:cs="Arial"/>
                          <w:sz w:val="32"/>
                          <w:szCs w:val="32"/>
                        </w:rPr>
                        <w:t>Gitcon</w:t>
                      </w:r>
                    </w:p>
                    <w:p w14:paraId="69C66252" w14:textId="6CC954F2" w:rsidR="00640624" w:rsidRPr="00640624" w:rsidRDefault="00777F7A" w:rsidP="00640624">
                      <w:pPr>
                        <w:spacing w:after="0" w:line="240" w:lineRule="auto"/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>MIDI-Interface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="005D5C55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787264" behindDoc="0" locked="1" layoutInCell="1" allowOverlap="1" wp14:anchorId="0D8F4FD3" wp14:editId="4DF613BD">
                <wp:simplePos x="0" y="0"/>
                <wp:positionH relativeFrom="column">
                  <wp:posOffset>2202180</wp:posOffset>
                </wp:positionH>
                <wp:positionV relativeFrom="page">
                  <wp:posOffset>8931910</wp:posOffset>
                </wp:positionV>
                <wp:extent cx="2082800" cy="213360"/>
                <wp:effectExtent l="0" t="0" r="12700" b="0"/>
                <wp:wrapNone/>
                <wp:docPr id="302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082800" cy="2133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2197E31" w14:textId="0DB7F76D" w:rsidR="00922583" w:rsidRPr="00777F7A" w:rsidRDefault="00777F7A" w:rsidP="005D5C55">
                            <w:pPr>
                              <w:jc w:val="center"/>
                              <w:rPr>
                                <w:rFonts w:ascii="Arial" w:hAnsi="Arial" w:cs="Arial"/>
                                <w:sz w:val="28"/>
                                <w:szCs w:val="28"/>
                                <w:lang w:val="de-DE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  <w:lang w:val="de-DE"/>
                              </w:rPr>
                              <w:t>Simon Grundner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8F4FD3" id="_x0000_s1494" type="#_x0000_t202" style="position:absolute;left:0;text-align:left;margin-left:173.4pt;margin-top:703.3pt;width:164pt;height:16.8pt;z-index:251787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" filled="f" stroked="f">
                <o:lock v:ext="edit" aspectratio="t"/>
                <v:textbox inset="0,0,0,0">
                  <w:txbxContent>
                    <w:p w14:paraId="52197E31" w14:textId="0DB7F76D" w:rsidR="00922583" w:rsidRPr="00777F7A" w:rsidRDefault="00777F7A" w:rsidP="005D5C55">
                      <w:pPr>
                        <w:jc w:val="center"/>
                        <w:rPr>
                          <w:rFonts w:ascii="Arial" w:hAnsi="Arial" w:cs="Arial"/>
                          <w:sz w:val="28"/>
                          <w:szCs w:val="28"/>
                          <w:lang w:val="de-DE"/>
                        </w:rPr>
                      </w:pPr>
                      <w:r>
                        <w:rPr>
                          <w:rFonts w:ascii="Arial" w:hAnsi="Arial" w:cs="Arial"/>
                          <w:sz w:val="28"/>
                          <w:szCs w:val="28"/>
                          <w:lang w:val="de-DE"/>
                        </w:rPr>
                        <w:t>Simon Grundner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="00463B61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738112" behindDoc="0" locked="1" layoutInCell="1" allowOverlap="1" wp14:anchorId="74601B70" wp14:editId="26099977">
                <wp:simplePos x="0" y="0"/>
                <wp:positionH relativeFrom="column">
                  <wp:posOffset>26670</wp:posOffset>
                </wp:positionH>
                <wp:positionV relativeFrom="page">
                  <wp:posOffset>8834755</wp:posOffset>
                </wp:positionV>
                <wp:extent cx="973455" cy="125730"/>
                <wp:effectExtent l="0" t="0" r="0" b="7620"/>
                <wp:wrapNone/>
                <wp:docPr id="50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973455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A63A4E8" w14:textId="77777777" w:rsidR="00922583" w:rsidRPr="00833108" w:rsidRDefault="00922583" w:rsidP="00463B61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Sachnummer, Dateiname</w:t>
                            </w:r>
                            <w:r w:rsidRPr="00833108"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601B70" id="_x0000_s1495" type="#_x0000_t202" style="position:absolute;left:0;text-align:left;margin-left:2.1pt;margin-top:695.65pt;width:76.65pt;height:9.9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" filled="f" stroked="f">
                <o:lock v:ext="edit" aspectratio="t"/>
                <v:textbox inset="0,0,0,0">
                  <w:txbxContent>
                    <w:p w14:paraId="3A63A4E8" w14:textId="77777777" w:rsidR="00922583" w:rsidRPr="00833108" w:rsidRDefault="00922583" w:rsidP="00463B61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Sachnummer, Dateiname</w:t>
                      </w:r>
                      <w:r w:rsidRPr="00833108">
                        <w:rPr>
                          <w:rFonts w:ascii="Arial" w:hAnsi="Arial" w:cs="Arial"/>
                          <w:sz w:val="12"/>
                          <w:szCs w:val="12"/>
                        </w:rPr>
                        <w:t>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="00463B61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736064" behindDoc="0" locked="1" layoutInCell="1" allowOverlap="1" wp14:anchorId="595134C8" wp14:editId="1B62D299">
                <wp:simplePos x="0" y="0"/>
                <wp:positionH relativeFrom="column">
                  <wp:posOffset>2187575</wp:posOffset>
                </wp:positionH>
                <wp:positionV relativeFrom="page">
                  <wp:posOffset>8838565</wp:posOffset>
                </wp:positionV>
                <wp:extent cx="478790" cy="125730"/>
                <wp:effectExtent l="0" t="0" r="0" b="7620"/>
                <wp:wrapNone/>
                <wp:docPr id="49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47879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04CEA81" w14:textId="77777777" w:rsidR="00922583" w:rsidRPr="00833108" w:rsidRDefault="00922583" w:rsidP="00463B61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Name</w:t>
                            </w:r>
                            <w:r w:rsidRPr="00833108"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5134C8" id="_x0000_s1496" type="#_x0000_t202" style="position:absolute;left:0;text-align:left;margin-left:172.25pt;margin-top:695.95pt;width:37.7pt;height:9.9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" filled="f" stroked="f">
                <o:lock v:ext="edit" aspectratio="t"/>
                <v:textbox inset="0,0,0,0">
                  <w:txbxContent>
                    <w:p w14:paraId="504CEA81" w14:textId="77777777" w:rsidR="00922583" w:rsidRPr="00833108" w:rsidRDefault="00922583" w:rsidP="00463B61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Name</w:t>
                      </w:r>
                      <w:r w:rsidRPr="00833108">
                        <w:rPr>
                          <w:rFonts w:ascii="Arial" w:hAnsi="Arial" w:cs="Arial"/>
                          <w:sz w:val="12"/>
                          <w:szCs w:val="12"/>
                        </w:rPr>
                        <w:t>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="00463B61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752448" behindDoc="0" locked="1" layoutInCell="1" allowOverlap="1" wp14:anchorId="3935E750" wp14:editId="63F7B696">
                <wp:simplePos x="0" y="0"/>
                <wp:positionH relativeFrom="column">
                  <wp:posOffset>4345940</wp:posOffset>
                </wp:positionH>
                <wp:positionV relativeFrom="page">
                  <wp:posOffset>9973310</wp:posOffset>
                </wp:positionV>
                <wp:extent cx="374015" cy="125730"/>
                <wp:effectExtent l="0" t="0" r="6985" b="7620"/>
                <wp:wrapNone/>
                <wp:docPr id="57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74015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7763F34" w14:textId="77777777" w:rsidR="00922583" w:rsidRPr="00833108" w:rsidRDefault="00922583" w:rsidP="00463B61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Maßstab: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35E750" id="_x0000_s1497" type="#_x0000_t202" style="position:absolute;left:0;text-align:left;margin-left:342.2pt;margin-top:785.3pt;width:29.45pt;height:9.9pt;z-index:25175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" filled="f" stroked="f">
                <o:lock v:ext="edit" aspectratio="t"/>
                <v:textbox inset="0,0,0,0">
                  <w:txbxContent>
                    <w:p w14:paraId="27763F34" w14:textId="77777777" w:rsidR="00922583" w:rsidRPr="00833108" w:rsidRDefault="00922583" w:rsidP="00463B61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Maßstab: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="00463B61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750400" behindDoc="0" locked="1" layoutInCell="1" allowOverlap="1" wp14:anchorId="3124801F" wp14:editId="6053E0C1">
                <wp:simplePos x="0" y="0"/>
                <wp:positionH relativeFrom="column">
                  <wp:posOffset>4773295</wp:posOffset>
                </wp:positionH>
                <wp:positionV relativeFrom="page">
                  <wp:posOffset>9980295</wp:posOffset>
                </wp:positionV>
                <wp:extent cx="231140" cy="125730"/>
                <wp:effectExtent l="0" t="0" r="0" b="7620"/>
                <wp:wrapNone/>
                <wp:docPr id="56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3114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80DC8A1" w14:textId="77777777" w:rsidR="00922583" w:rsidRPr="00833108" w:rsidRDefault="00922583" w:rsidP="00463B61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Spr.: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24801F" id="_x0000_s1498" type="#_x0000_t202" style="position:absolute;left:0;text-align:left;margin-left:375.85pt;margin-top:785.85pt;width:18.2pt;height:9.9pt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" filled="f" stroked="f">
                <o:lock v:ext="edit" aspectratio="t"/>
                <v:textbox inset="0,0,0,0">
                  <w:txbxContent>
                    <w:p w14:paraId="480DC8A1" w14:textId="77777777" w:rsidR="00922583" w:rsidRPr="00833108" w:rsidRDefault="00922583" w:rsidP="00463B61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Spr.: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="00463B61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748352" behindDoc="0" locked="1" layoutInCell="1" allowOverlap="1" wp14:anchorId="0CE22E7F" wp14:editId="5C1E8491">
                <wp:simplePos x="0" y="0"/>
                <wp:positionH relativeFrom="column">
                  <wp:posOffset>5076825</wp:posOffset>
                </wp:positionH>
                <wp:positionV relativeFrom="page">
                  <wp:posOffset>9980295</wp:posOffset>
                </wp:positionV>
                <wp:extent cx="336550" cy="125730"/>
                <wp:effectExtent l="0" t="0" r="6350" b="7620"/>
                <wp:wrapNone/>
                <wp:docPr id="55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3655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9A5DEA3" w14:textId="77777777" w:rsidR="00922583" w:rsidRPr="00833108" w:rsidRDefault="00922583" w:rsidP="00463B61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Datum: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E22E7F" id="_x0000_s1499" type="#_x0000_t202" style="position:absolute;left:0;text-align:left;margin-left:399.75pt;margin-top:785.85pt;width:26.5pt;height:9.9pt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69A5DEA3" w14:textId="77777777" w:rsidR="00922583" w:rsidRPr="00833108" w:rsidRDefault="00922583" w:rsidP="00463B61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Datum: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="00463B61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746304" behindDoc="0" locked="1" layoutInCell="1" allowOverlap="1" wp14:anchorId="19D0A4FD" wp14:editId="7456507A">
                <wp:simplePos x="0" y="0"/>
                <wp:positionH relativeFrom="column">
                  <wp:posOffset>6206490</wp:posOffset>
                </wp:positionH>
                <wp:positionV relativeFrom="page">
                  <wp:posOffset>9972675</wp:posOffset>
                </wp:positionV>
                <wp:extent cx="259080" cy="125730"/>
                <wp:effectExtent l="0" t="0" r="7620" b="7620"/>
                <wp:wrapNone/>
                <wp:docPr id="54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5908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DD71AA3" w14:textId="77777777" w:rsidR="00922583" w:rsidRPr="00833108" w:rsidRDefault="00922583" w:rsidP="00463B61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Blätter: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D0A4FD" id="_x0000_s1500" type="#_x0000_t202" style="position:absolute;left:0;text-align:left;margin-left:488.7pt;margin-top:785.25pt;width:20.4pt;height:9.9pt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" filled="f" stroked="f">
                <o:lock v:ext="edit" aspectratio="t"/>
                <v:textbox inset="0,0,0,0">
                  <w:txbxContent>
                    <w:p w14:paraId="0DD71AA3" w14:textId="77777777" w:rsidR="00922583" w:rsidRPr="00833108" w:rsidRDefault="00922583" w:rsidP="00463B61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Blätter: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="00463B61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744256" behindDoc="0" locked="1" layoutInCell="1" allowOverlap="1" wp14:anchorId="2E5A5EF8" wp14:editId="5BFA134E">
                <wp:simplePos x="0" y="0"/>
                <wp:positionH relativeFrom="column">
                  <wp:posOffset>5928995</wp:posOffset>
                </wp:positionH>
                <wp:positionV relativeFrom="page">
                  <wp:posOffset>9977120</wp:posOffset>
                </wp:positionV>
                <wp:extent cx="231140" cy="125730"/>
                <wp:effectExtent l="0" t="0" r="0" b="7620"/>
                <wp:wrapNone/>
                <wp:docPr id="53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3114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B7C6D5B" w14:textId="77777777" w:rsidR="00922583" w:rsidRPr="00833108" w:rsidRDefault="00922583" w:rsidP="00463B61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Blatt: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5A5EF8" id="_x0000_s1501" type="#_x0000_t202" style="position:absolute;left:0;text-align:left;margin-left:466.85pt;margin-top:785.6pt;width:18.2pt;height:9.9pt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" filled="f" stroked="f">
                <o:lock v:ext="edit" aspectratio="t"/>
                <v:textbox inset="0,0,0,0">
                  <w:txbxContent>
                    <w:p w14:paraId="0B7C6D5B" w14:textId="77777777" w:rsidR="00922583" w:rsidRPr="00833108" w:rsidRDefault="00922583" w:rsidP="00463B61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Blatt: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="00D00A94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817984" behindDoc="0" locked="1" layoutInCell="1" allowOverlap="1" wp14:anchorId="23C36E8E" wp14:editId="1B75018C">
                <wp:simplePos x="0" y="0"/>
                <wp:positionH relativeFrom="column">
                  <wp:posOffset>78740</wp:posOffset>
                </wp:positionH>
                <wp:positionV relativeFrom="page">
                  <wp:posOffset>10061575</wp:posOffset>
                </wp:positionV>
                <wp:extent cx="2024380" cy="188595"/>
                <wp:effectExtent l="0" t="0" r="13970" b="1905"/>
                <wp:wrapNone/>
                <wp:docPr id="3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024380" cy="18859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32ACF37" w14:textId="77777777" w:rsidR="00922583" w:rsidRPr="00D00A94" w:rsidRDefault="00184B7F" w:rsidP="00D00A94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  <w:t>Elektronik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C36E8E" id="_x0000_s1502" type="#_x0000_t202" style="position:absolute;left:0;text-align:left;margin-left:6.2pt;margin-top:792.25pt;width:159.4pt;height:14.85pt;z-index:251817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" filled="f" stroked="f">
                <o:lock v:ext="edit" aspectratio="t"/>
                <v:textbox inset="0,0,0,0">
                  <w:txbxContent>
                    <w:p w14:paraId="132ACF37" w14:textId="77777777" w:rsidR="00922583" w:rsidRPr="00D00A94" w:rsidRDefault="00184B7F" w:rsidP="00D00A94">
                      <w:pPr>
                        <w:jc w:val="center"/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  <w:t>Elektronik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="00FA73BE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814912" behindDoc="0" locked="1" layoutInCell="1" allowOverlap="1" wp14:anchorId="72C92808" wp14:editId="2A11A262">
                <wp:simplePos x="0" y="0"/>
                <wp:positionH relativeFrom="column">
                  <wp:posOffset>64770</wp:posOffset>
                </wp:positionH>
                <wp:positionV relativeFrom="page">
                  <wp:posOffset>9839325</wp:posOffset>
                </wp:positionV>
                <wp:extent cx="2024380" cy="222885"/>
                <wp:effectExtent l="0" t="0" r="13970" b="5715"/>
                <wp:wrapNone/>
                <wp:docPr id="317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024380" cy="2228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A05BF1A" w14:textId="77777777" w:rsidR="00922583" w:rsidRPr="00922583" w:rsidRDefault="00922583" w:rsidP="00FA73BE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</w:rPr>
                            </w:pPr>
                            <w:proofErr w:type="spellStart"/>
                            <w:r w:rsidRPr="00922583"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</w:rPr>
                              <w:t>HTBLuVA</w:t>
                            </w:r>
                            <w:proofErr w:type="spellEnd"/>
                            <w:r w:rsidRPr="00922583"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</w:rPr>
                              <w:t xml:space="preserve"> Salzburg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C92808" id="_x0000_s1503" type="#_x0000_t202" style="position:absolute;left:0;text-align:left;margin-left:5.1pt;margin-top:774.75pt;width:159.4pt;height:17.55pt;z-index:251814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" filled="f" stroked="f">
                <o:lock v:ext="edit" aspectratio="t"/>
                <v:textbox inset="0,0,0,0">
                  <w:txbxContent>
                    <w:p w14:paraId="2A05BF1A" w14:textId="77777777" w:rsidR="00922583" w:rsidRPr="00922583" w:rsidRDefault="00922583" w:rsidP="00FA73BE">
                      <w:pPr>
                        <w:jc w:val="center"/>
                        <w:rPr>
                          <w:rFonts w:ascii="Arial" w:hAnsi="Arial" w:cs="Arial"/>
                          <w:b/>
                          <w:sz w:val="28"/>
                          <w:szCs w:val="28"/>
                        </w:rPr>
                      </w:pPr>
                      <w:proofErr w:type="spellStart"/>
                      <w:r w:rsidRPr="00922583">
                        <w:rPr>
                          <w:rFonts w:ascii="Arial" w:hAnsi="Arial" w:cs="Arial"/>
                          <w:b/>
                          <w:sz w:val="28"/>
                          <w:szCs w:val="28"/>
                        </w:rPr>
                        <w:t>HTBLuVA</w:t>
                      </w:r>
                      <w:proofErr w:type="spellEnd"/>
                      <w:r w:rsidRPr="00922583">
                        <w:rPr>
                          <w:rFonts w:ascii="Arial" w:hAnsi="Arial" w:cs="Arial"/>
                          <w:b/>
                          <w:sz w:val="28"/>
                          <w:szCs w:val="28"/>
                        </w:rPr>
                        <w:t xml:space="preserve"> Salzburg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="00111590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781120" behindDoc="0" locked="1" layoutInCell="1" allowOverlap="1" wp14:anchorId="018F5D9A" wp14:editId="740681CF">
                <wp:simplePos x="0" y="0"/>
                <wp:positionH relativeFrom="column">
                  <wp:posOffset>34925</wp:posOffset>
                </wp:positionH>
                <wp:positionV relativeFrom="page">
                  <wp:posOffset>8966200</wp:posOffset>
                </wp:positionV>
                <wp:extent cx="2086610" cy="200025"/>
                <wp:effectExtent l="0" t="0" r="8890" b="9525"/>
                <wp:wrapNone/>
                <wp:docPr id="299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086610" cy="2000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96C236F" w14:textId="12F59182" w:rsidR="00922583" w:rsidRPr="00E90F85" w:rsidRDefault="00640624" w:rsidP="00111590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Beilage</w:t>
                            </w:r>
                            <w:r w:rsidR="00777F7A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AF64A9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11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8F5D9A" id="_x0000_s1504" type="#_x0000_t202" style="position:absolute;left:0;text-align:left;margin-left:2.75pt;margin-top:706pt;width:164.3pt;height:15.75pt;z-index:251781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" filled="f" stroked="f">
                <o:lock v:ext="edit" aspectratio="t"/>
                <v:textbox inset="0,0,0,0">
                  <w:txbxContent>
                    <w:p w14:paraId="296C236F" w14:textId="12F59182" w:rsidR="00922583" w:rsidRPr="00E90F85" w:rsidRDefault="00640624" w:rsidP="00111590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t>Beilage</w:t>
                      </w:r>
                      <w:r w:rsidR="00777F7A">
                        <w:rPr>
                          <w:rFonts w:ascii="Arial" w:hAnsi="Arial" w:cs="Arial"/>
                          <w:sz w:val="20"/>
                          <w:szCs w:val="20"/>
                        </w:rPr>
                        <w:t xml:space="preserve"> </w:t>
                      </w:r>
                      <w:r w:rsidR="00AF64A9">
                        <w:rPr>
                          <w:rFonts w:ascii="Arial" w:hAnsi="Arial" w:cs="Arial"/>
                          <w:sz w:val="20"/>
                          <w:szCs w:val="20"/>
                        </w:rPr>
                        <w:t>11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="00833108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734016" behindDoc="0" locked="1" layoutInCell="1" allowOverlap="1" wp14:anchorId="38AECA20" wp14:editId="248D109B">
                <wp:simplePos x="0" y="0"/>
                <wp:positionH relativeFrom="column">
                  <wp:posOffset>2185035</wp:posOffset>
                </wp:positionH>
                <wp:positionV relativeFrom="page">
                  <wp:posOffset>9589770</wp:posOffset>
                </wp:positionV>
                <wp:extent cx="478790" cy="125730"/>
                <wp:effectExtent l="0" t="0" r="0" b="7620"/>
                <wp:wrapNone/>
                <wp:docPr id="307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47879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DF563AC" w14:textId="77777777" w:rsidR="00922583" w:rsidRPr="00833108" w:rsidRDefault="00922583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 w:rsidRPr="00833108"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Benennung: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AECA20" id="_x0000_s1505" type="#_x0000_t202" style="position:absolute;left:0;text-align:left;margin-left:172.05pt;margin-top:755.1pt;width:37.7pt;height:9.9p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" filled="f" stroked="f">
                <o:lock v:ext="edit" aspectratio="t"/>
                <v:textbox inset="0,0,0,0">
                  <w:txbxContent>
                    <w:p w14:paraId="4DF563AC" w14:textId="77777777" w:rsidR="00922583" w:rsidRPr="00833108" w:rsidRDefault="00922583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 w:rsidRPr="00833108">
                        <w:rPr>
                          <w:rFonts w:ascii="Arial" w:hAnsi="Arial" w:cs="Arial"/>
                          <w:sz w:val="12"/>
                          <w:szCs w:val="12"/>
                        </w:rPr>
                        <w:t>Benennung: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="00A2184E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52C2E220" wp14:editId="1969BAF9">
                <wp:simplePos x="0" y="0"/>
                <wp:positionH relativeFrom="column">
                  <wp:posOffset>6192520</wp:posOffset>
                </wp:positionH>
                <wp:positionV relativeFrom="bottomMargin">
                  <wp:posOffset>-377825</wp:posOffset>
                </wp:positionV>
                <wp:extent cx="0" cy="381600"/>
                <wp:effectExtent l="0" t="0" r="19050" b="19050"/>
                <wp:wrapNone/>
                <wp:docPr id="33" name="Gerade Verbindung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F742008" id="Gerade Verbindung 33" o:spid="_x0000_s1026" style="position:absolute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487.6pt,-29.75pt" to="487.6pt,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" strokecolor="black [3213]" strokeweight="1.42pt">
                <w10:wrap anchory="margin"/>
              </v:line>
            </w:pict>
          </mc:Fallback>
        </mc:AlternateContent>
      </w:r>
      <w:r w:rsidR="00A2184E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083691AA" wp14:editId="307EEADE">
                <wp:simplePos x="0" y="0"/>
                <wp:positionH relativeFrom="column">
                  <wp:posOffset>5904865</wp:posOffset>
                </wp:positionH>
                <wp:positionV relativeFrom="bottomMargin">
                  <wp:posOffset>-377825</wp:posOffset>
                </wp:positionV>
                <wp:extent cx="0" cy="381600"/>
                <wp:effectExtent l="0" t="0" r="19050" b="19050"/>
                <wp:wrapNone/>
                <wp:docPr id="34" name="Gerade Verbindung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18A58F5" id="Gerade Verbindung 34" o:spid="_x0000_s1026" style="position:absolute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464.95pt,-29.75pt" to="464.95pt,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" strokecolor="black [3213]" strokeweight="1.42pt">
                <w10:wrap anchory="margin"/>
              </v:line>
            </w:pict>
          </mc:Fallback>
        </mc:AlternateContent>
      </w:r>
      <w:r w:rsidR="00A2184E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100524C3" wp14:editId="306005B6">
                <wp:simplePos x="0" y="0"/>
                <wp:positionH relativeFrom="column">
                  <wp:posOffset>5040630</wp:posOffset>
                </wp:positionH>
                <wp:positionV relativeFrom="bottomMargin">
                  <wp:posOffset>-377825</wp:posOffset>
                </wp:positionV>
                <wp:extent cx="0" cy="381600"/>
                <wp:effectExtent l="0" t="0" r="19050" b="19050"/>
                <wp:wrapNone/>
                <wp:docPr id="35" name="Gerade Verbindung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4EB023C" id="Gerade Verbindung 35" o:spid="_x0000_s1026" style="position:absolute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396.9pt,-29.75pt" to="396.9pt,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" strokecolor="black [3213]" strokeweight="1.42pt">
                <w10:wrap anchory="margin"/>
              </v:line>
            </w:pict>
          </mc:Fallback>
        </mc:AlternateContent>
      </w:r>
      <w:r w:rsidR="00A2184E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6EC7EBC9" wp14:editId="06AD619A">
                <wp:simplePos x="0" y="0"/>
                <wp:positionH relativeFrom="column">
                  <wp:posOffset>4752340</wp:posOffset>
                </wp:positionH>
                <wp:positionV relativeFrom="bottomMargin">
                  <wp:posOffset>-377825</wp:posOffset>
                </wp:positionV>
                <wp:extent cx="0" cy="381600"/>
                <wp:effectExtent l="0" t="0" r="19050" b="19050"/>
                <wp:wrapNone/>
                <wp:docPr id="36" name="Gerade Verbindung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00826AD" id="Gerade Verbindung 36" o:spid="_x0000_s1026" style="position:absolute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374.2pt,-29.75pt" to="374.2pt,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" strokecolor="black [3213]" strokeweight="1.42pt">
                <w10:wrap anchory="margin"/>
              </v:line>
            </w:pict>
          </mc:Fallback>
        </mc:AlternateContent>
      </w:r>
      <w:r w:rsidR="00A2184E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448613DB" wp14:editId="66B49A43">
                <wp:simplePos x="0" y="0"/>
                <wp:positionH relativeFrom="column">
                  <wp:posOffset>4319905</wp:posOffset>
                </wp:positionH>
                <wp:positionV relativeFrom="bottomMargin">
                  <wp:posOffset>-379095</wp:posOffset>
                </wp:positionV>
                <wp:extent cx="2162175" cy="0"/>
                <wp:effectExtent l="0" t="0" r="9525" b="19050"/>
                <wp:wrapNone/>
                <wp:docPr id="37" name="Gerade Verbindung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62175" cy="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3B41006" id="Gerade Verbindung 37" o:spid="_x0000_s1026" style="position:absolute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340.15pt,-29.85pt" to="510.4pt,-29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" strokecolor="black [3213]" strokeweight="1.42pt">
                <w10:wrap anchory="margin"/>
              </v:line>
            </w:pict>
          </mc:Fallback>
        </mc:AlternateContent>
      </w:r>
      <w:r w:rsidR="00A2184E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713536" behindDoc="0" locked="1" layoutInCell="0" allowOverlap="1" wp14:anchorId="398EF726" wp14:editId="3CAC3B7B">
                <wp:simplePos x="0" y="0"/>
                <wp:positionH relativeFrom="margin">
                  <wp:posOffset>-635</wp:posOffset>
                </wp:positionH>
                <wp:positionV relativeFrom="bottomMargin">
                  <wp:posOffset>-1511935</wp:posOffset>
                </wp:positionV>
                <wp:extent cx="6483600" cy="0"/>
                <wp:effectExtent l="0" t="0" r="12700" b="19050"/>
                <wp:wrapNone/>
                <wp:docPr id="38" name="Gerade Verbindung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83600" cy="0"/>
                        </a:xfrm>
                        <a:prstGeom prst="line">
                          <a:avLst/>
                        </a:prstGeom>
                        <a:ln w="180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7987D97" id="Gerade Verbindung 38" o:spid="_x0000_s1026" style="position:absolute;z-index:2517135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" from="-.05pt,-119.05pt" to="510.45pt,-119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" o:allowincell="f" strokecolor="black [3213]" strokeweight=".5mm">
                <w10:wrap anchorx="margin" anchory="margin"/>
                <w10:anchorlock/>
              </v:line>
            </w:pict>
          </mc:Fallback>
        </mc:AlternateContent>
      </w:r>
      <w:r w:rsidR="00A2184E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714560" behindDoc="0" locked="1" layoutInCell="1" allowOverlap="1" wp14:anchorId="3672ACE2" wp14:editId="685F33B7">
                <wp:simplePos x="0" y="0"/>
                <wp:positionH relativeFrom="margin">
                  <wp:posOffset>-635</wp:posOffset>
                </wp:positionH>
                <wp:positionV relativeFrom="bottomMargin">
                  <wp:posOffset>-1134745</wp:posOffset>
                </wp:positionV>
                <wp:extent cx="6483600" cy="0"/>
                <wp:effectExtent l="0" t="0" r="12700" b="19050"/>
                <wp:wrapNone/>
                <wp:docPr id="39" name="Gerade Verbindung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83600" cy="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EF218C4" id="Gerade Verbindung 39" o:spid="_x0000_s1026" style="position:absolute;z-index:2517145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" from="-.05pt,-89.35pt" to="510.45pt,-8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" strokecolor="black [3213]" strokeweight="1.42pt">
                <w10:wrap anchorx="margin" anchory="margin"/>
                <w10:anchorlock/>
              </v:line>
            </w:pict>
          </mc:Fallback>
        </mc:AlternateContent>
      </w:r>
      <w:r w:rsidR="00A2184E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274FD69D" wp14:editId="3CE9046D">
                <wp:simplePos x="0" y="0"/>
                <wp:positionH relativeFrom="margin">
                  <wp:posOffset>2159635</wp:posOffset>
                </wp:positionH>
                <wp:positionV relativeFrom="bottomMargin">
                  <wp:posOffset>-756285</wp:posOffset>
                </wp:positionV>
                <wp:extent cx="4323080" cy="0"/>
                <wp:effectExtent l="0" t="0" r="20320" b="19050"/>
                <wp:wrapNone/>
                <wp:docPr id="40" name="Gerade Verbindung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323080" cy="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8EE1447" id="Gerade Verbindung 40" o:spid="_x0000_s1026" style="position:absolute;z-index:251712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" from="170.05pt,-59.55pt" to="510.45pt,-59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" strokecolor="black [3213]" strokeweight="1.42pt">
                <w10:wrap anchorx="margin" anchory="margin"/>
              </v:line>
            </w:pict>
          </mc:Fallback>
        </mc:AlternateContent>
      </w:r>
      <w:r w:rsidR="00A2184E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525B96B3" wp14:editId="1EB12759">
                <wp:simplePos x="0" y="0"/>
                <wp:positionH relativeFrom="margin">
                  <wp:posOffset>4320540</wp:posOffset>
                </wp:positionH>
                <wp:positionV relativeFrom="bottomMargin">
                  <wp:posOffset>-756285</wp:posOffset>
                </wp:positionV>
                <wp:extent cx="0" cy="748800"/>
                <wp:effectExtent l="0" t="0" r="19050" b="13335"/>
                <wp:wrapNone/>
                <wp:docPr id="41" name="Gerade Verbindung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488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DDDCAB9" id="Gerade Verbindung 41" o:spid="_x0000_s1026" style="position:absolute;z-index:2517227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" from="340.2pt,-59.55pt" to="340.2pt,-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" strokecolor="black [3213]" strokeweight="1.42pt">
                <w10:wrap anchorx="margin" anchory="margin"/>
              </v:line>
            </w:pict>
          </mc:Fallback>
        </mc:AlternateContent>
      </w:r>
      <w:r w:rsidR="00A2184E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0D3F3E67" wp14:editId="4E49AA51">
                <wp:simplePos x="0" y="0"/>
                <wp:positionH relativeFrom="margin">
                  <wp:posOffset>2161956</wp:posOffset>
                </wp:positionH>
                <wp:positionV relativeFrom="bottomMargin">
                  <wp:posOffset>-756285</wp:posOffset>
                </wp:positionV>
                <wp:extent cx="0" cy="748800"/>
                <wp:effectExtent l="0" t="0" r="19050" b="13335"/>
                <wp:wrapNone/>
                <wp:docPr id="42" name="Gerade Verbindung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488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3BD34D8" id="Gerade Verbindung 42" o:spid="_x0000_s1026" style="position:absolute;z-index:2517217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" from="170.25pt,-59.55pt" to="170.25pt,-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" strokecolor="black [3213]" strokeweight="1.42pt">
                <w10:wrap anchorx="margin" anchory="margin"/>
              </v:line>
            </w:pict>
          </mc:Fallback>
        </mc:AlternateContent>
      </w:r>
      <w:r w:rsidR="00A2184E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7B17C867" wp14:editId="5A701599">
                <wp:simplePos x="0" y="0"/>
                <wp:positionH relativeFrom="column">
                  <wp:posOffset>4320540</wp:posOffset>
                </wp:positionH>
                <wp:positionV relativeFrom="bottomMargin">
                  <wp:posOffset>-1511935</wp:posOffset>
                </wp:positionV>
                <wp:extent cx="0" cy="381600"/>
                <wp:effectExtent l="0" t="0" r="19050" b="19050"/>
                <wp:wrapNone/>
                <wp:docPr id="45" name="Gerade Verbindung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A9FB2AF" id="Gerade Verbindung 45" o:spid="_x0000_s1026" style="position:absolute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340.2pt,-119.05pt" to="340.2pt,-8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" strokecolor="black [3213]" strokeweight="1.42pt">
                <w10:wrap anchory="margin"/>
              </v:line>
            </w:pict>
          </mc:Fallback>
        </mc:AlternateContent>
      </w:r>
      <w:r w:rsidR="00A2184E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18F963EE" wp14:editId="327B50AB">
                <wp:simplePos x="0" y="0"/>
                <wp:positionH relativeFrom="margin">
                  <wp:posOffset>2161540</wp:posOffset>
                </wp:positionH>
                <wp:positionV relativeFrom="bottomMargin">
                  <wp:posOffset>-1134110</wp:posOffset>
                </wp:positionV>
                <wp:extent cx="0" cy="381600"/>
                <wp:effectExtent l="0" t="0" r="19050" b="19050"/>
                <wp:wrapNone/>
                <wp:docPr id="46" name="Gerade Verbindung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13D242F" id="Gerade Verbindung 46" o:spid="_x0000_s1026" style="position:absolute;z-index:2517176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" from="170.2pt,-89.3pt" to="170.2pt,-5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" strokecolor="black [3213]" strokeweight="1.42pt">
                <w10:wrap anchorx="margin" anchory="margin"/>
              </v:line>
            </w:pict>
          </mc:Fallback>
        </mc:AlternateContent>
      </w:r>
      <w:r w:rsidR="00A2184E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3FD2743B" wp14:editId="07C1D98C">
                <wp:simplePos x="0" y="0"/>
                <wp:positionH relativeFrom="margin">
                  <wp:posOffset>2161540</wp:posOffset>
                </wp:positionH>
                <wp:positionV relativeFrom="bottomMargin">
                  <wp:posOffset>-1511935</wp:posOffset>
                </wp:positionV>
                <wp:extent cx="0" cy="381600"/>
                <wp:effectExtent l="0" t="0" r="19050" b="19050"/>
                <wp:wrapNone/>
                <wp:docPr id="47" name="Gerade Verbindung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0C55014" id="Gerade Verbindung 47" o:spid="_x0000_s1026" style="position:absolute;z-index:2517166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" from="170.2pt,-119.05pt" to="170.2pt,-8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" strokecolor="black [3213]" strokeweight="1.42pt">
                <w10:wrap anchorx="margin" anchory="margin"/>
              </v:line>
            </w:pict>
          </mc:Fallback>
        </mc:AlternateContent>
      </w:r>
      <w:r w:rsidR="00A2184E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711488" behindDoc="0" locked="1" layoutInCell="1" allowOverlap="1" wp14:anchorId="32C388BB" wp14:editId="1261429B">
                <wp:simplePos x="0" y="0"/>
                <wp:positionH relativeFrom="margin">
                  <wp:posOffset>0</wp:posOffset>
                </wp:positionH>
                <wp:positionV relativeFrom="bottomMargin">
                  <wp:posOffset>-9973310</wp:posOffset>
                </wp:positionV>
                <wp:extent cx="6480000" cy="9972000"/>
                <wp:effectExtent l="0" t="0" r="16510" b="10795"/>
                <wp:wrapNone/>
                <wp:docPr id="48" name="Rechteck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80000" cy="9972000"/>
                        </a:xfrm>
                        <a:prstGeom prst="rect">
                          <a:avLst/>
                        </a:prstGeom>
                        <a:noFill/>
                        <a:ln w="180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B612B7" id="Rechteck 48" o:spid="_x0000_s1026" style="position:absolute;margin-left:0;margin-top:-785.3pt;width:510.25pt;height:785.2pt;z-index:2517114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" filled="f" strokecolor="black [3213]" strokeweight=".5mm">
                <w10:wrap anchorx="margin" anchory="margin"/>
                <w10:anchorlock/>
              </v:rect>
            </w:pict>
          </mc:Fallback>
        </mc:AlternateContent>
      </w:r>
      <w:r w:rsidR="00943578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68882F2" wp14:editId="3ABBC71A">
            <wp:extent cx="3300725" cy="5663793"/>
            <wp:effectExtent l="0" t="0" r="0" b="0"/>
            <wp:docPr id="1418" name="Grafik 14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3618" cy="56687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5688C" w:rsidRPr="00640624" w:rsidSect="006253F7">
      <w:pgSz w:w="11906" w:h="16838" w:code="9"/>
      <w:pgMar w:top="567" w:right="567" w:bottom="567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1C3D387" w14:textId="77777777" w:rsidR="00ED17D3" w:rsidRDefault="00ED17D3" w:rsidP="00504A81">
      <w:pPr>
        <w:spacing w:after="0" w:line="240" w:lineRule="auto"/>
      </w:pPr>
      <w:r>
        <w:separator/>
      </w:r>
    </w:p>
  </w:endnote>
  <w:endnote w:type="continuationSeparator" w:id="0">
    <w:p w14:paraId="03702ABB" w14:textId="77777777" w:rsidR="00ED17D3" w:rsidRDefault="00ED17D3" w:rsidP="00504A8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E99939C" w14:textId="77777777" w:rsidR="00ED17D3" w:rsidRDefault="00ED17D3" w:rsidP="00504A81">
      <w:pPr>
        <w:spacing w:after="0" w:line="240" w:lineRule="auto"/>
      </w:pPr>
      <w:r>
        <w:separator/>
      </w:r>
    </w:p>
  </w:footnote>
  <w:footnote w:type="continuationSeparator" w:id="0">
    <w:p w14:paraId="7C93B52C" w14:textId="77777777" w:rsidR="00ED17D3" w:rsidRDefault="00ED17D3" w:rsidP="00504A8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9"/>
  <w:proofState w:spelling="clean" w:grammar="clean"/>
  <w:attachedTemplate r:id="rId1"/>
  <w:defaultTabStop w:val="708"/>
  <w:hyphenationZone w:val="425"/>
  <w:drawingGridHorizontalSpacing w:val="28"/>
  <w:drawingGridVerticalSpacing w:val="28"/>
  <w:displayHorizontalDrawingGridEvery w:val="2"/>
  <w:displayVerticalDrawingGridEvery w:val="2"/>
  <w:doNotUseMarginsForDrawingGridOrigin/>
  <w:drawingGridHorizontalOrigin w:val="0"/>
  <w:drawingGridVerticalOrigin w:val="1684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3D82"/>
    <w:rsid w:val="0002504C"/>
    <w:rsid w:val="00026D0D"/>
    <w:rsid w:val="00057E02"/>
    <w:rsid w:val="00071DED"/>
    <w:rsid w:val="00111590"/>
    <w:rsid w:val="00146347"/>
    <w:rsid w:val="00172709"/>
    <w:rsid w:val="00184B7F"/>
    <w:rsid w:val="00196F09"/>
    <w:rsid w:val="001A4194"/>
    <w:rsid w:val="001B324E"/>
    <w:rsid w:val="001C2B2B"/>
    <w:rsid w:val="001D0442"/>
    <w:rsid w:val="001E4A52"/>
    <w:rsid w:val="00207F7A"/>
    <w:rsid w:val="00256BC7"/>
    <w:rsid w:val="00270CDE"/>
    <w:rsid w:val="002715E4"/>
    <w:rsid w:val="002972DB"/>
    <w:rsid w:val="002B4FFB"/>
    <w:rsid w:val="00303D82"/>
    <w:rsid w:val="00315FF1"/>
    <w:rsid w:val="00351E5A"/>
    <w:rsid w:val="00357452"/>
    <w:rsid w:val="0037671C"/>
    <w:rsid w:val="003E605D"/>
    <w:rsid w:val="00407D3D"/>
    <w:rsid w:val="00407FC8"/>
    <w:rsid w:val="004277DD"/>
    <w:rsid w:val="00435BA7"/>
    <w:rsid w:val="00455F00"/>
    <w:rsid w:val="00463B61"/>
    <w:rsid w:val="00472CFA"/>
    <w:rsid w:val="004B02F0"/>
    <w:rsid w:val="004B1B91"/>
    <w:rsid w:val="004D11A5"/>
    <w:rsid w:val="00504A81"/>
    <w:rsid w:val="00527A82"/>
    <w:rsid w:val="00536A38"/>
    <w:rsid w:val="00537B1F"/>
    <w:rsid w:val="00577CEF"/>
    <w:rsid w:val="00580D2D"/>
    <w:rsid w:val="005B1520"/>
    <w:rsid w:val="005C6FE9"/>
    <w:rsid w:val="005D5C55"/>
    <w:rsid w:val="00616455"/>
    <w:rsid w:val="006253F7"/>
    <w:rsid w:val="00637C36"/>
    <w:rsid w:val="00640624"/>
    <w:rsid w:val="00647B1E"/>
    <w:rsid w:val="00652F5E"/>
    <w:rsid w:val="006551FA"/>
    <w:rsid w:val="00686ED4"/>
    <w:rsid w:val="00694624"/>
    <w:rsid w:val="006A7723"/>
    <w:rsid w:val="006B09FD"/>
    <w:rsid w:val="00706549"/>
    <w:rsid w:val="007315BD"/>
    <w:rsid w:val="0073351E"/>
    <w:rsid w:val="0075409D"/>
    <w:rsid w:val="0075688C"/>
    <w:rsid w:val="00777F7A"/>
    <w:rsid w:val="007A6943"/>
    <w:rsid w:val="007B5B6B"/>
    <w:rsid w:val="00802C21"/>
    <w:rsid w:val="00833108"/>
    <w:rsid w:val="00843716"/>
    <w:rsid w:val="00843B1C"/>
    <w:rsid w:val="00852A75"/>
    <w:rsid w:val="00853795"/>
    <w:rsid w:val="008854A2"/>
    <w:rsid w:val="008A48B2"/>
    <w:rsid w:val="008A70C4"/>
    <w:rsid w:val="009034B8"/>
    <w:rsid w:val="00922583"/>
    <w:rsid w:val="00943578"/>
    <w:rsid w:val="00965519"/>
    <w:rsid w:val="009655A1"/>
    <w:rsid w:val="009A3A67"/>
    <w:rsid w:val="009B3D92"/>
    <w:rsid w:val="00A0643D"/>
    <w:rsid w:val="00A2184E"/>
    <w:rsid w:val="00AE31A3"/>
    <w:rsid w:val="00AE60CC"/>
    <w:rsid w:val="00AF64A9"/>
    <w:rsid w:val="00B0715C"/>
    <w:rsid w:val="00B5305C"/>
    <w:rsid w:val="00B530FE"/>
    <w:rsid w:val="00B57BAE"/>
    <w:rsid w:val="00B62108"/>
    <w:rsid w:val="00B7714E"/>
    <w:rsid w:val="00BB5B5E"/>
    <w:rsid w:val="00BD2BB7"/>
    <w:rsid w:val="00C307D7"/>
    <w:rsid w:val="00C8162F"/>
    <w:rsid w:val="00CA4DB2"/>
    <w:rsid w:val="00CD4682"/>
    <w:rsid w:val="00CE385F"/>
    <w:rsid w:val="00CE48D6"/>
    <w:rsid w:val="00D00A94"/>
    <w:rsid w:val="00D0413D"/>
    <w:rsid w:val="00D67359"/>
    <w:rsid w:val="00DA2F01"/>
    <w:rsid w:val="00DB713A"/>
    <w:rsid w:val="00DD7265"/>
    <w:rsid w:val="00DF75BF"/>
    <w:rsid w:val="00E007D8"/>
    <w:rsid w:val="00E8544B"/>
    <w:rsid w:val="00E90F85"/>
    <w:rsid w:val="00ED17AD"/>
    <w:rsid w:val="00ED17D3"/>
    <w:rsid w:val="00F3357E"/>
    <w:rsid w:val="00F76E5B"/>
    <w:rsid w:val="00FA73BE"/>
    <w:rsid w:val="00FB6BCB"/>
    <w:rsid w:val="00FD13EE"/>
    <w:rsid w:val="00FD6F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52EB0C6"/>
  <w15:docId w15:val="{0C33B871-3418-4055-A45E-C94E847CAB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A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B530FE"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83310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833108"/>
    <w:rPr>
      <w:rFonts w:ascii="Tahoma" w:hAnsi="Tahoma" w:cs="Tahoma"/>
      <w:sz w:val="16"/>
      <w:szCs w:val="16"/>
    </w:rPr>
  </w:style>
  <w:style w:type="paragraph" w:styleId="Kopfzeile">
    <w:name w:val="header"/>
    <w:basedOn w:val="Standard"/>
    <w:link w:val="KopfzeileZchn"/>
    <w:uiPriority w:val="99"/>
    <w:unhideWhenUsed/>
    <w:rsid w:val="00504A8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504A81"/>
  </w:style>
  <w:style w:type="paragraph" w:styleId="Fuzeile">
    <w:name w:val="footer"/>
    <w:basedOn w:val="Standard"/>
    <w:link w:val="FuzeileZchn"/>
    <w:uiPriority w:val="99"/>
    <w:unhideWhenUsed/>
    <w:rsid w:val="00504A8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504A81"/>
  </w:style>
  <w:style w:type="paragraph" w:styleId="Titel">
    <w:name w:val="Title"/>
    <w:basedOn w:val="Standard"/>
    <w:next w:val="Standard"/>
    <w:link w:val="TitelZchn"/>
    <w:uiPriority w:val="10"/>
    <w:qFormat/>
    <w:rsid w:val="005B152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5B152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Untertitel">
    <w:name w:val="Subtitle"/>
    <w:basedOn w:val="Standard"/>
    <w:next w:val="Standard"/>
    <w:link w:val="UntertitelZchn"/>
    <w:uiPriority w:val="11"/>
    <w:qFormat/>
    <w:rsid w:val="004277DD"/>
    <w:pPr>
      <w:numPr>
        <w:ilvl w:val="1"/>
      </w:numPr>
      <w:suppressAutoHyphens/>
      <w:spacing w:before="120" w:after="120" w:line="240" w:lineRule="auto"/>
    </w:pPr>
    <w:rPr>
      <w:rFonts w:eastAsiaTheme="minorEastAsia"/>
      <w:color w:val="5A5A5A" w:themeColor="text1" w:themeTint="A5"/>
      <w:spacing w:val="15"/>
      <w:lang w:val="en-US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4277DD"/>
    <w:rPr>
      <w:rFonts w:eastAsiaTheme="minorEastAsia"/>
      <w:color w:val="5A5A5A" w:themeColor="text1" w:themeTint="A5"/>
      <w:spacing w:val="15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jpeg"/><Relationship Id="rId24" Type="http://schemas.openxmlformats.org/officeDocument/2006/relationships/image" Target="media/image15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customXml" Target="../customXml/item4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mon\MEGA\HTL\FTKL_GruS\DATA_GruS\Templates\HWE_Rahmen_GruS_A4_20130731.dotx" TargetMode="External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lnDef>
      <a:spPr>
        <a:ln w="18000">
          <a:solidFill>
            <a:schemeClr val="tx1"/>
          </a:solidFill>
        </a:ln>
      </a:spPr>
      <a:bodyPr/>
      <a:lstStyle/>
      <a:style>
        <a:lnRef idx="1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tx1"/>
        </a:fontRef>
      </a:style>
    </a:lnDef>
    <a:txDef>
      <a:spPr bwMode="auto">
        <a:noFill/>
        <a:ln w="9525">
          <a:noFill/>
          <a:miter lim="800000"/>
          <a:headEnd/>
          <a:tailEnd/>
        </a:ln>
      </a:spPr>
      <a:bodyPr rot="0" vert="horz" wrap="square" lIns="0" tIns="0" rIns="0" bIns="0" anchor="ctr" anchorCtr="0">
        <a:noAutofit/>
      </a:bodyPr>
      <a:lstStyle/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p:properties xmlns:p="http://schemas.microsoft.com/office/2006/metadata/properties" xmlns:xsi="http://www.w3.org/2001/XMLSchema-instance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0464921A11011E40B346AA40B0CBE741" ma:contentTypeVersion="1" ma:contentTypeDescription="Ein neues Dokument erstellen." ma:contentTypeScope="" ma:versionID="c01241c994ee314457d3ce8e3dc31af9">
  <xsd:schema xmlns:xsd="http://www.w3.org/2001/XMLSchema" xmlns:p="http://schemas.microsoft.com/office/2006/metadata/properties" targetNamespace="http://schemas.microsoft.com/office/2006/metadata/properties" ma:root="true" ma:fieldsID="23eb77e6de0ab2618a48db5944c66170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office/internal/2005/internalDocumentation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 ma:index="8" ma:displayName="Autor"/>
        <xsd:element ref="dcterms:created" minOccurs="0" maxOccurs="1"/>
        <xsd:element ref="dc:identifier" minOccurs="0" maxOccurs="1"/>
        <xsd:element name="contentType" minOccurs="0" maxOccurs="1" type="xsd:string" ma:index="0" ma:displayName="Inhaltstyp" ma:readOnly="true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lastPrinted" minOccurs="0" maxOccurs="1" type="xsd:dateTime"/>
        <xsd:element name="contentStatus" minOccurs="0" maxOccurs="1" type="xsd:string"/>
      </xsd:all>
    </xsd:complexType>
  </xsd:schema>
</ct:contentTypeSchema>
</file>

<file path=customXml/itemProps1.xml><?xml version="1.0" encoding="utf-8"?>
<ds:datastoreItem xmlns:ds="http://schemas.openxmlformats.org/officeDocument/2006/customXml" ds:itemID="{8DD05077-EB18-470B-8D84-358008262EE2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6F45D015-A5A2-47F3-87F6-5F1100017EB1}">
  <ds:schemaRefs>
    <ds:schemaRef ds:uri="http://schemas.microsoft.com/office/2006/metadata/properties"/>
  </ds:schemaRefs>
</ds:datastoreItem>
</file>

<file path=customXml/itemProps3.xml><?xml version="1.0" encoding="utf-8"?>
<ds:datastoreItem xmlns:ds="http://schemas.openxmlformats.org/officeDocument/2006/customXml" ds:itemID="{F371C916-D72E-422F-A538-12465E48761D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D5CA551C-D935-4B6B-838E-E2EA52843A8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office/internal/2005/internalDocumentation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HWE_Rahmen_GruS_A4_20130731.dotx</Template>
  <TotalTime>0</TotalTime>
  <Pages>1</Pages>
  <Words>130</Words>
  <Characters>823</Characters>
  <Application>Microsoft Office Word</Application>
  <DocSecurity>0</DocSecurity>
  <Lines>6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Privat</Company>
  <LinksUpToDate>false</LinksUpToDate>
  <CharactersWithSpaces>952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Simon Grundner</dc:creator>
  <cp:lastModifiedBy>Grundner Simon</cp:lastModifiedBy>
  <cp:revision>69</cp:revision>
  <cp:lastPrinted>2023-05-16T20:00:00Z</cp:lastPrinted>
  <dcterms:created xsi:type="dcterms:W3CDTF">2023-03-24T19:33:00Z</dcterms:created>
  <dcterms:modified xsi:type="dcterms:W3CDTF">2023-05-16T20:29:00Z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0x0101000464921A11011E40B346AA40B0CBE741</vt:lpwstr>
  </property>
</Properties>
</file>