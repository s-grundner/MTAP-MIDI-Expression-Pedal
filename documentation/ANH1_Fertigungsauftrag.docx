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96D43" w14:textId="3437ACC7" w:rsidR="00694624" w:rsidRPr="00DB713A" w:rsidRDefault="00694624" w:rsidP="00694624">
      <w:pPr>
        <w:rPr>
          <w:rFonts w:ascii="Arial" w:hAnsi="Arial" w:cs="Arial"/>
          <w:noProof/>
        </w:rPr>
      </w:pPr>
      <w:bookmarkStart w:id="0" w:name="_Hlk130852816"/>
      <w:bookmarkEnd w:id="0"/>
    </w:p>
    <w:p w14:paraId="56EC13E6" w14:textId="39ADFD85" w:rsidR="004B02F0" w:rsidRPr="00DB713A" w:rsidRDefault="004B02F0" w:rsidP="00694624">
      <w:pPr>
        <w:rPr>
          <w:rFonts w:ascii="Arial" w:hAnsi="Arial" w:cs="Arial"/>
          <w:noProof/>
        </w:rPr>
      </w:pPr>
    </w:p>
    <w:p w14:paraId="62E39AD3" w14:textId="50B783BE" w:rsidR="004B02F0" w:rsidRPr="00DB713A" w:rsidRDefault="004B02F0" w:rsidP="00694624">
      <w:pPr>
        <w:rPr>
          <w:rFonts w:ascii="Arial" w:hAnsi="Arial" w:cs="Arial"/>
          <w:noProof/>
        </w:rPr>
      </w:pPr>
    </w:p>
    <w:p w14:paraId="3A445465" w14:textId="77777777" w:rsidR="004B02F0" w:rsidRPr="00DB713A" w:rsidRDefault="004B02F0" w:rsidP="00694624">
      <w:pPr>
        <w:rPr>
          <w:rFonts w:ascii="Arial" w:hAnsi="Arial" w:cs="Arial"/>
          <w:noProof/>
        </w:rPr>
      </w:pPr>
    </w:p>
    <w:p w14:paraId="09E205AB" w14:textId="5BB1B2EA" w:rsidR="004277DD" w:rsidRPr="00DB713A" w:rsidRDefault="004277DD" w:rsidP="00DB713A">
      <w:pPr>
        <w:rPr>
          <w:rFonts w:ascii="Arial" w:hAnsi="Arial" w:cs="Arial"/>
          <w:noProof/>
        </w:rPr>
      </w:pPr>
    </w:p>
    <w:p w14:paraId="2F358C78" w14:textId="3DEFD208" w:rsidR="004277DD" w:rsidRDefault="004277DD" w:rsidP="00DB713A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345958B2" w14:textId="184F2E83" w:rsidR="00580D2D" w:rsidRDefault="00DB713A" w:rsidP="00580D2D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B8158F" wp14:editId="122C9E23">
            <wp:extent cx="3140015" cy="1887954"/>
            <wp:effectExtent l="0" t="0" r="3810" b="0"/>
            <wp:docPr id="1419" name="Grafik 1419" descr="Ein Bild, das Elektronik, Schal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Grafik 1419" descr="Ein Bild, das Elektronik, Schalt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56" cy="190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6D00" w14:textId="70DE4A9A" w:rsidR="00580D2D" w:rsidRDefault="00580D2D" w:rsidP="00580D2D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AE0D93A" w14:textId="4B299752" w:rsidR="00580D2D" w:rsidRDefault="00580D2D" w:rsidP="004277DD">
      <w:pPr>
        <w:jc w:val="center"/>
        <w:rPr>
          <w:rFonts w:ascii="Arial" w:hAnsi="Arial" w:cs="Arial"/>
          <w:noProof/>
          <w:sz w:val="24"/>
          <w:szCs w:val="24"/>
        </w:rPr>
      </w:pPr>
    </w:p>
    <w:p w14:paraId="159EF63D" w14:textId="77777777" w:rsidR="00DB713A" w:rsidRDefault="00DB713A" w:rsidP="004277DD">
      <w:pPr>
        <w:jc w:val="center"/>
        <w:rPr>
          <w:rFonts w:ascii="Arial" w:hAnsi="Arial" w:cs="Arial"/>
          <w:noProof/>
          <w:sz w:val="24"/>
          <w:szCs w:val="24"/>
        </w:rPr>
      </w:pPr>
    </w:p>
    <w:p w14:paraId="7100481F" w14:textId="5D48B9D9" w:rsidR="004277DD" w:rsidRPr="004277DD" w:rsidRDefault="004277DD" w:rsidP="001B324E">
      <w:pPr>
        <w:pStyle w:val="Titel"/>
        <w:tabs>
          <w:tab w:val="left" w:pos="9072"/>
        </w:tabs>
        <w:suppressAutoHyphens/>
        <w:spacing w:before="120"/>
        <w:ind w:right="1133"/>
        <w:jc w:val="right"/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</w:pPr>
      <w:r w:rsidRPr="004277DD"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 xml:space="preserve">Gitcon </w:t>
      </w:r>
      <w:r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>Mainboard</w:t>
      </w:r>
      <w:r w:rsidRPr="004277DD"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 xml:space="preserve"> V1.0</w:t>
      </w:r>
    </w:p>
    <w:p w14:paraId="73DC5B81" w14:textId="0DA79C37" w:rsidR="004277DD" w:rsidRDefault="004277DD" w:rsidP="001B324E">
      <w:pPr>
        <w:pStyle w:val="Untertitel"/>
        <w:ind w:right="1133"/>
        <w:jc w:val="right"/>
        <w:rPr>
          <w:noProof/>
        </w:rPr>
      </w:pPr>
      <w:r>
        <w:rPr>
          <w:noProof/>
        </w:rPr>
        <w:t>Fertigungsunterlagen</w:t>
      </w:r>
    </w:p>
    <w:p w14:paraId="0FB72432" w14:textId="7D0159CF" w:rsidR="004B02F0" w:rsidRDefault="004B02F0" w:rsidP="004B02F0">
      <w:pPr>
        <w:rPr>
          <w:lang w:val="en-US"/>
        </w:rPr>
      </w:pPr>
    </w:p>
    <w:p w14:paraId="37DF5B00" w14:textId="77777777" w:rsidR="00580D2D" w:rsidRPr="004B02F0" w:rsidRDefault="00580D2D" w:rsidP="004B02F0">
      <w:pPr>
        <w:rPr>
          <w:lang w:val="en-US"/>
        </w:rPr>
      </w:pPr>
    </w:p>
    <w:p w14:paraId="6C93736E" w14:textId="2C65ED58" w:rsidR="005C6FE9" w:rsidRDefault="005C6FE9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3BBE4373" w14:textId="77777777" w:rsidR="005C6FE9" w:rsidRDefault="005C6FE9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br w:type="page"/>
      </w:r>
    </w:p>
    <w:p w14:paraId="6EC19681" w14:textId="6FC03500" w:rsidR="004277DD" w:rsidRDefault="004277DD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 w:rsidRPr="004277DD">
        <w:rPr>
          <w:rFonts w:ascii="Arial" w:hAnsi="Arial" w:cs="Arial"/>
          <w:noProof/>
          <w:sz w:val="24"/>
          <w:szCs w:val="24"/>
          <w:lang w:val="en-US"/>
        </w:rPr>
        <w:lastRenderedPageBreak/>
        <w:br w:type="page"/>
      </w:r>
    </w:p>
    <w:p w14:paraId="7774CE55" w14:textId="77777777" w:rsidR="004B02F0" w:rsidRPr="004277DD" w:rsidRDefault="004B02F0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2BCC4AA6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13B7B3AC" w14:textId="22C3EEE4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1B07892" w14:textId="7A0E4769" w:rsidR="0073351E" w:rsidRDefault="0073351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10D68733" w14:textId="110D7357" w:rsidR="0073351E" w:rsidRDefault="0073351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4C0E92D7" w14:textId="77777777" w:rsidR="0073351E" w:rsidRPr="004277DD" w:rsidRDefault="0073351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09749B0A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96C8208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32C55DF9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8B2F6F7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4B955F1" w14:textId="6020C735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872779" wp14:editId="5EC45591">
            <wp:extent cx="5811802" cy="4912241"/>
            <wp:effectExtent l="0" t="0" r="0" b="3175"/>
            <wp:docPr id="2" name="Grafik 2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56" cy="49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F430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948032" behindDoc="1" locked="1" layoutInCell="1" allowOverlap="1" wp14:anchorId="406F5250" wp14:editId="09B58FD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383" name="Grafik 383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55B2D14" wp14:editId="65DD1E2C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1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6FDE50" id="Gerade Verbindung 44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EDB69E1" wp14:editId="7279CC2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2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2C75B" id="Gerade Verbindung 31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599F844" wp14:editId="3ED62B89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3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E5C4D1" id="Gerade Verbindung 29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1408" behindDoc="0" locked="1" layoutInCell="1" allowOverlap="1" wp14:anchorId="3950F0A6" wp14:editId="712CEDE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D3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0F0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41pt;margin-top:725.25pt;width:28.15pt;height:9.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lEk9gEAANEDAAAOAAAAZHJzL2Uyb0RvYy54bWysU9tu1DAQfUfiHyy/s8luFVqizValpQip&#10;FKTCB3gdZ2Nhe8zYu8ny9YydvVT0rSIP1thjn5lz5mR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" filled="f" stroked="f">
                <o:lock v:ext="edit" aspectratio="t"/>
                <v:textbox inset="0,0,0,0">
                  <w:txbxContent>
                    <w:p w14:paraId="630D3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2432" behindDoc="0" locked="1" layoutInCell="1" allowOverlap="1" wp14:anchorId="63AF18A5" wp14:editId="4F516375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32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F18A5" id="_x0000_s1027" type="#_x0000_t202" style="position:absolute;left:0;text-align:left;margin-left:274.65pt;margin-top:725.55pt;width:27.85pt;height:9.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6632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3456" behindDoc="0" locked="1" layoutInCell="1" allowOverlap="1" wp14:anchorId="00616077" wp14:editId="32BE6A5B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1F2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16077" id="_x0000_s1028" type="#_x0000_t202" style="position:absolute;left:0;text-align:left;margin-left:308pt;margin-top:725.25pt;width:29.45pt;height:9.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9I+wEAANgDAAAOAAAAZHJzL2Uyb0RvYy54bWysU9tu1DAQfUfiHyy/s8luWVqi9ValpQip&#10;XKTCB3gdZ2Nhe8zYu0n5esbOXip4Q+TBGnviM3POHK+uR2fZXmM04AWfz2rOtFfQGr8V/Pu3+1d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371F2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7792" behindDoc="0" locked="1" layoutInCell="1" allowOverlap="1" wp14:anchorId="4E02F695" wp14:editId="62BA8BF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1D01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F695" id="_x0000_s1029" type="#_x0000_t202" style="position:absolute;left:0;text-align:left;margin-left:240.45pt;margin-top:735pt;width:29.85pt;height:12.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Ku+gEAANg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C1D01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8816" behindDoc="0" locked="1" layoutInCell="1" allowOverlap="1" wp14:anchorId="29987AC4" wp14:editId="59AA8A97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C4EF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7AC4" id="_x0000_s1030" type="#_x0000_t202" style="position:absolute;left:0;text-align:left;margin-left:273.25pt;margin-top:733.6pt;width:29.85pt;height:12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/Dc/AEAANg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Nt1NGmyh&#10;fiIVEEbj0UOhoAX8zVlPphM8/NpL1JzZT46UTA49BXgKtqdAOkVXBVcRORs3tzF7eSR5Qxo3JvO/&#10;1D42SfbJshytnvz5cp//ujzIzTM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DMfw3PwBAADY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75C4EF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9840" behindDoc="0" locked="1" layoutInCell="1" allowOverlap="1" wp14:anchorId="7E93B771" wp14:editId="03F15C2C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5EE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3B771" id="_x0000_s1031" type="#_x0000_t202" style="position:absolute;left:0;text-align:left;margin-left:308pt;margin-top:734.15pt;width:31.45pt;height:12.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kZ+wEAANg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RfprtJgx1U&#10;J1IBYTAePRQKGsBfnHVkOsHDz4NEzZn96EjJ5NBzgOdgdw6kU3RVcBWRs2FzH7OXB5J3pHFtMv9r&#10;7bFJsk+WZbR68ufLff7r+iC3vwE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dQpkZ+wEAANg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5E5EE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D69A9AC" wp14:editId="399F1356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30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7987E" id="Gerade Verbindung 32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0144" behindDoc="0" locked="1" layoutInCell="1" allowOverlap="1" wp14:anchorId="26B59AA4" wp14:editId="1FFA5B99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9E1C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9AA4" id="_x0000_s1032" type="#_x0000_t202" style="position:absolute;left:0;text-align:left;margin-left:414pt;margin-top:695.9pt;width:37.7pt;height:9.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U5r+wEAANg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l+le4mDbZQ&#10;HUkFhMF49FAoaAB/c9aR6QQPv/YSNWf2kyMlk0NPAZ6C7SmQTtFVwVVEzobNXcxeHkjeksa1yfwv&#10;tccmyT5ZltHqyZ8v9/mvy4PcPAM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DbXU5r+wEAANg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7C9E1C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1168" behindDoc="0" locked="1" layoutInCell="1" allowOverlap="1" wp14:anchorId="6298C423" wp14:editId="19A95E77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AFE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C423" id="_x0000_s1033" type="#_x0000_t202" style="position:absolute;left:0;text-align:left;margin-left:342.6pt;margin-top:696.2pt;width:37.7pt;height:9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jx+gEAANg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z3azBFpon&#10;UgFhNB49FAo6wF+c9WQ6wePPvUTNmf3oScns0FOAp2B7CqRXdFVwlZCzcXObipdHkjekcWsK/0vt&#10;Y5NknyLL0erZn8/35a/Lg9z8Bg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OCCqPH6AQAA2A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7AFE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1648" behindDoc="0" locked="1" layoutInCell="1" allowOverlap="1" wp14:anchorId="1199B65A" wp14:editId="50F55A3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71977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9B65A" id="_x0000_s1034" type="#_x0000_t202" style="position:absolute;left:0;text-align:left;margin-left:414.45pt;margin-top:704.8pt;width:93.3pt;height:14.3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WTz9wEAANk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73E71977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2672" behindDoc="0" locked="1" layoutInCell="1" allowOverlap="1" wp14:anchorId="6F938AD5" wp14:editId="0A4201D2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A5F2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8AD5" id="_x0000_s1035" type="#_x0000_t202" style="position:absolute;left:0;text-align:left;margin-left:342.45pt;margin-top:705.35pt;width:65.9pt;height:13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w7q9wEAANg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4D0A5F2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7552" behindDoc="0" locked="1" layoutInCell="1" allowOverlap="1" wp14:anchorId="214C9342" wp14:editId="11BA06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3495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9342" id="_x0000_s1036" type="#_x0000_t202" style="position:absolute;left:0;text-align:left;margin-left:342.75pt;margin-top:765.8pt;width:48.35pt;height:12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AAa+w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rOl5MIG2gO&#10;JAPC6Dx6KRR0gL8568l1NQ+/dgIVZ+azIymTRU8BnoLNKRBO0tWay4icjZu7mM08srwlkVudBbjU&#10;PnZJ/sm6HL2eDPpyn/+6vMj1H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veAAa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393495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8576" behindDoc="0" locked="1" layoutInCell="1" allowOverlap="1" wp14:anchorId="28A28B76" wp14:editId="7ECCE3D0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BF368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8B76" id="_x0000_s1037" type="#_x0000_t202" style="position:absolute;left:0;text-align:left;margin-left:433.65pt;margin-top:766.05pt;width:73.8pt;height:15.1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+uo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NZ0lSSJsoDmQ&#10;DAij8+ilUNAB/uasJ9fVPPzaCVScmc+OpEwWPQZ4DDbHQDhJV2suI3I2bm5jNvPI8oZEbnUW4Fx7&#10;6pL8k3WZvJ4M+nyf/zq/yPUfA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su+uo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5C9BF368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9360" behindDoc="0" locked="1" layoutInCell="1" allowOverlap="1" wp14:anchorId="154C9A60" wp14:editId="36CB196F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3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AB3F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9A60" id="_x0000_s1038" type="#_x0000_t202" style="position:absolute;left:0;text-align:left;margin-left:342.7pt;margin-top:755.8pt;width:37.7pt;height:9.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48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6EAB3F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0384" behindDoc="0" locked="1" layoutInCell="1" allowOverlap="1" wp14:anchorId="289B98E2" wp14:editId="7444DC9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3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9FF1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98E2" id="_x0000_s1039" type="#_x0000_t202" style="position:absolute;left:0;text-align:left;margin-left:433.4pt;margin-top:756.3pt;width:51.55pt;height:9.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3k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qamr9LlJMIW&#10;6iPJgDA4j14KBS3gb846cl3Fw6+9QMWZ+exIymTRU4CnYHsKhJN0teIyImfD5jZmMw8sb0jkRmcB&#10;LrXHLsk/WZfR68mgz/f5r8uL3PwB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QMA95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D79FF1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6528" behindDoc="0" locked="1" layoutInCell="1" allowOverlap="1" wp14:anchorId="10D02398" wp14:editId="1BF2264F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3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B50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02398" id="_x0000_s1040" type="#_x0000_t202" style="position:absolute;left:0;text-align:left;margin-left:399.7pt;margin-top:756.3pt;width:29.3pt;height:9.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bpT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UNNv0+Ukwgaa&#10;A8mAMDqPXgoFHeBvznpyXc3Dr51AxZn57EjKZNFjgMdgcwyEk3S15jIiZ+PmNmYzjyxvSORWZwHO&#10;tacuyT9Zl8nryaDP9/mv84t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j/m6U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FFEB50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3B45EFF" wp14:editId="29AD1C41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340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3F61E" id="Gerade Verbindung 28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121A541" wp14:editId="32CD9EE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341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C09A43" id="Gerade Verbindung 294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9600" behindDoc="0" locked="1" layoutInCell="1" allowOverlap="1" wp14:anchorId="1556F518" wp14:editId="44054B0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3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8F40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6F518" id="_x0000_s1041" type="#_x0000_t202" style="position:absolute;left:0;text-align:left;margin-left:399.75pt;margin-top:766.05pt;width:28.15pt;height:15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lhJmd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658F40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7312" behindDoc="0" locked="1" layoutInCell="1" allowOverlap="1" wp14:anchorId="1A1BEC97" wp14:editId="3C50144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3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7B98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BEC97" id="_x0000_s1042" type="#_x0000_t202" style="position:absolute;left:0;text-align:left;margin-left:342.15pt;margin-top:726.05pt;width:43.45pt;height:9.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vle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1PRVupxE2EB7&#10;IBkQJufRS6GgB/zN2UCua3j4tROoODOfHUmZLHoK8BRsToFwkq42XEbkbNrcxmzmieUNidzpLMCl&#10;9rFL8k/W5ej1ZNDn+/zX5UWu/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nfvle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57B98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4480" behindDoc="0" locked="1" layoutInCell="1" allowOverlap="1" wp14:anchorId="6727B7B2" wp14:editId="79BF0CD0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3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FC9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7B7B2" id="_x0000_s1043" type="#_x0000_t202" style="position:absolute;left:0;text-align:left;margin-left:466.4pt;margin-top:725.5pt;width:29.8pt;height:9.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+k/A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Ml1OImyh&#10;PpIMCIPz6KVQ0AL+5qwj11U8/NoLVJyZT46kTBY9BXgKtqdAOElXKy4jcjZs7mI288DylkRudBbg&#10;UnvskvyTdRm9ngz6cp//urzI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kjb/pP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DFC9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15B9002" wp14:editId="20B06DB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45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C5A98" id="Gerade Verbindung 30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5744" behindDoc="0" locked="1" layoutInCell="1" allowOverlap="1" wp14:anchorId="2B6E399C" wp14:editId="3EA4E2A0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BC747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399C" id="_x0000_s1044" type="#_x0000_t202" style="position:absolute;left:0;text-align:left;margin-left:342.7pt;margin-top:735.5pt;width:118.45pt;height:15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Dz/5k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B3BC747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0864" behindDoc="0" locked="1" layoutInCell="1" allowOverlap="1" wp14:anchorId="5696DC81" wp14:editId="74962C88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F653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DC81" id="_x0000_s1045" type="#_x0000_t202" style="position:absolute;left:0;text-align:left;margin-left:467.2pt;margin-top:735.4pt;width:40.7pt;height:12.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OH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ml6ny0mEHdQn&#10;kgFhcB69FApawF+cdeS6ioefB4GKM/PJkZTJoucAz8HuHAgn6WrFZUTOhs19zGYeWN6RyI3OAlxr&#10;j12Sf7Iuo9eTQV/v81/XF7n9DQ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MtPI4f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1F653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8336" behindDoc="0" locked="1" layoutInCell="1" allowOverlap="1" wp14:anchorId="40375E49" wp14:editId="2728DA2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3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5B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5E49" id="_x0000_s1046" type="#_x0000_t202" style="position:absolute;left:0;text-align:left;margin-left:172.35pt;margin-top:726.3pt;width:53.9pt;height:9.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GifW2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2DE35B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6768" behindDoc="0" locked="1" layoutInCell="1" allowOverlap="1" wp14:anchorId="6546F15F" wp14:editId="6DA6C178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3E3AA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F15F" id="_x0000_s1047" type="#_x0000_t202" style="position:absolute;left:0;text-align:left;margin-left:172.9pt;margin-top:735.55pt;width:62.95pt;height:12.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0m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PmF9Jv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E3E3AA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1591161" wp14:editId="40FC889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350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60327" id="Gerade Verbindung 43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5984" behindDoc="0" locked="1" layoutInCell="1" allowOverlap="1" wp14:anchorId="3310ADDF" wp14:editId="21EB1383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EF287" w14:textId="6CAC6F2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0ADDF" id="_x0000_t202" coordsize="21600,21600" o:spt="202" path="m,l,21600r21600,l21600,xe">
                <v:stroke joinstyle="miter"/>
                <v:path gradientshapeok="t" o:connecttype="rect"/>
              </v:shapetype>
              <v:shape id="_x0000_s1048" type="#_x0000_t202" style="position:absolute;left:0;text-align:left;margin-left:399.75pt;margin-top:795.3pt;width:62.05pt;height:12.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lP/AEAANk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zdLlJMIG&#10;6gPJgDA6j14KBS3gH856cp3g4fdOoubMfnEkZbLoKcBTsDkF0im6KriKyNm4uY3ZzCPLGxK5MVmA&#10;S+1jl+SfrMvR68mgz/f5r8uLXP8F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HOyqU/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39EF287" w14:textId="6CAC6F2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1888" behindDoc="0" locked="1" layoutInCell="1" allowOverlap="1" wp14:anchorId="525857B7" wp14:editId="2229DA21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55B5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857B7" id="_x0000_s1049" type="#_x0000_t202" style="position:absolute;left:0;text-align:left;margin-left:342.2pt;margin-top:794.2pt;width:29.45pt;height:12.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8uN/AEAANk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6fLSYQN&#10;1AeSAWF0Hr0UClrA35z15DrBw6+dRM2Z/exIymTRU4CnYHMKpFN0VXAVkbNxcxuzmUeWNyRyY7IA&#10;l9rHLsk/WZej15NBn+/zX5cXuf4D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PPby43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D255B5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4960" behindDoc="0" locked="1" layoutInCell="1" allowOverlap="1" wp14:anchorId="3AA1E4E0" wp14:editId="6FD64AC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94D4C" w14:textId="03D5C8A9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1E4E0" id="_x0000_s1050" type="#_x0000_t202" style="position:absolute;left:0;text-align:left;margin-left:490.35pt;margin-top:794.2pt;width:18.2pt;height:12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GMY+wEAANk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BVupxE2EJz&#10;JBkQRufRS6GgA/zFWU+uq3n4uReoODMfHUmZLHoK8BRsT4Fwkq7WXEbkbNzcx2zmkeUdidzqLMCl&#10;9tQl+SfrMnk9GfTlPv91eZGb3wA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+HRjGP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EB94D4C" w14:textId="03D5C8A9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3936" behindDoc="0" locked="1" layoutInCell="1" allowOverlap="1" wp14:anchorId="0AFE9EBD" wp14:editId="651C7D3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6A74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9EBD" id="_x0000_s1051" type="#_x0000_t202" style="position:absolute;left:0;text-align:left;margin-left:467.35pt;margin-top:793.3pt;width:18.2pt;height:12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WC+wEAANk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RGCRLicRNtAc&#10;SAaE0Xn0UijoAP9w1pPrah5+7wQqzswXR1Imi54CPAWbUyCcpKs1lxE5Gze3MZt5ZHlDIrc6C3Cp&#10;feyS/JN1OXo9GfT5Pv91eZHrv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w6uFgv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9E6A74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2912" behindDoc="0" locked="1" layoutInCell="1" allowOverlap="1" wp14:anchorId="10FCAEE7" wp14:editId="48CE9A6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CC84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CAEE7" id="_x0000_s1052" type="#_x0000_t202" style="position:absolute;left:0;text-align:left;margin-left:375.85pt;margin-top:794.2pt;width:18.2pt;height:12.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/2+wEAANk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RLicRNtAc&#10;SAaE0Xn0UijoAP9w1pPrah5+7wQqzswXR1Imi54CPAWbUyCcpKs1lxE5Gze3MZt5ZHlDIrc6C3Cp&#10;feyS/JN1OXo9GfT5Pv91eZHrvwA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PzN/2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59CC84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4720" behindDoc="0" locked="1" layoutInCell="1" allowOverlap="1" wp14:anchorId="39071E84" wp14:editId="612A7C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08088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77AFB207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1E84" id="_x0000_s1053" type="#_x0000_t202" style="position:absolute;left:0;text-align:left;margin-left:175.4pt;margin-top:770.55pt;width:159.55pt;height:36.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q5+wEAANo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vAmXU4qbKE9&#10;kg4Ik/XoqVDQA/7ibCDbNTz83AtUnJmPjrRMHj0HeA6250A4SVcbLiNyNm3uYnbzxPKWVO50FuBa&#10;+9QlGSjrcjJ7cujzff7r+iQ3vwE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qG8KufsBAADa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8E08088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77AFB207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3696" behindDoc="0" locked="1" layoutInCell="1" allowOverlap="1" wp14:anchorId="35F35C14" wp14:editId="54202AE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833D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35C14" id="_x0000_s1054" type="#_x0000_t202" style="position:absolute;left:0;text-align:left;margin-left:173.4pt;margin-top:703.3pt;width:164pt;height:16.8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4ZY+wEAANo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VupxU2EJ7&#10;JB0QJuvRU6GgB/zF2UC2a3j4uReoODMfHWmZPHoK8BRsT4Fwkq42XEbkbNrcx+zmieUdqdzpLMCl&#10;9twlGSjrMps9OfTlPv91eZKb3wA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Iwfhlj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F3833D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9120" behindDoc="0" locked="1" layoutInCell="1" allowOverlap="1" wp14:anchorId="7119DBBE" wp14:editId="080FF85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3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175C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9DBBE" id="_x0000_s1055" type="#_x0000_t202" style="position:absolute;left:0;text-align:left;margin-left:2.1pt;margin-top:695.65pt;width:76.65pt;height:9.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Vwkau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98175C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8096" behindDoc="0" locked="1" layoutInCell="1" allowOverlap="1" wp14:anchorId="67B7063B" wp14:editId="73770376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3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FD9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063B" id="_x0000_s1056" type="#_x0000_t202" style="position:absolute;left:0;text-align:left;margin-left:172.25pt;margin-top:695.95pt;width:37.7pt;height:9.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Fq+g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B8bziJsoDmQ&#10;DAij8+ilUNAB/uKsJ9cJHn/uJGrO7EdPUmaLngI8BZtTIL2iq4KrhJyNm7tUzDyyvCWRW1MEuNQ+&#10;dkn+KbocvZ4N+nxf/rq8yPVvAA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tGuFq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00FD9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6288" behindDoc="0" locked="1" layoutInCell="1" allowOverlap="1" wp14:anchorId="37CCB3A3" wp14:editId="4314521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3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7B4C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B3A3" id="_x0000_s1057" type="#_x0000_t202" style="position:absolute;left:0;text-align:left;margin-left:342.2pt;margin-top:785.3pt;width:29.45pt;height:9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eg+w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LEkSYQPN&#10;gWRAGJ1HL4WCDvA3Zz25rubh106g4sx8diRlsugxwGOwOQbCSbpacxmRs3FzG7OZR5Y3JHKrswDn&#10;2lOX5J+sy+T1ZNDn+/zX+UWu/wA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YfSeg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27B4C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5264" behindDoc="0" locked="1" layoutInCell="1" allowOverlap="1" wp14:anchorId="7D9E79C5" wp14:editId="43B281F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3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6870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79C5" id="_x0000_s1058" type="#_x0000_t202" style="position:absolute;left:0;text-align:left;margin-left:375.85pt;margin-top:785.85pt;width:18.2pt;height:9.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Icz+wEAANk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qdDmJsIHm&#10;QDIgTM6jl0JBB/ibs4FcJ3j4tZOoObOfHEmZLHoK8BRsToF0iq4KriJyNm1uYzbzxPKGRG5NFuBS&#10;+9gl+SfrcvR6Mujzff7r8iLXT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HykhzP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31B6870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4240" behindDoc="0" locked="1" layoutInCell="1" allowOverlap="1" wp14:anchorId="32309CE6" wp14:editId="0DFFF7ED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3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8687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09CE6" id="_x0000_s1059" type="#_x0000_t202" style="position:absolute;left:0;text-align:left;margin-left:399.75pt;margin-top:785.85pt;width:26.5pt;height:9.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2C8687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3216" behindDoc="0" locked="1" layoutInCell="1" allowOverlap="1" wp14:anchorId="2FD706CE" wp14:editId="672CE02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3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49B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06CE" id="_x0000_s1060" type="#_x0000_t202" style="position:absolute;left:0;text-align:left;margin-left:488.7pt;margin-top:785.25pt;width:20.4pt;height:9.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2D+wEAANk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6nS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ved2D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EF49B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2192" behindDoc="0" locked="1" layoutInCell="1" allowOverlap="1" wp14:anchorId="3FA037C5" wp14:editId="00886739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3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59FD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037C5" id="_x0000_s1061" type="#_x0000_t202" style="position:absolute;left:0;text-align:left;margin-left:466.85pt;margin-top:785.6pt;width:18.2pt;height:9.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VB+wEAANk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lS4nEbZQ&#10;H0kGhNF59FIoaAF/c9aT6wQPv/YSNWf2kyMpk0VPAZ6C7SmQTtFVwVVEzsbNbcxmHlnekMiNyQJc&#10;ak9dkn+yLpPXk0Gf7/Nflxe5eQI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ftdVB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FF59FD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9056" behindDoc="0" locked="1" layoutInCell="1" allowOverlap="1" wp14:anchorId="0BECA358" wp14:editId="10430BD6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8BF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CA358" id="_x0000_s1062" type="#_x0000_t202" style="position:absolute;left:0;text-align:left;margin-left:6.2pt;margin-top:792.25pt;width:159.4pt;height:14.8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Ftk/AEAANo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uk6Xkwpb&#10;qI+kA8JoPXoqFLSAvzjryXaCh597iZoz+9GRlsmjpwBPwfYUSKfoquAqImfj5j5mN48s70jlxmQB&#10;LrWnLslAWZfJ7MmhL/f5r8uT3PwG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4vhbZP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2A8BF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7008" behindDoc="0" locked="1" layoutInCell="1" allowOverlap="1" wp14:anchorId="7729DDCE" wp14:editId="1C2F0DDA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82F9B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9DDCE" id="_x0000_s1063" type="#_x0000_t202" style="position:absolute;left:0;text-align:left;margin-left:5.1pt;margin-top:774.75pt;width:159.4pt;height:17.5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tb+wEAANo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+9TZ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GE621v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1B482F9B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0624" behindDoc="0" locked="1" layoutInCell="1" allowOverlap="1" wp14:anchorId="5433368A" wp14:editId="4BC03DE0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3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F4D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368A" id="_x0000_s1064" type="#_x0000_t202" style="position:absolute;left:0;text-align:left;margin-left:2.75pt;margin-top:706pt;width:164.3pt;height:15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Ar+AEAANo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bn0wK/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16DF4D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7072" behindDoc="0" locked="1" layoutInCell="1" allowOverlap="1" wp14:anchorId="291289E0" wp14:editId="4740258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EBF7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289E0" id="_x0000_s1065" type="#_x0000_t202" style="position:absolute;left:0;text-align:left;margin-left:172.05pt;margin-top:755.1pt;width:37.7pt;height:9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f8/AEAANk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ulyEmED&#10;1YFkQBicRy+FggbwD2cduU7w8HsnUXNmvziSMln0FOAp2JwC6RRdFVxF5GzY3MZs5oHlDYlcmyzA&#10;pfaxS/JP1uXo9WTQl/v81+VFrp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CCkX/PwBAADZ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76EBF7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2EB7226" wp14:editId="1D86DCB2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9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41F0E" id="Gerade Verbindung 33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9CD57AE" wp14:editId="35A995D6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0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2FE8E" id="Gerade Verbindung 34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5E61499" wp14:editId="26B113F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1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0E2C0" id="Gerade Verbindung 35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257B129" wp14:editId="2934683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2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84B93" id="Gerade Verbindung 36" o:spid="_x0000_s1026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8E8BE6" wp14:editId="2999DDC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3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7CD02" id="Gerade Verbindung 37" o:spid="_x0000_s1026" style="position:absolute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7616" behindDoc="0" locked="1" layoutInCell="0" allowOverlap="1" wp14:anchorId="0EDF0D38" wp14:editId="1E0AC79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74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DE7A1" id="Gerade Verbindung 38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8640" behindDoc="0" locked="1" layoutInCell="1" allowOverlap="1" wp14:anchorId="1E9849DF" wp14:editId="5356AB3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75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F661DA" id="Gerade Verbindung 39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EF2D6C3" wp14:editId="0525CDC3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376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2CE53" id="Gerade Verbindung 40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65359EE" wp14:editId="16ADB9C2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7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CFADF" id="Gerade Verbindung 41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1BC0718" wp14:editId="4568DF5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8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EC4D1" id="Gerade Verbindung 42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34DBCBD" wp14:editId="384E833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79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A36B4" id="Gerade Verbindung 45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70CA5AE" wp14:editId="7B3CCFB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0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843FA" id="Gerade Verbindung 46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6FA6318" wp14:editId="2EB87D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81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FC57D" id="Gerade Verbindung 47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5568" behindDoc="0" locked="1" layoutInCell="1" allowOverlap="1" wp14:anchorId="76A1C2FE" wp14:editId="36C28CB9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382" name="Rechteck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D0E69" id="Rechteck 382" o:spid="_x0000_s1026" style="position:absolute;margin-left:0;margin-top:-785.3pt;width:510.25pt;height:785.2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8FEB606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E99BCD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45A3FFC" w14:textId="77777777" w:rsidR="0075409D" w:rsidRDefault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5CAC4F04" w14:textId="1939533A" w:rsidR="00504A81" w:rsidRDefault="00504A81" w:rsidP="00537B1F">
      <w:pPr>
        <w:rPr>
          <w:rFonts w:ascii="Arial" w:hAnsi="Arial" w:cs="Arial"/>
          <w:noProof/>
          <w:sz w:val="24"/>
          <w:szCs w:val="24"/>
        </w:rPr>
      </w:pPr>
    </w:p>
    <w:p w14:paraId="07CC70AD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596033C7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AAF45A3" w14:textId="7B1EED1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C7A7A66" w14:textId="55C2A29C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6E52A3E" w14:textId="409251C2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8AEBBA8" w14:textId="77777777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10F711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871F791" w14:textId="4F4A55A3" w:rsidR="00694624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C4364A" wp14:editId="0F639A30">
            <wp:extent cx="4736205" cy="5441183"/>
            <wp:effectExtent l="0" t="0" r="7620" b="7620"/>
            <wp:docPr id="1019" name="Grafik 1019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Grafik 1019" descr="Ein Bild, das Diagramm, Plan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953" cy="54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2D58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15F8799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8E1D15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A2A0CB7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13568" behindDoc="1" locked="1" layoutInCell="1" allowOverlap="1" wp14:anchorId="58C36A4C" wp14:editId="5BD1D2A1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446" name="Grafik 446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B8A4F58" wp14:editId="2412A92E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CFA529" id="Gerade Verbindung 44" o:spid="_x0000_s1026" style="position:absolute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AF104C0" wp14:editId="0B503F0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5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862F2" id="Gerade Verbindung 31" o:spid="_x0000_s1026" style="position:absolute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08F8E98" wp14:editId="3E5E31E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6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2855F" id="Gerade Verbindung 29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6944" behindDoc="0" locked="1" layoutInCell="1" allowOverlap="1" wp14:anchorId="3EACB50C" wp14:editId="02AA503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CEE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CB50C" id="_x0000_s1066" type="#_x0000_t202" style="position:absolute;left:0;text-align:left;margin-left:241pt;margin-top:725.25pt;width:28.15pt;height:9.9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Y6+wEAANk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fDmJsIZ2&#10;TzIgTM6jl0JBD/ibs4Fc1/DwaytQcWY+O5IyWfQY4DFYHwPhJF1tuIzI2bS5jdnME8sbErnTWYBz&#10;7UOX5J+sy8HryaDP9/mv84t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CkJiY6+wEAANk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96CEE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7968" behindDoc="0" locked="1" layoutInCell="1" allowOverlap="1" wp14:anchorId="5AD368E7" wp14:editId="7B6C3E7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87C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368E7" id="_x0000_s1067" type="#_x0000_t202" style="position:absolute;left:0;text-align:left;margin-left:274.65pt;margin-top:725.55pt;width:27.85pt;height:9.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FC+wEAANk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C3RZIswgaa&#10;J5IBYXQevRQKOsDfnPXkOsHjr51EzZn95EnKbNFjgMdgcwykV3RVcJWQs3Fzm4qZR5Y3JHJrigDn&#10;2ocuyT9Fl4PXs0Ff7stf5xe5fgY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lonFC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5587C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8992" behindDoc="0" locked="1" layoutInCell="1" allowOverlap="1" wp14:anchorId="02A6005B" wp14:editId="3568465A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4D13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6005B" id="_x0000_s1068" type="#_x0000_t202" style="position:absolute;left:0;text-align:left;margin-left:308pt;margin-top:725.25pt;width:29.45pt;height:9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3OWh2/QEAANk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584D13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3328" behindDoc="0" locked="1" layoutInCell="1" allowOverlap="1" wp14:anchorId="7C5FB360" wp14:editId="7E71620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5104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FB360" id="_x0000_s1069" type="#_x0000_t202" style="position:absolute;left:0;text-align:left;margin-left:240.45pt;margin-top:735pt;width:29.85pt;height:12.9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0c/QEAANk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dp4uJxG2&#10;UD+RDAij8+ilUNAC/uasJ9cJHn7tJWrO7CdHUiaLngI8BdtTIJ2iq4KriJyNm9uYzTyyvCGRG5MF&#10;uNQ+dkn+ybocvZ4M+nKf/7q8yM0z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Fi+/Rz9AQAA2Q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75104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4352" behindDoc="0" locked="1" layoutInCell="1" allowOverlap="1" wp14:anchorId="5ECBC0C6" wp14:editId="49AF585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AD14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C0C6" id="_x0000_s1070" type="#_x0000_t202" style="position:absolute;left:0;text-align:left;margin-left:273.25pt;margin-top:733.6pt;width:29.85pt;height:12.9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69u/QEAANk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ZUuJxG2&#10;UD+TDAij8+ilUNAC/uKsJ9cJHn7uJWrO7EdHUiaLngI8BdtTIJ2iq4KriJyNm7uYzTyyvCWRG5MF&#10;uNQ+dkn+ybocvZ4M+nKf/7q8yM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Huvr279AQAA2Q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FFAD14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5376" behindDoc="0" locked="1" layoutInCell="1" allowOverlap="1" wp14:anchorId="66DD482A" wp14:editId="52265A6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9F03E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482A" id="_x0000_s1071" type="#_x0000_t202" style="position:absolute;left:0;text-align:left;margin-left:308pt;margin-top:734.15pt;width:31.45pt;height:12.9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3FZ/AEAANk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l+NU+Xkwgb&#10;qA4kA8LgPHopFDSAvznryHWCh187iZoz+8WRlMmipwBPweYUSKfoquAqImfD5i5mMw8sb0nk2mQB&#10;LrWPXZJ/si5HryeDvt7nvy4vcv0H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XHdxWfwBAADZ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3E9F03E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46832BC" wp14:editId="4C6F2B0A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93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C0AA8" id="Gerade Verbindung 32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5680" behindDoc="0" locked="1" layoutInCell="1" allowOverlap="1" wp14:anchorId="5FD3092E" wp14:editId="3E140EC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BBB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092E" id="_x0000_s1072" type="#_x0000_t202" style="position:absolute;left:0;text-align:left;margin-left:414pt;margin-top:695.9pt;width:37.7pt;height:9.9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0Ag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yJwlS4nEbZQ&#10;H0kGhMF59FIoaAF/c9aR6yoefu0FKs7MJ0dSJoueAjwF21MgnKSrFZcRORs2dzGbeWB5SyI3Ogtw&#10;qT12Sf7JuoxeTwZ9uc9/XV7k5hk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W90Ag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FBBB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6704" behindDoc="0" locked="1" layoutInCell="1" allowOverlap="1" wp14:anchorId="2288367F" wp14:editId="5E9F7B2E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16E9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367F" id="_x0000_s1073" type="#_x0000_t202" style="position:absolute;left:0;text-align:left;margin-left:342.6pt;margin-top:696.2pt;width:37.7pt;height:9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a6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pchJhA82B&#10;ZEAYnUcvhYIO8DdnPbmu5uHXTqDizHx2JGWy6CnAU7A5BcJJulpzGZGzcXMbs5lHljckcquzAJfa&#10;xy7JP1mXo9eTQZ/v81+XF7n+Aw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C0oprr6AQAA2Q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6116E9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7184" behindDoc="0" locked="1" layoutInCell="1" allowOverlap="1" wp14:anchorId="274573C5" wp14:editId="2E77212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2C4D4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73C5" id="_x0000_s1074" type="#_x0000_t202" style="position:absolute;left:0;text-align:left;margin-left:414.45pt;margin-top:704.8pt;width:93.3pt;height:14.3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kA+QEAANo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p+sczFWYUNtC+k&#10;A8JkPXoqFPSAvzgbyHaCx587iZoz+8mTltmjxwCPweYYSK+oVHCVkLNpc5eKmyeWt6RyZ4oA596H&#10;KclARcKD2bNDX+/LqfOTXP8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ohH5APkBAADa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632C4D4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8208" behindDoc="0" locked="1" layoutInCell="1" allowOverlap="1" wp14:anchorId="2B3FFE82" wp14:editId="5113882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BD6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FE82" id="_x0000_s1075" type="#_x0000_t202" style="position:absolute;left:0;text-align:left;margin-left:342.45pt;margin-top:705.35pt;width:65.9pt;height:13.7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kwq+QEAANk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RbqcRFhDsycZ&#10;EEbn0UuhoAP8zVlPrqt5+LUVqDgznx1JmSx6DPAYrI+BcJKu1lxG5Gzc3MVs5pHLLYnc6izAufah&#10;S/JP1uXg9WTQv/f5r/OLXP0B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qtpMKvkBAADZ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770BD6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3088" behindDoc="0" locked="1" layoutInCell="1" allowOverlap="1" wp14:anchorId="755C4D6F" wp14:editId="71139D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4342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C4D6F" id="_x0000_s1076" type="#_x0000_t202" style="position:absolute;left:0;text-align:left;margin-left:342.75pt;margin-top:765.8pt;width:48.35pt;height:12.9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ex+wEAANk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8+Ukwgbq&#10;A8mAMDqPXgoFLeBvznpyneDh106i5sx+diRlsugpwFOwOQXSKboquIrI2bi5i9nMI8tbErkxWYBL&#10;7WOX5J+sy9HryaAv9/mvy4tc/wE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ATdex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24342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4112" behindDoc="0" locked="1" layoutInCell="1" allowOverlap="1" wp14:anchorId="189897EA" wp14:editId="31089D89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8F3D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97EA" id="_x0000_s1077" type="#_x0000_t202" style="position:absolute;left:0;text-align:left;margin-left:433.65pt;margin-top:766.05pt;width:73.8pt;height:15.1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jwD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NNzZdZkiTCBpoD&#10;yYAwOo9eCgUd4G/OenJdzcOvnUDFmfnsSMpk0WOAx2BzDISTdLXmMiJn4+Y2ZjOPLG9I5FZnAc61&#10;py7JP1mXyevJoM/3+a/zi1z/A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DjjwD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34B8F3D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4896" behindDoc="0" locked="1" layoutInCell="1" allowOverlap="1" wp14:anchorId="32906D15" wp14:editId="69B590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BAB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06D15" id="_x0000_s1078" type="#_x0000_t202" style="position:absolute;left:0;text-align:left;margin-left:342.7pt;margin-top:755.8pt;width:37.7pt;height:9.9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mX+w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F/M8+Uswgaa&#10;A8mAMDqPXgoFHeAvznpyneDx506i5sx+9CRltugpwFOwOQXSK7oquErI2bi5S8XMI8tbErk1RYBL&#10;7WOX5J+iy9Hr2aDP9+Wvy4tc/wY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CjtmX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DBBAB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5920" behindDoc="0" locked="1" layoutInCell="1" allowOverlap="1" wp14:anchorId="756513BF" wp14:editId="41B38757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EF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13BF" id="_x0000_s1079" type="#_x0000_t202" style="position:absolute;left:0;text-align:left;margin-left:433.4pt;margin-top:756.3pt;width:51.55pt;height:9.9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epP/AEAANk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qXV+lyEmED&#10;zYFkQBidRy+Fgg7wN2c9ua7m4ddOoOLMfHYkZbLoKcBTsDkFwkm6WnMZkbNxcxuzmUeWNyRyq7MA&#10;l9rHLsk/WZej15NBn+/zX5cXuf4D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b/XqT/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50EF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2064" behindDoc="0" locked="1" layoutInCell="1" allowOverlap="1" wp14:anchorId="1F5BDF50" wp14:editId="2292B73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9AD9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BDF50" id="_x0000_s1080" type="#_x0000_t202" style="position:absolute;left:0;text-align:left;margin-left:399.7pt;margin-top:756.3pt;width:29.3pt;height:9.9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34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4vLRV1TRlGqXiwvL8qcKtkcLweM6YMGx3IgOFJ3BVzuH2LKzcjm+Euu5eHeWFtG&#10;bT0bBH+7XCzLhWcZZxI50Ron+NU8f5M3Msf3vi2XkzR2iqmA9QfSmefEOI2bkZlW8OXrfDmLsIH2&#10;iWRAmJxHL4WCHvAXZwO5TvD4cydRc2Y/epIyW/QY4DHYHAPpFV0VXCXkbNrcpmLmieUNidyZIsC5&#10;9qFL8k/R5eD1bNDn+/LX+UWufwM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oMxt+P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FF9AD9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18B6077" wp14:editId="0B00AAD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03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5FBD1" id="Gerade Verbindung 28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3A7E762" wp14:editId="4B64612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0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1C813F" id="Gerade Verbindung 294" o:spid="_x0000_s1026" style="position:absolute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5136" behindDoc="0" locked="1" layoutInCell="1" allowOverlap="1" wp14:anchorId="64F125F5" wp14:editId="124A18B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F092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125F5" id="_x0000_s1081" type="#_x0000_t202" style="position:absolute;left:0;text-align:left;margin-left:399.75pt;margin-top:766.05pt;width:28.15pt;height:15.1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uSex3/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E3F092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2848" behindDoc="0" locked="1" layoutInCell="1" allowOverlap="1" wp14:anchorId="3FA245B2" wp14:editId="4F58A01F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CC5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245B2" id="_x0000_s1082" type="#_x0000_t202" style="position:absolute;left:0;text-align:left;margin-left:342.15pt;margin-top:726.05pt;width:43.45pt;height:9.9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y71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ROAqXU4ibKA9&#10;kAwIk/PopVDQA/7mbCDXNTz82glUnJnPjqRMFj0FeAo2p0A4SVcbLiNyNm1uYzbzxPKGRO50FuBS&#10;+9gl+SfrcvR6Mujzff7r8iLXf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ISy71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C9CC5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0016" behindDoc="0" locked="1" layoutInCell="1" allowOverlap="1" wp14:anchorId="160392AA" wp14:editId="221E4F96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36D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392AA" id="_x0000_s1083" type="#_x0000_t202" style="position:absolute;left:0;text-align:left;margin-left:466.4pt;margin-top:725.5pt;width:29.8pt;height:9.9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ygP/AEAANk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sUyXkwhb&#10;qI4kA8LgPHopFDSAvznryHWCh197iZoz+8mRlMmipwBPwfYUSKfoquAqImfD5i5mMw8sb0nk2mQB&#10;LrXHLsk/WZfR68mgL/f5r8uL3Dw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vQMoD/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C736D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FE0006F" wp14:editId="4F7DA57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08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5AF4D" id="Gerade Verbindung 30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1280" behindDoc="0" locked="1" layoutInCell="1" allowOverlap="1" wp14:anchorId="224101D3" wp14:editId="32EFB55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8A00E" w14:textId="2F92CAD1" w:rsidR="00694624" w:rsidRPr="002972DB" w:rsidRDefault="00A0643D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101D3" id="_x0000_s1084" type="#_x0000_t202" style="position:absolute;left:0;text-align:left;margin-left:342.7pt;margin-top:735.5pt;width:118.45pt;height:15.3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47+wEAANo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FqtUnFSYQfN&#10;CXXwMFoPfxUMOvC/KOnRdoyGnwfuJSX6k0Utk0enwE/Bbgq4FVjKqIiekvFyF7ObR5a3qHKrsgDX&#10;3ucp0UBZl7PZk0Nf3vNX119y+xs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IAouO/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758A00E" w14:textId="2F92CAD1" w:rsidR="00694624" w:rsidRPr="002972DB" w:rsidRDefault="00A0643D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6400" behindDoc="0" locked="1" layoutInCell="1" allowOverlap="1" wp14:anchorId="310CEBED" wp14:editId="57C3BFB5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06CB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EBED" id="_x0000_s1085" type="#_x0000_t202" style="position:absolute;left:0;text-align:left;margin-left:467.2pt;margin-top:735.4pt;width:40.7pt;height:12.9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Qs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CKzT5STCDuoT&#10;yYAwOI9eCgUt4C/OOnJdxcPPg0DFmfnkSMpk0XOA52B3DoSTdLXiMiJnw+Y+ZjMPLO9I5EZnAa61&#10;xy7JP1mX0evJoK/3+a/ri9z+Bg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OR69Cz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9206CB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3872" behindDoc="0" locked="1" layoutInCell="1" allowOverlap="1" wp14:anchorId="0B9E7014" wp14:editId="583E634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36E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E7014" id="_x0000_s1086" type="#_x0000_t202" style="position:absolute;left:0;text-align:left;margin-left:172.35pt;margin-top:726.3pt;width:53.9pt;height:9.9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pvCId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7E836E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2304" behindDoc="0" locked="1" layoutInCell="1" allowOverlap="1" wp14:anchorId="6C7303CA" wp14:editId="13653F4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AD9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303CA" id="_x0000_s1087" type="#_x0000_t202" style="position:absolute;left:0;text-align:left;margin-left:172.9pt;margin-top:735.55pt;width:62.95pt;height:12.9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qN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8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EVSqjf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EADAD9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39CABB" wp14:editId="7A23416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1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A76E5" id="Gerade Verbindung 43" o:spid="_x0000_s1026" style="position:absolute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1520" behindDoc="0" locked="1" layoutInCell="1" allowOverlap="1" wp14:anchorId="3590BB40" wp14:editId="0C6C4DF6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1E301" w14:textId="2C0F733A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0BB40" id="_x0000_s1088" type="#_x0000_t202" style="position:absolute;left:0;text-align:left;margin-left:399.75pt;margin-top:795.3pt;width:62.05pt;height:12.9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7k/AEAANk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yli4nEbZQ&#10;H0kGhNF59FIoaAF/cdaT6wQPP/cSNWf2kyMpk0XPAZ6D7TmQTtFVwVVEzsbNXcxmHlneksiNyQJc&#10;a5+6JP9kXU5eTwZ9uc9/XV/k5jcA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FyHfuT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671E301" w14:textId="2C0F733A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7424" behindDoc="0" locked="1" layoutInCell="1" allowOverlap="1" wp14:anchorId="31F78353" wp14:editId="7F75E063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0454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78353" id="_x0000_s1089" type="#_x0000_t202" style="position:absolute;left:0;text-align:left;margin-left:342.2pt;margin-top:794.2pt;width:29.45pt;height:12.9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wm/AEAANk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nL95XU4XnElKTZfz1TzPqRDV+bLHED8osCwFNUfqLoOLw2OIqRlRnX9JtRw8aGPy&#10;qI1jfc3fLmaLfOFZxupITjTa1nxVpm/0RuL43jX5chTajDEVMO5EOvEcGcdhOzDd1Hw5T5eTCFto&#10;jiQDwug8eikUdIC/OOvJdTUPP/cCFWfmoyMpk0XPAZ6D7TkQTtLVmsuInI2bu5jNPLK8JZFbnQW4&#10;1j51Sf7Jupy8ngz6fJ//ur7IzW8A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NzuHCb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710454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0496" behindDoc="0" locked="1" layoutInCell="1" allowOverlap="1" wp14:anchorId="682E42FA" wp14:editId="51CC6B5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9E5C1" w14:textId="3316916D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42FA" id="_x0000_s1090" type="#_x0000_t202" style="position:absolute;left:0;text-align:left;margin-left:490.35pt;margin-top:794.2pt;width:18.2pt;height:12.9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bSz+wEAANk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V9cpctJhA3U&#10;B5IBYXQevRQKWsDfnPXkOsHDr51EzZn97EjKZNFTgKdgcwqkU3RVcBWRs3FzF7OZR5a3JHJjsgCX&#10;2scuyT9Zl6PXk0Ff7vNflxe5/gM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10G0s/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799E5C1" w14:textId="3316916D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9472" behindDoc="0" locked="1" layoutInCell="1" allowOverlap="1" wp14:anchorId="2A3E4EAF" wp14:editId="335D48E5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F6D5F" w14:textId="74105EED" w:rsidR="00694624" w:rsidRPr="00965519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4EAF" id="_x0000_s1091" type="#_x0000_t202" style="position:absolute;left:0;text-align:left;margin-left:467.35pt;margin-top:793.3pt;width:18.2pt;height:12.9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7J5SKf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C5F6D5F" w14:textId="74105EED" w:rsidR="00694624" w:rsidRPr="00965519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8448" behindDoc="0" locked="1" layoutInCell="1" allowOverlap="1" wp14:anchorId="1CC2514F" wp14:editId="65B60E8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C09E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514F" id="_x0000_s1092" type="#_x0000_t202" style="position:absolute;left:0;text-align:left;margin-left:375.85pt;margin-top:794.2pt;width:18.2pt;height:12.9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Qhd+wEAANk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xSJeTCBuo&#10;DyQDwug8eikUtIB/OOvJdYKH3zuJmjP7xZGUyaKnAE/B5hRIp+iq4CoiZ+PmNmYzjyxvSOTGZAEu&#10;tY9dkn+yLkevJ4M+3+e/Li9y/Rc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g+Qhd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B6C09E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0256" behindDoc="0" locked="1" layoutInCell="1" allowOverlap="1" wp14:anchorId="145922AC" wp14:editId="3A93E61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E5F59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99C967A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22AC" id="_x0000_s1093" type="#_x0000_t202" style="position:absolute;left:0;text-align:left;margin-left:175.4pt;margin-top:770.55pt;width:159.55pt;height:36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Ida3RL8AQAA2g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FE5F59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99C967A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9232" behindDoc="0" locked="1" layoutInCell="1" allowOverlap="1" wp14:anchorId="56EEF6BE" wp14:editId="287CB09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04A4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EF6BE" id="_x0000_s1094" type="#_x0000_t202" style="position:absolute;left:0;text-align:left;margin-left:173.4pt;margin-top:703.3pt;width:164pt;height:16.8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Hz+wEAANo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NtwxfLdDmpsIH2&#10;QDogTNajp0JBD/ibs4Fs1/DwaydQcWY+O9IyefQU4CnYnALhJF1tuIzI2bS5i9nNE8tbUrnTWYBL&#10;7WOXZKCsy9HsyaEv9/mvy5Nc/wE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KMqUfP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0A04A4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4656" behindDoc="0" locked="1" layoutInCell="1" allowOverlap="1" wp14:anchorId="528E6079" wp14:editId="3B17EBD5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CD3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E6079" id="_x0000_s1095" type="#_x0000_t202" style="position:absolute;left:0;text-align:left;margin-left:2.1pt;margin-top:695.65pt;width:76.65pt;height:9.9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695EF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63CD3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3632" behindDoc="0" locked="1" layoutInCell="1" allowOverlap="1" wp14:anchorId="1FBF171C" wp14:editId="00E640A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D6C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F171C" id="_x0000_s1096" type="#_x0000_t202" style="position:absolute;left:0;text-align:left;margin-left:172.25pt;margin-top:695.95pt;width:37.7pt;height:9.9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bB+gEAANk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L5SzCFpon&#10;kgFhdB69FAo6wF+c9eQ6wePPvUTNmf3oScps0VOAp2B7CqRXdFVwlZCzcXObiplHljckcmuKAJfa&#10;xy7JP0WXo9ezQZ/vy1+XF7n5DQ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CLzbB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161D6C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1824" behindDoc="0" locked="1" layoutInCell="1" allowOverlap="1" wp14:anchorId="1C4AF1FB" wp14:editId="0231DD3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14C5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F1FB" id="_x0000_s1097" type="#_x0000_t202" style="position:absolute;left:0;text-align:left;margin-left:342.2pt;margin-top:785.3pt;width:29.45pt;height:9.9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PAL+wEAANk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ypIkEbZQ&#10;H0kGhNF59FIoaAF/cdaT6wQPP/cSNWf2oyMpk0VPAZ6C7SmQTtFVwVVEzsbNXcxmHlneksiNyQJc&#10;ak9dkn+yLpPXk0Gf7/Nflxe5+Q0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3SPAL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CE14C5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0800" behindDoc="0" locked="1" layoutInCell="1" allowOverlap="1" wp14:anchorId="4E003A58" wp14:editId="79CB1C5E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8D3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03A58" id="_x0000_s1098" type="#_x0000_t202" style="position:absolute;left:0;text-align:left;margin-left:375.85pt;margin-top:785.85pt;width:18.2pt;height:9.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CY+wEAANk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qwuyvItZRSlympxeZHnVMj6eNljiJ809CwFgiN1l8Hl7iHE1Iysj7+kWg7ujbV5&#10;1NaxQfD3i2qRLzzL9CaSE63pBb+ap2/yRuL40TX5cpTGTjEVsO5AOvGcGMdxPTLTCH5ZpctJhDU0&#10;e5IBYXIevRQKOsDfnA3kOsHDr61EzZn97EjKZNFjgMdgfQykU3RVcBWRs2lzG7OZJ5Y3JHJrsgDn&#10;2ocuyT9Zl4PXk0Gf7/Nf5xe5+gM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ORUJj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268D3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9776" behindDoc="0" locked="1" layoutInCell="1" allowOverlap="1" wp14:anchorId="000C4BDF" wp14:editId="72C7581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919B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C4BDF" id="_x0000_s1099" type="#_x0000_t202" style="position:absolute;left:0;text-align:left;margin-left:399.75pt;margin-top:785.85pt;width:26.5pt;height:9.9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CI5+wEAANk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UiX84ibKA5&#10;kAwIo/PopVDQAf7irCfXCR5/7iRqzuxHT1Jmi54CPAWbUyC9oquCq4ScjZv7VMw8srwjkVtTBLjU&#10;PnZJ/im6HL2eDfpyX/66vMj1bwA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FCCI5+wEAANk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1919B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8752" behindDoc="0" locked="1" layoutInCell="1" allowOverlap="1" wp14:anchorId="648B5F65" wp14:editId="51D782AD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DBEB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5F65" id="_x0000_s1100" type="#_x0000_t202" style="position:absolute;left:0;text-align:left;margin-left:488.7pt;margin-top:785.25pt;width:20.4pt;height:9.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ATAoo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44DBEB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7728" behindDoc="0" locked="1" layoutInCell="1" allowOverlap="1" wp14:anchorId="53BD10A5" wp14:editId="17347611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996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10A5" id="_x0000_s1101" type="#_x0000_t202" style="position:absolute;left:0;text-align:left;margin-left:466.85pt;margin-top:785.6pt;width:18.2pt;height:9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Lq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8VFXb+mjKJUvVheXpQ5VbI5Xg4Y0wcNjuVAcKTuCrjcP8SUm5HN8Zdcy8O9sbaM&#10;2no2CP52uViWC88yziRyojVO8Kt5/iZvZI7vfVsuJ2nsFFMB6w+kM8+JcRo3IzOt4JfLfDmLsIH2&#10;iWRAmJxHL4WCHvAXZwO5TvD4cydRc2Y/epIyW/QY4DHYHAPpFV0VXCXkbNrcpmLmieUNidyZIsC5&#10;9qFL8k/R5eD1bNDn+/LX+UWufwM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wgALq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A2996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4592" behindDoc="0" locked="1" layoutInCell="1" allowOverlap="1" wp14:anchorId="52A221C6" wp14:editId="30F67A3A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56047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21C6" id="_x0000_s1102" type="#_x0000_t202" style="position:absolute;left:0;text-align:left;margin-left:6.2pt;margin-top:792.25pt;width:159.4pt;height:14.8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zc2Mz/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1256047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2544" behindDoc="0" locked="1" layoutInCell="1" allowOverlap="1" wp14:anchorId="7ABBDFFA" wp14:editId="148C8304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0C156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BDFFA" id="_x0000_s1103" type="#_x0000_t202" style="position:absolute;left:0;text-align:left;margin-left:5.1pt;margin-top:774.75pt;width:159.4pt;height:17.5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E4PDPD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AB0C156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6160" behindDoc="0" locked="1" layoutInCell="1" allowOverlap="1" wp14:anchorId="6D8AFA68" wp14:editId="07B54C57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D8DE2" w14:textId="3D5D24CF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DA2F0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FA68" id="_x0000_s1104" type="#_x0000_t202" style="position:absolute;left:0;text-align:left;margin-left:2.75pt;margin-top:706pt;width:164.3pt;height:15.7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OeA+AEAANoDAAAOAAAAZHJzL2Uyb0RvYy54bWysU8FuEzEQvSPxD5bvZDeRGs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QUjngP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A1D8DE2" w14:textId="3D5D24CF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DA2F01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2608" behindDoc="0" locked="1" layoutInCell="1" allowOverlap="1" wp14:anchorId="513E5017" wp14:editId="5E935BD1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210B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E5017" id="_x0000_s1105" type="#_x0000_t202" style="position:absolute;left:0;text-align:left;margin-left:172.05pt;margin-top:755.1pt;width:37.7pt;height:9.9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BX+wEAANk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otVupxE2EJz&#10;JBkQRufRS6GgA/zFWU+uq3n4uReoODMfHUmZLHoO8Bxsz4Fwkq7WXEbkbNzcxWzmkeUtidzqLMC1&#10;9qlL8k/W5eT1ZNDn+/zX9UVufgM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AnHMBX+wEAANk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0E210B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6365C7B" wp14:editId="7E86C8A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2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0B05B" id="Gerade Verbindung 33" o:spid="_x0000_s1026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3CD8791" wp14:editId="4ED67CBF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3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40469" id="Gerade Verbindung 34" o:spid="_x0000_s1026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57C98A3" wp14:editId="67F8523F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4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F271D8" id="Gerade Verbindung 35" o:spid="_x0000_s1026" style="position:absolute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C781B18" wp14:editId="66B44A3F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5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60875" id="Gerade Verbindung 36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D914D9F" wp14:editId="3A5B9478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36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8CA17" id="Gerade Verbindung 37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3152" behindDoc="0" locked="1" layoutInCell="0" allowOverlap="1" wp14:anchorId="665B92E9" wp14:editId="621FF43F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437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7553A" id="Gerade Verbindung 38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4176" behindDoc="0" locked="1" layoutInCell="1" allowOverlap="1" wp14:anchorId="7EE9FB89" wp14:editId="7163B120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438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8CEBD" id="Gerade Verbindung 39" o:spid="_x0000_s1026" style="position:absolute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88F0A4B" wp14:editId="428AA7DA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39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4D6FA" id="Gerade Verbindung 40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C563068" wp14:editId="718BFA4B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0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01937" id="Gerade Verbindung 41" o:spid="_x0000_s1026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20DFA65" wp14:editId="0D4BC4F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1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A5CD1" id="Gerade Verbindung 42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ECF19A2" wp14:editId="5A172BA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2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EE904" id="Gerade Verbindung 45" o:spid="_x0000_s1026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5F26A4D" wp14:editId="7FE4F47E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3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09EA2" id="Gerade Verbindung 46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D8494E4" wp14:editId="32509FE8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4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05817" id="Gerade Verbindung 47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1104" behindDoc="0" locked="1" layoutInCell="1" allowOverlap="1" wp14:anchorId="5A136025" wp14:editId="345C559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45" name="Rechteck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5A523" id="Rechteck 445" o:spid="_x0000_s1026" style="position:absolute;margin-left:0;margin-top:-785.3pt;width:510.25pt;height:785.2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4A36B53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FD254D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648BB39" w14:textId="77777777" w:rsidR="00B5305C" w:rsidRDefault="00694624" w:rsidP="00B5305C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C879FF4" w14:textId="5757E2BA" w:rsidR="00B5305C" w:rsidRDefault="00B5305C" w:rsidP="009034B8">
      <w:pPr>
        <w:rPr>
          <w:rFonts w:ascii="Arial" w:hAnsi="Arial" w:cs="Arial"/>
          <w:noProof/>
          <w:sz w:val="24"/>
          <w:szCs w:val="24"/>
        </w:rPr>
      </w:pPr>
    </w:p>
    <w:p w14:paraId="61A1D56E" w14:textId="1885D154" w:rsidR="009034B8" w:rsidRDefault="009034B8" w:rsidP="009034B8">
      <w:pPr>
        <w:rPr>
          <w:rFonts w:ascii="Arial" w:hAnsi="Arial" w:cs="Arial"/>
          <w:noProof/>
          <w:sz w:val="24"/>
          <w:szCs w:val="24"/>
        </w:rPr>
      </w:pPr>
    </w:p>
    <w:p w14:paraId="1E17DD63" w14:textId="77777777" w:rsidR="009034B8" w:rsidRDefault="009034B8" w:rsidP="009034B8">
      <w:pPr>
        <w:rPr>
          <w:rFonts w:ascii="Arial" w:hAnsi="Arial" w:cs="Arial"/>
          <w:noProof/>
          <w:sz w:val="24"/>
          <w:szCs w:val="24"/>
        </w:rPr>
      </w:pPr>
    </w:p>
    <w:p w14:paraId="4A6DD0D0" w14:textId="11467735" w:rsidR="009034B8" w:rsidRDefault="00057E02" w:rsidP="009034B8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AF14E85" wp14:editId="789BD3C5">
            <wp:extent cx="4882550" cy="6319327"/>
            <wp:effectExtent l="0" t="0" r="0" b="5715"/>
            <wp:docPr id="1021" name="Grafik 1021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Grafik 1021" descr="Ein Bild, das Diagramm, Plan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637" cy="63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79104" behindDoc="1" locked="1" layoutInCell="1" allowOverlap="1" wp14:anchorId="2093FF74" wp14:editId="68BBBCBC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09" name="Grafik 509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5446FF6" wp14:editId="2D87E6E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7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A5114" id="Gerade Verbindung 44" o:spid="_x0000_s1026" style="position:absolute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1B281D6" wp14:editId="482BDEF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8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FAF5D" id="Gerade Verbindung 31" o:spid="_x0000_s1026" style="position:absolute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6164722" wp14:editId="2FB3B82C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5DE7B" id="Gerade Verbindung 29" o:spid="_x0000_s1026" style="position:absolute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2480" behindDoc="0" locked="1" layoutInCell="1" allowOverlap="1" wp14:anchorId="1CAD3B24" wp14:editId="3CC28EAC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4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C2CA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D3B24" id="_x0000_s1106" type="#_x0000_t202" style="position:absolute;left:0;text-align:left;margin-left:241pt;margin-top:725.25pt;width:28.15pt;height:9.9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4d+gEAANk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5C2CA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3504" behindDoc="0" locked="1" layoutInCell="1" allowOverlap="1" wp14:anchorId="0EE837FA" wp14:editId="7DB81CFA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4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7765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37FA" id="_x0000_s1107" type="#_x0000_t202" style="position:absolute;left:0;text-align:left;margin-left:274.65pt;margin-top:725.55pt;width:27.85pt;height:9.9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3ll+wEAANk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WwLIkiQRGmgP&#10;JAPC5Dx6KRT0gL84G8h1NQ8/dwIVZ+ajIymTRU8BnoLmFAgn6WrNZUTOps19zGaeWN6RyJ3OAlxq&#10;H7sk/2Rdjl5PBn25z39dXuTmNwA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V+3ll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C17765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4528" behindDoc="0" locked="1" layoutInCell="1" allowOverlap="1" wp14:anchorId="1B3C94A4" wp14:editId="7E1F07C1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4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481E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94A4" id="_x0000_s1108" type="#_x0000_t202" style="position:absolute;left:0;text-align:left;margin-left:308pt;margin-top:725.25pt;width:29.45pt;height:9.9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BR/A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DAIl1OImyg&#10;OZAMCKPz6KVQ0AH+5qwn19U8/NoJVJyZz46kTBY9BngMNsdAOElXay4jcjZubmM288jyhkRudRbg&#10;XHvqkvyTdZm8ngz6fJ//Or/I9R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AdgYFH8AQAA2Q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96481E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8864" behindDoc="0" locked="1" layoutInCell="1" allowOverlap="1" wp14:anchorId="07796F74" wp14:editId="58B55DD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4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7057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6F74" id="_x0000_s1109" type="#_x0000_t202" style="position:absolute;left:0;text-align:left;margin-left:240.45pt;margin-top:735pt;width:29.85pt;height:12.9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/U7+wEAANk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YB5upxE2EJz&#10;JBkQRufRS6GgA/zFWU+uq3n4uReoODMfHUmZLHoO8Bxsz4Fwkq7WXEbkbNzcx2zmkeUdidzqLMC1&#10;9qlL8k/W5eT1ZNCX+/zX9UVufgM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Bo5/U7+wEAANk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E57057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9888" behindDoc="0" locked="1" layoutInCell="1" allowOverlap="1" wp14:anchorId="40DD59B2" wp14:editId="06C6C6AD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4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BBEC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D59B2" id="_x0000_s1110" type="#_x0000_t202" style="position:absolute;left:0;text-align:left;margin-left:273.25pt;margin-top:733.6pt;width:29.85pt;height:12.9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qdJ/AEAANk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wJ4my4nEbbQ&#10;PJEMCKPz6KVQ0AH+5qwn19U8/NoLVJyZT46kTBY9BXgKtqdAOElXay4jcjZubmM288jyhkRudRbg&#10;UvvYJfkn63L0ejLoy33+6/IiN88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S/anSfwBAADZ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FABBEC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0912" behindDoc="0" locked="1" layoutInCell="1" allowOverlap="1" wp14:anchorId="12C0997E" wp14:editId="01CD248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4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5F48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997E" id="_x0000_s1111" type="#_x0000_t202" style="position:absolute;left:0;text-align:left;margin-left:308pt;margin-top:734.15pt;width:31.45pt;height:12.9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l++wEAANk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QEs0+Ukwg7q&#10;E8mAMDiPXgoFLeAvzjpyXcXDz4NAxZn56EjKZNFzgOdgdw6Ek3S14jIiZ8PmPmYzDyzvSORGZwGu&#10;tccuyT9Zl9HryaAv9/mv64vc/gY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sLnl++wEAANk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CF5F48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60034C0" wp14:editId="40F4897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456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E61B2" id="Gerade Verbindung 32" o:spid="_x0000_s1026" style="position:absolute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1216" behindDoc="0" locked="1" layoutInCell="1" allowOverlap="1" wp14:anchorId="00495672" wp14:editId="18861534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4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1018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95672" id="_x0000_s1112" type="#_x0000_t202" style="position:absolute;left:0;text-align:left;margin-left:414pt;margin-top:695.9pt;width:37.7pt;height:9.9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gH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wK4SpeTCFuo&#10;jyQDwuA8eikUtIC/OevIdRUPv/YCFWfmkyMpk0VPAZ6C7SkQTtLVisuInA2bu5jNPLC8JZEbnQW4&#10;1B67JP9kXUavJ4O+3Oe/Li9y8ww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mrkgH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431018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2240" behindDoc="0" locked="1" layoutInCell="1" allowOverlap="1" wp14:anchorId="6AE831CC" wp14:editId="68CB595F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4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CC33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31CC" id="_x0000_s1113" type="#_x0000_t202" style="position:absolute;left:0;text-align:left;margin-left:342.6pt;margin-top:696.2pt;width:37.7pt;height:9.9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6d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MAiXU4ibKA5&#10;kAwIo/PopVDQAf7mrCfX1Tz82glUnJnPjqRMFj0FeAo2p0A4SVdrLiNyNm5uYzbzyPKGRG51FuBS&#10;+9gl+SfrcvR6Mujzff7r8iLXfwA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Adca6d+wEAANk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EECC33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2720" behindDoc="0" locked="1" layoutInCell="1" allowOverlap="1" wp14:anchorId="5C308413" wp14:editId="4C47C2B0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4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D1C7E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8413" id="_x0000_s1114" type="#_x0000_t202" style="position:absolute;left:0;text-align:left;margin-left:414.45pt;margin-top:704.8pt;width:93.3pt;height:14.3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En+AEAANo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524D1C7E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3744" behindDoc="0" locked="1" layoutInCell="1" allowOverlap="1" wp14:anchorId="7804C874" wp14:editId="6A8B0745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4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4F6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C874" id="_x0000_s1115" type="#_x0000_t202" style="position:absolute;left:0;text-align:left;margin-left:342.45pt;margin-top:705.35pt;width:65.9pt;height:13.7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0QN+AEAANk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1CD4F6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8624" behindDoc="0" locked="1" layoutInCell="1" allowOverlap="1" wp14:anchorId="72A2C917" wp14:editId="6A096E31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4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69F2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2C917" id="_x0000_s1116" type="#_x0000_t202" style="position:absolute;left:0;text-align:left;margin-left:342.75pt;margin-top:765.8pt;width:48.35pt;height:12.9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+W+g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B969F2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9648" behindDoc="0" locked="1" layoutInCell="1" allowOverlap="1" wp14:anchorId="06D52AF1" wp14:editId="3ADD0A8F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4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9616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2AF1" id="_x0000_s1117" type="#_x0000_t202" style="position:absolute;left:0;text-align:left;margin-left:433.65pt;margin-top:766.05pt;width:73.8pt;height:15.1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zQk+Q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" filled="f" stroked="f">
                <o:lock v:ext="edit" aspectratio="t"/>
                <v:textbox inset="0,0,0,0">
                  <w:txbxContent>
                    <w:p w14:paraId="5FD9616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0432" behindDoc="0" locked="1" layoutInCell="1" allowOverlap="1" wp14:anchorId="4CEAF3D4" wp14:editId="6C98EAB9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C3A2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F3D4" id="_x0000_s1118" type="#_x0000_t202" style="position:absolute;left:0;text-align:left;margin-left:342.7pt;margin-top:755.8pt;width:37.7pt;height:9.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9Gw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P4sXU4ibKA5&#10;kAwIo/PopVDQAf7mrCfX1Tz82glUnJnPjqRMFj0FeAo2p0A4SVdrLiNyNm5uYzbzyPKGRG51FuBS&#10;+9gl+SfrcvR6Mujzff7r8iLXfwA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y19Gw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48C3A2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1456" behindDoc="0" locked="1" layoutInCell="1" allowOverlap="1" wp14:anchorId="4171ABD3" wp14:editId="40D997C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84EC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ABD3" id="_x0000_s1119" type="#_x0000_t202" style="position:absolute;left:0;text-align:left;margin-left:433.4pt;margin-top:756.3pt;width:51.55pt;height:9.9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Jo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ib8q3Q5ibCF&#10;+kgyIAzOo5dCQQv4m7OOXFfx8GsvUHFmPjuSMln0FOAp2J4C4SRdrbiMyNmwuY3ZzAPLGxK50VmA&#10;S+2xS/JP1mX0ejLo833+6/IiN38A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X6zia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AB84EC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7600" behindDoc="0" locked="1" layoutInCell="1" allowOverlap="1" wp14:anchorId="76A10DED" wp14:editId="1BA02C5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3B99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10DED" id="_x0000_s1120" type="#_x0000_t202" style="position:absolute;left:0;text-align:left;margin-left:399.7pt;margin-top:756.3pt;width:29.3pt;height:9.9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Xf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EP7bdDmJsIHm&#10;QDIgjM6jl0JBB/ibs55cV/PwaydQcWY+O5IyWfQY4DHYHAPhJF2tuYzI2bi5jdnMI8sbErnVWYBz&#10;7alL8k/WZfJ6Mujzff7r/CLXfwA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kJVl3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533B99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D2E1F2" wp14:editId="3732EBEA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66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1C363" id="Gerade Verbindung 28" o:spid="_x0000_s1026" style="position:absolute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791322C" wp14:editId="583E845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67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C4A3E" id="Gerade Verbindung 294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0672" behindDoc="0" locked="1" layoutInCell="1" allowOverlap="1" wp14:anchorId="716907CD" wp14:editId="655D34C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F751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907CD" id="_x0000_s1121" type="#_x0000_t202" style="position:absolute;left:0;text-align:left;margin-left:399.75pt;margin-top:766.05pt;width:28.15pt;height:15.1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iX65+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01F751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8384" behindDoc="0" locked="1" layoutInCell="1" allowOverlap="1" wp14:anchorId="43BE0F41" wp14:editId="6D5C1876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665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E0F41" id="_x0000_s1122" type="#_x0000_t202" style="position:absolute;left:0;text-align:left;margin-left:342.15pt;margin-top:726.05pt;width:43.45pt;height:9.9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ibS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hH+VLicRNtAe&#10;SAaEyXn0UijoAX9zNpDrGh5+7QQqzsxnR1Imi54CPAWbUyCcpKsNlxE5mza3MZt5YnlDInc6C3Cp&#10;feyS/JN1OXo9GfT5Pv91eZHrP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4EibS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CD665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5552" behindDoc="0" locked="1" layoutInCell="1" allowOverlap="1" wp14:anchorId="01235DA2" wp14:editId="44CBBF95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96C9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5DA2" id="_x0000_s1123" type="#_x0000_t202" style="position:absolute;left:0;text-align:left;margin-left:466.4pt;margin-top:725.5pt;width:29.8pt;height:9.9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Ao+w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S/TJeTCFuo&#10;jyQDwuA8eikUtIC/OevIdRUPv/YCFWfmkyMpk0VPAZ6C7SkQTtLVisuInA2bu5jNPLC8JZEbnQW4&#10;1B67JP9kXUavJ4O+3Oe/Li9y8ww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CNWiAo+wEAANk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596C9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78185A7" wp14:editId="1EF14AC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71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A87F1" id="Gerade Verbindung 30" o:spid="_x0000_s1026" style="position:absolute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6816" behindDoc="0" locked="1" layoutInCell="1" allowOverlap="1" wp14:anchorId="29CDCE51" wp14:editId="5770CB1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3109B" w14:textId="28A0831E" w:rsidR="00694624" w:rsidRPr="002972DB" w:rsidRDefault="00965519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DCE51" id="_x0000_s1124" type="#_x0000_t202" style="position:absolute;left:0;text-align:left;margin-left:342.7pt;margin-top:735.5pt;width:118.45pt;height:15.3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EFMmH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F73109B" w14:textId="28A0831E" w:rsidR="00694624" w:rsidRPr="002972DB" w:rsidRDefault="00965519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1936" behindDoc="0" locked="1" layoutInCell="1" allowOverlap="1" wp14:anchorId="1D2C5779" wp14:editId="49248B2F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5D62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5779" id="_x0000_s1125" type="#_x0000_t202" style="position:absolute;left:0;text-align:left;margin-left:467.2pt;margin-top:735.4pt;width:40.7pt;height:12.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/wL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8NfpchJhB/WJ&#10;ZEAYnEcvhYIW8BdnHbmu4uHnQaDizHxyJGWy6DnAc7A7B8JJulpxGZGzYXMfs5kHlnckcqOzANfa&#10;Y5fkn6zL6PVk0Nf7/Nf1RW5/Aw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NQj/Av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935D62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9408" behindDoc="0" locked="1" layoutInCell="1" allowOverlap="1" wp14:anchorId="19FC55D4" wp14:editId="007571FF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358A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55D4" id="_x0000_s1126" type="#_x0000_t202" style="position:absolute;left:0;text-align:left;margin-left:172.35pt;margin-top:726.3pt;width:53.9pt;height:9.9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6eB+A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U3VSoYH2QDog&#10;TNajX4WCHvA3ZwPZrubh106g4sx8cqRl8ugpwFPQnALhJJXWXEbkbNrcxuzmieYNqdzprMCl93FM&#10;MlDW8Gj25NDn+3zr8ktung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5u6eB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6C1358A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7840" behindDoc="0" locked="1" layoutInCell="1" allowOverlap="1" wp14:anchorId="34A2FE28" wp14:editId="6BFD190D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673B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FE28" id="_x0000_s1127" type="#_x0000_t202" style="position:absolute;left:0;text-align:left;margin-left:172.9pt;margin-top:735.55pt;width:62.95pt;height:12.9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Hxqe9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5673B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7B6E8DD" wp14:editId="6F10667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76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C2CB2" id="Gerade Verbindung 43" o:spid="_x0000_s1026" style="position:absolute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7056" behindDoc="0" locked="1" layoutInCell="1" allowOverlap="1" wp14:anchorId="63389B15" wp14:editId="0DA24E2C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011EB" w14:textId="708754D3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89B15" id="_x0000_s1128" type="#_x0000_t202" style="position:absolute;left:0;text-align:left;margin-left:399.75pt;margin-top:795.3pt;width:62.05pt;height:12.9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KGCAoH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30011EB" w14:textId="708754D3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2960" behindDoc="0" locked="1" layoutInCell="1" allowOverlap="1" wp14:anchorId="269DA3C9" wp14:editId="08A11989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FF5F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A3C9" id="_x0000_s1129" type="#_x0000_t202" style="position:absolute;left:0;text-align:left;margin-left:342.2pt;margin-top:794.2pt;width:29.45pt;height:12.9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w9H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q6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osw9H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14FF5F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6032" behindDoc="0" locked="1" layoutInCell="1" allowOverlap="1" wp14:anchorId="275D4322" wp14:editId="3FE54931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76E53" w14:textId="3B7FA881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D4322" id="_x0000_s1130" type="#_x0000_t202" style="position:absolute;left:0;text-align:left;margin-left:490.35pt;margin-top:794.2pt;width:18.2pt;height:12.9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T/APAPsBAADa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6476E53" w14:textId="3B7FA881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5008" behindDoc="0" locked="1" layoutInCell="1" allowOverlap="1" wp14:anchorId="5A35AE79" wp14:editId="5873315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93E38" w14:textId="072F5443" w:rsidR="00694624" w:rsidRPr="00965519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AE79" id="_x0000_s1131" type="#_x0000_t202" style="position:absolute;left:0;text-align:left;margin-left:467.35pt;margin-top:793.3pt;width:18.2pt;height:12.9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dC/pm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193E38" w14:textId="072F5443" w:rsidR="00694624" w:rsidRPr="00965519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3984" behindDoc="0" locked="1" layoutInCell="1" allowOverlap="1" wp14:anchorId="5638F18E" wp14:editId="6197C6B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7361B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8F18E" id="_x0000_s1132" type="#_x0000_t202" style="position:absolute;left:0;text-align:left;margin-left:375.85pt;margin-top:794.2pt;width:18.2pt;height:12.9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B4SLPu+wEAANo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CE7361B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5792" behindDoc="0" locked="1" layoutInCell="1" allowOverlap="1" wp14:anchorId="16AEB35F" wp14:editId="4723FE0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524A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564B015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B35F" id="_x0000_s1133" type="#_x0000_t202" style="position:absolute;left:0;text-align:left;margin-left:175.4pt;margin-top:770.55pt;width:159.55pt;height:36.4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0W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qR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OC5XRb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FDF524A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564B015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4768" behindDoc="0" locked="1" layoutInCell="1" allowOverlap="1" wp14:anchorId="4AD54D6D" wp14:editId="7408243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E00A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4D6D" id="_x0000_s1134" type="#_x0000_t202" style="position:absolute;left:0;text-align:left;margin-left:173.4pt;margin-top:703.3pt;width:164pt;height:16.8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d6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Jy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Yzd6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1BE00A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0192" behindDoc="0" locked="1" layoutInCell="1" allowOverlap="1" wp14:anchorId="77632999" wp14:editId="323FD316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9B85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32999" id="_x0000_s1135" type="#_x0000_t202" style="position:absolute;left:0;text-align:left;margin-left:2.1pt;margin-top:695.65pt;width:76.65pt;height:9.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9WGXY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D19B85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9168" behindDoc="0" locked="1" layoutInCell="1" allowOverlap="1" wp14:anchorId="5591BA3F" wp14:editId="52A2F91F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A09E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1BA3F" id="_x0000_s1136" type="#_x0000_t202" style="position:absolute;left:0;text-align:left;margin-left:172.25pt;margin-top:695.95pt;width:37.7pt;height:9.9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4i2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T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iuOIt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2FA09E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7360" behindDoc="0" locked="1" layoutInCell="1" allowOverlap="1" wp14:anchorId="513C0C3A" wp14:editId="07ADF17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251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0C3A" id="_x0000_s1137" type="#_x0000_t202" style="position:absolute;left:0;text-align:left;margin-left:342.2pt;margin-top:785.3pt;width:29.45pt;height:9.9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bL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TVdZU2SCmto&#10;96QDwmQ9eioU9IC/ORvIdg0Pv7YCFWfmsyMtk0ePAR6D9TEQTtLVhsuInE2b25jdPNG8IZU7nRU4&#10;1z60SQbKwhzMnhz6fJ//Oj/J1R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DjGGy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251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6336" behindDoc="0" locked="1" layoutInCell="1" allowOverlap="1" wp14:anchorId="37159815" wp14:editId="5278316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C0B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9815" id="_x0000_s1138" type="#_x0000_t202" style="position:absolute;left:0;text-align:left;margin-left:375.85pt;margin-top:785.85pt;width:18.2pt;height:9.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6K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HRZpdtJhTW0&#10;e9IBYbIePRUKesA/nA1ku4aH31uBijPz2ZGWyaPHAI/B+hgIJ+lqw2VEzqbNbcxunmjekMqdzgqc&#10;ax/aJANlYQ5mTw59vs9/nZ/k6gk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EYEjor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0DC0B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5312" behindDoc="0" locked="1" layoutInCell="1" allowOverlap="1" wp14:anchorId="680BF2BD" wp14:editId="2D6C30F3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2EF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F2BD" id="_x0000_s1139" type="#_x0000_t202" style="position:absolute;left:0;text-align:left;margin-left:399.75pt;margin-top:785.85pt;width:26.5pt;height:9.9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xV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mp4v0+2kwgba&#10;A+mAMFmPngoFPeAvzgayXcPDz51AxZn55EjL5NFTgKdgcwqEk3S14TIiZ9PmLmY3TzRvSeVOZwUu&#10;tY9tkoGyMEezJ4e+3O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OE4xV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612EF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4288" behindDoc="0" locked="1" layoutInCell="1" allowOverlap="1" wp14:anchorId="2A9EB085" wp14:editId="24E6BAC8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4E1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EB085" id="_x0000_s1140" type="#_x0000_t202" style="position:absolute;left:0;text-align:left;margin-left:488.7pt;margin-top:785.25pt;width:20.4pt;height:9.9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yD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+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Vbxsg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EE4E1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3264" behindDoc="0" locked="1" layoutInCell="1" allowOverlap="1" wp14:anchorId="429843AD" wp14:editId="66692674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D336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843AD" id="_x0000_s1141" type="#_x0000_t202" style="position:absolute;left:0;text-align:left;margin-left:466.85pt;margin-top:785.6pt;width:18.2pt;height:9.9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dz4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2Xy3Q7qbCB&#10;5kA6IIzWo6dCQQf4h7OebFfz8HsnUHFmPjvSMnn0GOAx2BwD4SRdrbmMyNm4uY3ZzSPNG1K51VmB&#10;c+2pTTJQFmYye3Lo833+6/wk10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ZRXc+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DD336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0128" behindDoc="0" locked="1" layoutInCell="1" allowOverlap="1" wp14:anchorId="6AF50B7A" wp14:editId="55C63145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6C8E5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0B7A" id="_x0000_s1142" type="#_x0000_t202" style="position:absolute;left:0;text-align:left;margin-left:6.2pt;margin-top:792.25pt;width:159.4pt;height:14.8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bEw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z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WSWxM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06C8E5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8080" behindDoc="0" locked="1" layoutInCell="1" allowOverlap="1" wp14:anchorId="2F5CF7EA" wp14:editId="1C9F894D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D504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CF7EA" id="_x0000_s1143" type="#_x0000_t202" style="position:absolute;left:0;text-align:left;margin-left:5.1pt;margin-top:774.75pt;width:159.4pt;height:17.5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hv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szf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p0hv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C5D504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1696" behindDoc="0" locked="1" layoutInCell="1" allowOverlap="1" wp14:anchorId="2F6318C7" wp14:editId="07BA60EA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D60E9" w14:textId="3C8DAB53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6551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318C7" id="_x0000_s1144" type="#_x0000_t202" style="position:absolute;left:0;text-align:left;margin-left:2.75pt;margin-top:706pt;width:164.3pt;height:15.7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FuMPr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3AD60E9" w14:textId="3C8DAB53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65519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8144" behindDoc="0" locked="1" layoutInCell="1" allowOverlap="1" wp14:anchorId="1424A396" wp14:editId="5CA47C45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65A2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4A396" id="_x0000_s1145" type="#_x0000_t202" style="position:absolute;left:0;text-align:left;margin-left:172.05pt;margin-top:755.1pt;width:37.7pt;height:9.9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H4g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u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v0H4g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665A2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D40478C" wp14:editId="16058F9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5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70EDA" id="Gerade Verbindung 33" o:spid="_x0000_s1026" style="position:absolute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626380" wp14:editId="4F9028EC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6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5DD78" id="Gerade Verbindung 34" o:spid="_x0000_s1026" style="position:absolute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87ED6A6" wp14:editId="64FD943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7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D8EBC" id="Gerade Verbindung 35" o:spid="_x0000_s1026" style="position:absolute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F2CE49D" wp14:editId="284B4FED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8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BE659" id="Gerade Verbindung 36" o:spid="_x0000_s1026" style="position:absolute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C45F85C" wp14:editId="5355C347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99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7CE72" id="Gerade Verbindung 37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8688" behindDoc="0" locked="1" layoutInCell="0" allowOverlap="1" wp14:anchorId="1C315D54" wp14:editId="2CD60D86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00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DD651" id="Gerade Verbindung 38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9712" behindDoc="0" locked="1" layoutInCell="1" allowOverlap="1" wp14:anchorId="2AD19563" wp14:editId="455CCA49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01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A6303" id="Gerade Verbindung 39" o:spid="_x0000_s1026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C92BC3" wp14:editId="27A09821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02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A9AA6A" id="Gerade Verbindung 40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6F8FDFB" wp14:editId="293477C7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3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D53E1C" id="Gerade Verbindung 41" o:spid="_x0000_s1026" style="position:absolute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CE3CEDB" wp14:editId="2A837EE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4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0A033" id="Gerade Verbindung 42" o:spid="_x0000_s1026" style="position:absolute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1A91BFF" wp14:editId="1FA3CD9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FF465" id="Gerade Verbindung 45" o:spid="_x0000_s1026" style="position:absolute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A121BE6" wp14:editId="53C539C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0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E3F3D" id="Gerade Verbindung 46" o:spid="_x0000_s1026" style="position:absolute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0470885" wp14:editId="501EC61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45DD7" id="Gerade Verbindung 47" o:spid="_x0000_s1026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6640" behindDoc="0" locked="1" layoutInCell="1" allowOverlap="1" wp14:anchorId="47A2FA4F" wp14:editId="5269963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08" name="Rechteck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C6EF7" id="Rechteck 508" o:spid="_x0000_s1026" style="position:absolute;margin-left:0;margin-top:-785.3pt;width:510.25pt;height:785.2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4F231E19" w14:textId="77777777" w:rsidR="009034B8" w:rsidRDefault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42F4ED21" w14:textId="1494D7B0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D2341AC" w14:textId="3C9B28F2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77E8E01" w14:textId="3D1A77C8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B720F12" w14:textId="21B8F018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EDF984B" w14:textId="72E24B56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E711721" w14:textId="0391349E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49C4CF7" w14:textId="2B418915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C34AD18" w14:textId="5BE1299D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8065934" w14:textId="569912AE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96E818A" w14:textId="77777777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DA987C5" w14:textId="77777777" w:rsidR="009034B8" w:rsidRDefault="007B5B6B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DD00A9" wp14:editId="33D7C1C6">
            <wp:extent cx="5093339" cy="4649637"/>
            <wp:effectExtent l="0" t="0" r="0" b="0"/>
            <wp:docPr id="1022" name="Grafik 1022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Grafik 1022" descr="Ein Bild, das Diagramm, Plan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197" cy="46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474C" w14:textId="77777777" w:rsidR="009034B8" w:rsidRDefault="009034B8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0C02307" w14:textId="77777777" w:rsidR="009034B8" w:rsidRDefault="009034B8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2744EC4" w14:textId="14AADDF6" w:rsidR="00DA2F01" w:rsidRDefault="00694624" w:rsidP="009034B8">
      <w:pPr>
        <w:rPr>
          <w:rFonts w:ascii="Arial" w:hAnsi="Arial" w:cs="Arial"/>
          <w:noProof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144640" behindDoc="1" locked="1" layoutInCell="1" allowOverlap="1" wp14:anchorId="2EE6B187" wp14:editId="6335622E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72" name="Grafik 572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2046C42" wp14:editId="4EB9E8E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0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DB8362" id="Gerade Verbindung 44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D27F5D3" wp14:editId="110E83AF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80101" id="Gerade Verbindung 31" o:spid="_x0000_s1026" style="position:absolute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4DE96DB" wp14:editId="1A4E37F0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2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6A98F" id="Gerade Verbindung 29" o:spid="_x0000_s1026" style="position:absolute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8016" behindDoc="0" locked="1" layoutInCell="1" allowOverlap="1" wp14:anchorId="45C4A6B6" wp14:editId="243C7A9F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5427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A6B6" id="_x0000_s1146" type="#_x0000_t202" style="position:absolute;margin-left:241pt;margin-top:725.25pt;width:28.15pt;height:9.9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buJ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U3n20mFNbR7&#10;0gFhsh49FQp6wD+cDWS7hoffW4GKM/PFkZbJo8cAj8H6GAgn6WrDZUTOps1tzG6eaN6Qyp3OCpxr&#10;H9okA2VhDmZPDn2+z3+dn+TqLwA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vbbuJ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215427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9040" behindDoc="0" locked="1" layoutInCell="1" allowOverlap="1" wp14:anchorId="3F38EBD2" wp14:editId="05BBAAC3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2757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8EBD2" id="_x0000_s1147" type="#_x0000_t202" style="position:absolute;margin-left:274.65pt;margin-top:725.55pt;width:27.85pt;height:9.9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rPV+w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29R01iSp0EB7&#10;IB0QJuvRU6GgB/zF2UC2q3n4uROoODMfHWmZPHoK8BQ0p0A4SVdrLiNyNm3uY3bzRPOOVO50VuBS&#10;+9gmGSgLczR7cujLff7r8iQ3vwE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D92rPV+wEAANo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332757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0064" behindDoc="0" locked="1" layoutInCell="1" allowOverlap="1" wp14:anchorId="0B92BBA8" wp14:editId="1735D415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BABA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BBA8" id="_x0000_s1148" type="#_x0000_t202" style="position:absolute;margin-left:308pt;margin-top:725.25pt;width:29.45pt;height:9.9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62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aSmF+l2UmED&#10;zYF0QBitR0+Fgg7wN2c92a7m4ddOoOLMfHakZfLoMcBjsDkGwkm6WnMZkbNxcxuzm0eaN6Ryq7MC&#10;59pTm2SgLMxk9uTQ5/v81/lJrv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E5AHrb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1EBABA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4400" behindDoc="0" locked="1" layoutInCell="1" allowOverlap="1" wp14:anchorId="0715D803" wp14:editId="6C0CAF46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3E95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D803" id="_x0000_s1149" type="#_x0000_t202" style="position:absolute;margin-left:240.45pt;margin-top:735pt;width:29.85pt;height:12.9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5A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oaZn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wHkOQP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53E95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5424" behindDoc="0" locked="1" layoutInCell="1" allowOverlap="1" wp14:anchorId="3DACF582" wp14:editId="2F53576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BED91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CF582" id="_x0000_s1150" type="#_x0000_t202" style="position:absolute;margin-left:273.25pt;margin-top:733.6pt;width:29.85pt;height:12.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wy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2p69jbdTips&#10;oXkiHRBG69FToaAD/M1ZT7arefi1F6g4M58caZk8egrwFGxPgXCSrtZcRuRs3NzG7OaR5g2p3Oqs&#10;wKX2sU0yUBbmaPbk0Jf7/NflSW6e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NoXDL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3EBED91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6448" behindDoc="0" locked="1" layoutInCell="1" allowOverlap="1" wp14:anchorId="2B4D5985" wp14:editId="51701F4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FABB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D5985" id="_x0000_s1151" type="#_x0000_t202" style="position:absolute;margin-left:308pt;margin-top:734.15pt;width:31.45pt;height:12.9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xa8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TVN8HQjqbCD&#10;+kQ6IAzWo6dCQQv4i7OObFfx8PMgUHFmPjrSMnn0HOA52J0D4SRdrbiMyNmwuY/ZzQPNO1K50VmB&#10;a+2xTTJQFmY0e3Loy33+6/okt78B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kNMWvP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13FABB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56BD595" wp14:editId="24ED8E38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19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D8F05" id="Gerade Verbindung 32" o:spid="_x0000_s1026" style="position:absolute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6752" behindDoc="0" locked="1" layoutInCell="1" allowOverlap="1" wp14:anchorId="4875D30F" wp14:editId="6B2EC2A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1EC1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D30F" id="_x0000_s1152" type="#_x0000_t202" style="position:absolute;margin-left:414pt;margin-top:695.9pt;width:37.7pt;height:9.9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5X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69T0VbqdVNhC&#10;fSQdEAbr0VOhoAX8zVlHtqt4+LUXqDgznxxpmTx6CvAUbE+BcJKuVlxG5GzY3MXs5oHmLanc6KzA&#10;pfbYJhkoCzOaPTn05T7/dXmSm2cA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3jv+V/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61EC1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7776" behindDoc="0" locked="1" layoutInCell="1" allowOverlap="1" wp14:anchorId="7BEFA46A" wp14:editId="338365A1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835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A46A" id="_x0000_s1153" type="#_x0000_t202" style="position:absolute;margin-left:342.6pt;margin-top:696.2pt;width:37.7pt;height:9.9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BjN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YX6XZSYQPN&#10;gXRAGK1HT4WCDvA3Zz3Zrubh106g4sx8dqRl8ugpwFOwOQXCSbpacxmRs3FzG7ObR5o3pHKrswKX&#10;2sc2yUBZmKPZk0Of7/Nflye5/gM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Dl5BjN+wEAANo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E4B835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8256" behindDoc="0" locked="1" layoutInCell="1" allowOverlap="1" wp14:anchorId="52DE9359" wp14:editId="3FC7B092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103C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E9359" id="_x0000_s1154" type="#_x0000_t202" style="position:absolute;margin-left:414.45pt;margin-top:704.8pt;width:93.3pt;height:14.3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bJct4PkBAADb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A1103C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9280" behindDoc="0" locked="1" layoutInCell="1" allowOverlap="1" wp14:anchorId="6ACDB8D0" wp14:editId="7137F35A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2C4B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B8D0" id="_x0000_s1155" type="#_x0000_t202" style="position:absolute;margin-left:342.45pt;margin-top:705.35pt;width:65.9pt;height:13.7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vF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W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VXqrxf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302C4B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4160" behindDoc="0" locked="1" layoutInCell="1" allowOverlap="1" wp14:anchorId="0A7FC433" wp14:editId="62969FC8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91BE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FC433" id="_x0000_s1156" type="#_x0000_t202" style="position:absolute;margin-left:342.75pt;margin-top:765.8pt;width:48.35pt;height:12.9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sTD+wEAANo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oeO04qbKA5&#10;kA4Io/XoqVDQAf7mrCfb1Tz82glUnJnPjrRMHj0FeAo2p0A4SVdrLiNyNm7uYnbzSPOWVG51VuBS&#10;+9gmGSgLczR7cujLff7r8iTXf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VTsTD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6691BE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5184" behindDoc="0" locked="1" layoutInCell="1" allowOverlap="1" wp14:anchorId="477CB1E5" wp14:editId="15C169C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D59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B1E5" id="_x0000_s1157" type="#_x0000_t202" style="position:absolute;margin-left:433.65pt;margin-top:766.05pt;width:73.8pt;height:15.1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zq+wEAANoDAAAOAAAAZHJzL2Uyb0RvYy54bWysU8tu2zAQvBfoPxC815KdOk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5fvFtcUkZSan69eFsucwVRHS97DPGjAstSUHOk7jK42D+GmJoR1fGXVMvBgzYm&#10;j9o41lOB5WKZL7zIWB3JiUbbml+V6Ru9kTh+cE2+HIU2Y0wFjJtIJ54j4zhsBqYbavoia5JU2EBz&#10;IB0QRuvRU6GgA/zNWU+2q3n4tROoODOfHGmZPHoM8BhsjoFwkq7WXEbkbNzcxezmkeYtqdzqrMC5&#10;9tQmGSgLM5k9OfTlPv91fpLrZ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3OZs6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4E4D59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5968" behindDoc="0" locked="1" layoutInCell="1" allowOverlap="1" wp14:anchorId="38047527" wp14:editId="1E0F1BEE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417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7527" id="_x0000_s1158" type="#_x0000_t202" style="position:absolute;margin-left:342.7pt;margin-top:755.8pt;width:37.7pt;height:9.9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fg/AEAANoDAAAOAAAAZHJzL2Uyb0RvYy54bWysU8tu2zAQvBfoPxC817Kdun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b5Wp5TRlJqdl8sbzKcypEebrsMcSPCixLQcWRusvg4vAYYmpGlKdfUi0HD9qY&#10;PGrjWFfx68V8kS+8yFgdyYlG24qvpukbvJE4fnB1vhyFNkNMBYwbSSeeA+PYb3uma2r6ap5uJxW2&#10;UB9JB4TBevRUKGgBf3PWke0qHn7tBSrOzCdHWiaPngI8BdtTIJykqxWXETkbNncxu3mgeUsqNzor&#10;cKk9tkkGysKMZk8OfbnPf12e5OYZ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CkJn4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DFF417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6992" behindDoc="0" locked="1" layoutInCell="1" allowOverlap="1" wp14:anchorId="44AF4D3B" wp14:editId="1432AD1F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3D36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F4D3B" id="_x0000_s1159" type="#_x0000_t202" style="position:absolute;margin-left:433.4pt;margin-top:756.3pt;width:51.55pt;height:9.9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5H6vY/wBAADa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E23D36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3136" behindDoc="0" locked="1" layoutInCell="1" allowOverlap="1" wp14:anchorId="77284C2F" wp14:editId="5FFFA3A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1B7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84C2F" id="_x0000_s1160" type="#_x0000_t202" style="position:absolute;margin-left:399.7pt;margin-top:756.3pt;width:29.3pt;height:9.9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IS4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anr5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wUhLj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E1B7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D3726BF" wp14:editId="77D653BC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29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B817E" id="Gerade Verbindung 28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457584B" wp14:editId="55E31EF8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30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67EC8" id="Gerade Verbindung 294" o:spid="_x0000_s1026" style="position:absolute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6208" behindDoc="0" locked="1" layoutInCell="1" allowOverlap="1" wp14:anchorId="0527F553" wp14:editId="68FB33D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5849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7F553" id="_x0000_s1161" type="#_x0000_t202" style="position:absolute;margin-left:399.75pt;margin-top:766.05pt;width:28.15pt;height:15.1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/3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ewv/f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965849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3920" behindDoc="0" locked="1" layoutInCell="1" allowOverlap="1" wp14:anchorId="08008BE9" wp14:editId="18042417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C52B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8BE9" id="_x0000_s1162" type="#_x0000_t202" style="position:absolute;margin-left:342.15pt;margin-top:726.05pt;width:43.45pt;height:9.9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Yd1rN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3C52B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1088" behindDoc="0" locked="1" layoutInCell="1" allowOverlap="1" wp14:anchorId="71E953E7" wp14:editId="1F44C50C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B9D5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53E7" id="_x0000_s1163" type="#_x0000_t202" style="position:absolute;margin-left:466.4pt;margin-top:725.5pt;width:29.8pt;height:9.9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2m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pqZni3Q7qbCB&#10;+kA6IAzWo6dCQQv4h7OObFfx8HsnUHFmPjvSMnn0FOAp2JwC4SRdrbiMyNmwuYvZzQPNW1K50VmB&#10;S+1jm2SgLMzR7MmhL/f5r8uTXD8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6kztpv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CCB9D5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C482837" wp14:editId="673B8B10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34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51E5C" id="Gerade Verbindung 30" o:spid="_x0000_s1026" style="position:absolute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2352" behindDoc="0" locked="1" layoutInCell="1" allowOverlap="1" wp14:anchorId="7252D0C8" wp14:editId="6E207F0A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241E" w14:textId="3293FBEE" w:rsidR="00694624" w:rsidRPr="002972DB" w:rsidRDefault="007B5B6B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2D0C8" id="_x0000_s1164" type="#_x0000_t202" style="position:absolute;margin-left:342.7pt;margin-top:735.5pt;width:118.45pt;height:15.3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BsX73j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5E9241E" w14:textId="3293FBEE" w:rsidR="00694624" w:rsidRPr="002972DB" w:rsidRDefault="007B5B6B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7472" behindDoc="0" locked="1" layoutInCell="1" allowOverlap="1" wp14:anchorId="6FB6A288" wp14:editId="4C863E01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71BC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A288" id="_x0000_s1165" type="#_x0000_t202" style="position:absolute;margin-left:467.2pt;margin-top:735.4pt;width:40.7pt;height:12.9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AhuGz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B371BC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4944" behindDoc="0" locked="1" layoutInCell="1" allowOverlap="1" wp14:anchorId="55059D47" wp14:editId="536FA2BB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5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83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9D47" id="_x0000_s1166" type="#_x0000_t202" style="position:absolute;margin-left:172.35pt;margin-top:726.3pt;width:53.9pt;height:9.9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Fo5wK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FAF83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3376" behindDoc="0" locked="1" layoutInCell="1" allowOverlap="1" wp14:anchorId="7CC2B606" wp14:editId="54CDF911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5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5A5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2B606" id="_x0000_s1167" type="#_x0000_t202" style="position:absolute;margin-left:172.9pt;margin-top:735.55pt;width:62.95pt;height:12.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MC9JX/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9A5A5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7CD8E8CC" wp14:editId="2867E25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539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51FF4" id="Gerade Verbindung 43" o:spid="_x0000_s1026" style="position:absolute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2592" behindDoc="0" locked="1" layoutInCell="1" allowOverlap="1" wp14:anchorId="3462930C" wp14:editId="44B007BB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5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3DB47" w14:textId="0683FB1C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2930C" id="_x0000_s1168" type="#_x0000_t202" style="position:absolute;margin-left:399.75pt;margin-top:795.3pt;width:62.05pt;height:12.9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9Uq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hpp+O0u3kwob&#10;aA6kA8JoPXoqFHSAvznryXY1D792AhVn5rMjLZNHTwGegs0pEE7S1ZrLiJyNm9uY3TzSvCGVW50V&#10;uNQ+tkkGysIczZ4c+nyf/7o8yfUf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Ot9Uq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5F3DB47" w14:textId="0683FB1C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8496" behindDoc="0" locked="1" layoutInCell="1" allowOverlap="1" wp14:anchorId="302558A4" wp14:editId="23C65EE7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5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BF0D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558A4" id="_x0000_s1169" type="#_x0000_t202" style="position:absolute;margin-left:342.2pt;margin-top:794.2pt;width:29.45pt;height:12.9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js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9T01TzdTips&#10;oDmQDgij9eipUNAB/uasJ9vVPPzaCVScmU+OtEwePQV4CjanQDhJV2suI3I2bu5idvNI85ZUbnVW&#10;4FL72CYZKAtzNHty6Mt9/uvyJNf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Hhtjs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6EBF0D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1568" behindDoc="0" locked="1" layoutInCell="1" allowOverlap="1" wp14:anchorId="0C3376CC" wp14:editId="2D613066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96E5D" w14:textId="279A6669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76CC" id="_x0000_s1170" type="#_x0000_t202" style="position:absolute;margin-left:490.35pt;margin-top:794.2pt;width:18.2pt;height:12.9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ir/AEAANoDAAAOAAAAZHJzL2Uyb0RvYy54bWysU8tu2zAQvBfoPxC817JsJ3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S4oIylVXs+X8zynQlSnyx5D/KTAshTUHKm7DC72jyGmZkR1+iXVcvCgjcmj&#10;No71NX9/NbvKF15krI7kRKNtzZfT9I3eSBw/uiZfjkKbMaYCxh1JJ54j4zhsBqYbanqxSLeTChto&#10;DqQDwmg9eioUdIC/OevJdjUPv3YCFWfmsyMtk0dPAZ6CzSkQTtLVmsuInI2bu5jdPNK8JZVbnRW4&#10;1D62SQbKwhzNnhz6cp//ujzJ9R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DF2Kv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3396E5D" w14:textId="279A6669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0544" behindDoc="0" locked="1" layoutInCell="1" allowOverlap="1" wp14:anchorId="048A8D0E" wp14:editId="5251F6F3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5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F6278" w14:textId="12E64965" w:rsidR="00694624" w:rsidRPr="00965519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A8D0E" id="_x0000_s1171" type="#_x0000_t202" style="position:absolute;margin-left:467.35pt;margin-top:793.3pt;width:18.2pt;height:12.9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j4x/AEAANoDAAAOAAAAZHJzL2Uyb0RvYy54bWysU8tu2zAQvBfoPxC817LsOH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V5RRlKqvJ4v53lOhahOlz2G+EmBZSmoOVJ3GVzsH0NMzYjq9Euq5eBBG5NH&#10;bRzra/5+MVvkCy8yVkdyotG25stp+kZvJI4fXZMvR6HNGFMB446kE8+RcRw2A9MNNX21SLeTChto&#10;DqQDwmg9eioUdIC/OevJdjUPv3YCFWfmsyMtk0dPAZ6CzSkQTtLVmsuInI2bu5jdPNK8JZVbnRW4&#10;1D62SQbKwhzNnhz6cp//ujzJ9R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saPjH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6BF6278" w14:textId="12E64965" w:rsidR="00694624" w:rsidRPr="00965519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9520" behindDoc="0" locked="1" layoutInCell="1" allowOverlap="1" wp14:anchorId="2D7BB034" wp14:editId="7D239241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E46B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B034" id="_x0000_s1172" type="#_x0000_t202" style="position:absolute;margin-left:375.85pt;margin-top:794.2pt;width:18.2pt;height:12.9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WRF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NX21SLeTChto&#10;DqQDwmg9eioUdIC/OevJdjUPv3YCFWfmsyMtk0dPAZ6CzSkQTtLVmsuInI2bu5jdPNK8JZVbnRW4&#10;1D62SQbKwhzNnhz6cp//ujzJ9R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V31kR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15E46B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1328" behindDoc="0" locked="1" layoutInCell="1" allowOverlap="1" wp14:anchorId="58AEBFDF" wp14:editId="4303BC62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5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F9771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1731BB58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EBFDF" id="_x0000_s1173" type="#_x0000_t202" style="position:absolute;margin-left:175.4pt;margin-top:770.55pt;width:159.55pt;height:36.4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PjIq9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E0F9771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1731BB58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0304" behindDoc="0" locked="1" layoutInCell="1" allowOverlap="1" wp14:anchorId="015EC470" wp14:editId="2BA29F1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5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106A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EC470" id="_x0000_s1174" type="#_x0000_t202" style="position:absolute;margin-left:173.4pt;margin-top:703.3pt;width:164pt;height:16.8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DR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JMn7RbqdZFhD&#10;uychECbv0VuhoAf8w9lAvmt4+L0VqDgzXxyJmUx6DPAYrI+BcJKuNlxG5Gza3MZs54nmDcnc6azA&#10;ufahTXJQFubg9mTR5/v81/lNrv4C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vVuDR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10106A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5728" behindDoc="0" locked="1" layoutInCell="1" allowOverlap="1" wp14:anchorId="18BDAA6B" wp14:editId="3F3F9C4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32A5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AA6B" id="_x0000_s1175" type="#_x0000_t202" style="position:absolute;margin-left:2.1pt;margin-top:695.65pt;width:76.65pt;height:9.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km2yc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1F32A5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4704" behindDoc="0" locked="1" layoutInCell="1" allowOverlap="1" wp14:anchorId="065B4A58" wp14:editId="773FB508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5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839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4A58" id="_x0000_s1176" type="#_x0000_t202" style="position:absolute;margin-left:172.25pt;margin-top:695.95pt;width:37.7pt;height:9.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8d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z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pdZfH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6A839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2896" behindDoc="0" locked="1" layoutInCell="1" allowOverlap="1" wp14:anchorId="6210F468" wp14:editId="3F7D276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A976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0F468" id="_x0000_s1177" type="#_x0000_t202" style="position:absolute;margin-left:342.2pt;margin-top:785.3pt;width:29.45pt;height:9.9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FFg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VDTy6xJUmED&#10;zYF0QBitR0+Fgg7wN2c92a7m4ddOoOLMfHakZfLoMcBjsDkGwkm6WnMZkbNxcxuzm0eaN6Ryq7MC&#10;59pTm2SgLMxk9uTQ5/v81/lJrv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IQRRY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AA976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1872" behindDoc="0" locked="1" layoutInCell="1" allowOverlap="1" wp14:anchorId="3F5D6A4B" wp14:editId="7DC38AD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999A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6A4B" id="_x0000_s1178" type="#_x0000_t202" style="position:absolute;margin-left:375.85pt;margin-top:785.85pt;width:18.2pt;height:9.9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Vkh/A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PSiSreTCmto&#10;96QDwmQ9eioU9IB/OBvIdg0Pv7cCFWfmsyMtk0ePAR6D9TEQTtLVhsuInE2b25jdPNG8IZU7nRU4&#10;1z60SQbKwhzMnhz6fJ//Oj/J1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pMVkh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5999A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0848" behindDoc="0" locked="1" layoutInCell="1" allowOverlap="1" wp14:anchorId="51B28B3C" wp14:editId="499465EC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7840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28B3C" id="_x0000_s1179" type="#_x0000_t202" style="position:absolute;margin-left:399.75pt;margin-top:785.85pt;width:26.5pt;height:9.9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v+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arpcpdtJhS00&#10;R9IBYbQePRUKOsBfnPVku5qHn3uBijPzyZGWyaOnAE/B9hQIJ+lqzWVEzsbNXcxuHmneksqtzgpc&#10;ak9tkoGyMJPZk0Nf7vNflye5+Q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hJlv+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B67840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9824" behindDoc="0" locked="1" layoutInCell="1" allowOverlap="1" wp14:anchorId="5D16E281" wp14:editId="51FC4B8C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35BB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6E281" id="_x0000_s1180" type="#_x0000_t202" style="position:absolute;margin-left:488.7pt;margin-top:785.25pt;width:20.4pt;height:9.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bso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5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eom7K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7135BB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8800" behindDoc="0" locked="1" layoutInCell="1" allowOverlap="1" wp14:anchorId="56EB2E26" wp14:editId="17563E0D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2C7F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B2E26" id="_x0000_s1181" type="#_x0000_t202" style="position:absolute;margin-left:466.85pt;margin-top:785.6pt;width:18.2pt;height:9.9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tT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0vl+l2UmED&#10;zYF0QBitR0+Fgg7wD2c92a7m4fdOoOLMfHakZfLoMcBjsDkGwkm6WnMZkbNxcxuzm0eaN6Ryq7MC&#10;59pTm2SgLMxk9uTQ5/v81/lJrp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SiALU/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F2C7F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5664" behindDoc="0" locked="1" layoutInCell="1" allowOverlap="1" wp14:anchorId="62972ED2" wp14:editId="5CEC0DA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5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0934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2ED2" id="_x0000_s1182" type="#_x0000_t202" style="position:absolute;margin-left:6.2pt;margin-top:792.25pt;width:159.4pt;height:14.8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Gab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L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dhBmm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B0934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3616" behindDoc="0" locked="1" layoutInCell="1" allowOverlap="1" wp14:anchorId="66D56217" wp14:editId="2320E7B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5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B4B4C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6217" id="_x0000_s1183" type="#_x0000_t202" style="position:absolute;margin-left:5.1pt;margin-top:774.75pt;width:159.4pt;height:17.5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/E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ize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ukp/E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EBB4B4C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7232" behindDoc="0" locked="1" layoutInCell="1" allowOverlap="1" wp14:anchorId="40655B40" wp14:editId="0B6A79F3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5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76610" w14:textId="192BC82C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6551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55B40" id="_x0000_s1184" type="#_x0000_t202" style="position:absolute;margin-left:2.75pt;margin-top:706pt;width:164.3pt;height:15.7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OdbYB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74876610" w14:textId="192BC82C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65519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3680" behindDoc="0" locked="1" layoutInCell="1" allowOverlap="1" wp14:anchorId="0ED50EA3" wp14:editId="1E9F2EE7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5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E6BE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0EA3" id="_x0000_s1185" type="#_x0000_t202" style="position:absolute;margin-left:172.05pt;margin-top:755.1pt;width:37.7pt;height:9.9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mL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v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A5amL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7AE6BE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BD7036C" wp14:editId="62AB263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8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D204AD" id="Gerade Verbindung 33" o:spid="_x0000_s1026" style="position:absolute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AE5FFF8" wp14:editId="4499ADD4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9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E5ADC" id="Gerade Verbindung 34" o:spid="_x0000_s1026" style="position:absolute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6AE6499" wp14:editId="7B561F7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0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E9609" id="Gerade Verbindung 35" o:spid="_x0000_s1026" style="position:absolute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20208EC" wp14:editId="131D26C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1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913DF" id="Gerade Verbindung 36" o:spid="_x0000_s1026" style="position:absolute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0650FA8" wp14:editId="201693CC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562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C19C58" id="Gerade Verbindung 37" o:spid="_x0000_s1026" style="position:absolute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4224" behindDoc="0" locked="1" layoutInCell="0" allowOverlap="1" wp14:anchorId="1D30C4F0" wp14:editId="72FFFE21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63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7C8BB" id="Gerade Verbindung 38" o:spid="_x0000_s1026" style="position:absolute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5248" behindDoc="0" locked="1" layoutInCell="1" allowOverlap="1" wp14:anchorId="61C53B1C" wp14:editId="66799C9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64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9F42C" id="Gerade Verbindung 39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278B9D2" wp14:editId="4C7DA83F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65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C15FEC" id="Gerade Verbindung 40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BAC5580" wp14:editId="6D58D67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6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4EECB" id="Gerade Verbindung 41" o:spid="_x0000_s1026" style="position:absolute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42820DF" wp14:editId="1281C0E3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7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112C3" id="Gerade Verbindung 42" o:spid="_x0000_s1026" style="position:absolute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6D18EF2" wp14:editId="0065A28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68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0A94C" id="Gerade Verbindung 45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618A287" wp14:editId="0A2009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69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085E7" id="Gerade Verbindung 46" o:spid="_x0000_s1026" style="position:absolute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A1B8620" wp14:editId="5CF51E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70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349630" id="Gerade Verbindung 47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2176" behindDoc="0" locked="1" layoutInCell="1" allowOverlap="1" wp14:anchorId="42A26935" wp14:editId="6BAAE97F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71" name="Rechteck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521DC" id="Rechteck 571" o:spid="_x0000_s1026" style="position:absolute;margin-left:0;margin-top:-785.3pt;width:510.25pt;height:785.2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C2C4AA2" w14:textId="77777777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12457A6" w14:textId="77777777" w:rsidR="00537B1F" w:rsidRDefault="009034B8" w:rsidP="00537B1F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  <w:r w:rsidR="00537B1F">
        <w:rPr>
          <w:rFonts w:ascii="Arial" w:hAnsi="Arial" w:cs="Arial"/>
          <w:noProof/>
          <w:sz w:val="24"/>
          <w:szCs w:val="24"/>
        </w:rPr>
        <w:lastRenderedPageBreak/>
        <w:t>STL</w:t>
      </w:r>
    </w:p>
    <w:p w14:paraId="46D621D9" w14:textId="1DBB1CFE" w:rsidR="00537B1F" w:rsidRDefault="00537B1F" w:rsidP="00537B1F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Beilage 3</w:t>
      </w:r>
      <w:r>
        <w:rPr>
          <w:rFonts w:ascii="Arial" w:hAnsi="Arial" w:cs="Arial"/>
          <w:noProof/>
          <w:sz w:val="24"/>
          <w:szCs w:val="24"/>
        </w:rPr>
        <w:br w:type="page"/>
      </w:r>
    </w:p>
    <w:p w14:paraId="30131CFA" w14:textId="77777777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0CD5C758" w14:textId="2F3777D7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4DE6B09B" w14:textId="26120CC4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1D80889B" w14:textId="60DB2C5D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5341D489" w14:textId="77777777" w:rsidR="00BB5B5E" w:rsidRDefault="00BB5B5E">
      <w:pPr>
        <w:rPr>
          <w:rFonts w:ascii="Arial" w:hAnsi="Arial" w:cs="Arial"/>
          <w:noProof/>
          <w:sz w:val="24"/>
          <w:szCs w:val="24"/>
        </w:rPr>
      </w:pPr>
    </w:p>
    <w:p w14:paraId="224D4E40" w14:textId="56987F97" w:rsidR="00694624" w:rsidRDefault="007315BD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A0C563" wp14:editId="6800B4AF">
            <wp:extent cx="3899326" cy="6092455"/>
            <wp:effectExtent l="0" t="0" r="6350" b="3810"/>
            <wp:docPr id="1158" name="Grafik 11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Grafik 1158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02" cy="61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4336" w14:textId="227E75CA" w:rsidR="00DA2F01" w:rsidRDefault="00DA2F01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6517358" w14:textId="0524A581" w:rsidR="00D0413D" w:rsidRDefault="009034B8" w:rsidP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210176" behindDoc="1" locked="1" layoutInCell="1" allowOverlap="1" wp14:anchorId="5B6E3E2F" wp14:editId="2F54658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635" name="Grafik 635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3C76DFD" wp14:editId="24D3787A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3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A21396" id="Gerade Verbindung 44" o:spid="_x0000_s1026" style="position:absolute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FC19392" wp14:editId="20472B2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4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22338" id="Gerade Verbindung 31" o:spid="_x0000_s1026" style="position:absolute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54FF65F" wp14:editId="47AB8DFA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5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9AC04" id="Gerade Verbindung 29" o:spid="_x0000_s1026" style="position:absolute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3552" behindDoc="0" locked="1" layoutInCell="1" allowOverlap="1" wp14:anchorId="1B728624" wp14:editId="1390D026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BB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8624" id="_x0000_s1186" type="#_x0000_t202" style="position:absolute;margin-left:241pt;margin-top:725.25pt;width:28.15pt;height:9.9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wi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UtOX+XZSYQ3t&#10;nnRAmKxHT4WCHvA3ZwPZruHh11ag4sx8dqRl8ugxwGOwPgbCSbracBmRs2lzF7ObJ5q3pHKnswLn&#10;2oc2yUBZmIPZk0Nf7v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AWGwi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E5BB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4576" behindDoc="0" locked="1" layoutInCell="1" allowOverlap="1" wp14:anchorId="358DF6B4" wp14:editId="223E3A5F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C66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DF6B4" id="_x0000_s1187" type="#_x0000_t202" style="position:absolute;margin-left:274.65pt;margin-top:725.55pt;width:27.85pt;height:9.9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2R+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9T0KmuSVNhC&#10;fSQdEAbr0VOhoAX8w1lHtqt4+L0XqDgznx1pmTx6CvAUbE+BcJKuVlxG5GzY3MXs5oHmLanc6KzA&#10;pfbYJhkoCzOaPTn0+T7/dXmSm7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0u9kf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38EC66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5600" behindDoc="0" locked="1" layoutInCell="1" allowOverlap="1" wp14:anchorId="48522654" wp14:editId="129539D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79A6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2654" id="_x0000_s1188" type="#_x0000_t202" style="position:absolute;margin-left:308pt;margin-top:725.25pt;width:29.45pt;height:9.9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kd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NNXy7S7aTC&#10;BpoD6YAwWo+eCgUd4G/OerJdzcOvnUDFmfnkSMvk0SnAKdhMgXCSrtZcRuRs3NzF7OaR5i2p3Oqs&#10;wLn2sU0yUBbmaPbk0Jf7/Nf5Sa6fAQ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hdckd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679A6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9936" behindDoc="0" locked="1" layoutInCell="1" allowOverlap="1" wp14:anchorId="01D9827E" wp14:editId="106FDFE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0F3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9827E" id="_x0000_s1189" type="#_x0000_t202" style="position:absolute;margin-left:240.45pt;margin-top:735pt;width:29.85pt;height:12.9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nr+w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yU2n20mFLTRH&#10;0gFhtB49FQo6wF+c9WS7moefe4GKM/PRkZbJo+cAz8H2HAgn6WrNZUTOxs19zG4ead6Ryq3OClxr&#10;n9okA2VhTmZPDn25z39dn+TmNwA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DvTNnr+wEAANo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FE0F3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0960" behindDoc="0" locked="1" layoutInCell="1" allowOverlap="1" wp14:anchorId="2EECBF37" wp14:editId="4B7070DB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2805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BF37" id="_x0000_s1190" type="#_x0000_t202" style="position:absolute;margin-left:273.25pt;margin-top:733.6pt;width:29.85pt;height:12.9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uZ/A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m9T023Q7qbCF&#10;5ol0QBitR0+Fgg7wN2c92a7m4ddeoOLMfHKkZfLoKcBTsD0Fwkm6WnMZkbNxcxuzm0eaN6Ryq7MC&#10;l9rHNslAWZij2ZNDX+7zX5cnuXkG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zF2LmfwBAADa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22805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1984" behindDoc="0" locked="1" layoutInCell="1" allowOverlap="1" wp14:anchorId="33A64D2A" wp14:editId="0DEB024D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2F6D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4D2A" id="_x0000_s1191" type="#_x0000_t202" style="position:absolute;margin-left:308pt;margin-top:734.15pt;width:31.45pt;height:12.9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sEX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dWp6mW4nFXZQ&#10;n0gHhMF69FQoaAF/cdaR7Soefh4EKs7MR0daJo+eAzwHu3MgnKSrFZcRORs29zG7eaB5Ryo3Oitw&#10;rT22SQbKwoxmTw59uc9/XZ/k9jc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v+bBF/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E2F6D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BC406BD" wp14:editId="7A432E1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8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42118" id="Gerade Verbindung 32" o:spid="_x0000_s1026" style="position:absolute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2288" behindDoc="0" locked="1" layoutInCell="1" allowOverlap="1" wp14:anchorId="7E4B1EDC" wp14:editId="22EBD24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1A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1EDC" id="_x0000_s1192" type="#_x0000_t202" style="position:absolute;margin-left:414pt;margin-top:695.9pt;width:37.7pt;height:9.9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8Q4p/P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1DE1A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3312" behindDoc="0" locked="1" layoutInCell="1" allowOverlap="1" wp14:anchorId="4BEF17CE" wp14:editId="2E71192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912E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17CE" id="_x0000_s1193" type="#_x0000_t202" style="position:absolute;margin-left:342.6pt;margin-top:696.2pt;width:37.7pt;height:9.9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9m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2r6apluJxW2&#10;UB9JB4TBevRUKGgBf3PWke0qHn7tBSrOzCdHWiaPngI8BdtTIJykqxWXETkbNncxu3mgeUsqNzor&#10;cKk9tkkGysKMZk8OfbnPf12e5OYZ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ytHPZ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C0912E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3792" behindDoc="0" locked="1" layoutInCell="1" allowOverlap="1" wp14:anchorId="43DE7C14" wp14:editId="494AEAB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E0A5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E7C14" id="_x0000_s1194" type="#_x0000_t202" style="position:absolute;margin-left:414.45pt;margin-top:704.8pt;width:93.3pt;height:14.3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EOi+k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F3E0A5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4816" behindDoc="0" locked="1" layoutInCell="1" allowOverlap="1" wp14:anchorId="5A1BA4C8" wp14:editId="718D63D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AAA5C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A4C8" id="_x0000_s1195" type="#_x0000_t202" style="position:absolute;margin-left:342.45pt;margin-top:705.35pt;width:65.9pt;height:13.7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3xu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X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ek98bv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09AAA5C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9696" behindDoc="0" locked="1" layoutInCell="1" allowOverlap="1" wp14:anchorId="583D4C55" wp14:editId="42A64F7E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DDE03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4C55" id="_x0000_s1196" type="#_x0000_t202" style="position:absolute;margin-left:342.75pt;margin-top:765.8pt;width:48.35pt;height:12.9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+nsTa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AFDDE03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0720" behindDoc="0" locked="1" layoutInCell="1" allowOverlap="1" wp14:anchorId="01445CDC" wp14:editId="36AB0D5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DE17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5CDC" id="_x0000_s1197" type="#_x0000_t202" style="position:absolute;margin-left:433.65pt;margin-top:766.05pt;width:73.8pt;height:15.1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07tB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8EDE17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1504" behindDoc="0" locked="1" layoutInCell="1" allowOverlap="1" wp14:anchorId="5B2C470E" wp14:editId="4CAED8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331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470E" id="_x0000_s1198" type="#_x0000_t202" style="position:absolute;margin-left:342.7pt;margin-top:755.8pt;width:37.7pt;height:9.9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BL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OLWbqdVNhA&#10;cyAdEEbr0VOhoAP8zVlPtqt5+LUTqDgznx1pmTx6CvAUbE6BcJKu1lxG5Gzc3Mbs5pHmDanc6qzA&#10;pfaxTTJQFuZo9uTQ5/v81+VJrv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JXewS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60331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2528" behindDoc="0" locked="1" layoutInCell="1" allowOverlap="1" wp14:anchorId="6AA431A2" wp14:editId="381100CC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B0C0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431A2" id="_x0000_s1199" type="#_x0000_t202" style="position:absolute;margin-left:433.4pt;margin-top:756.3pt;width:51.55pt;height:9.9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MtLeMj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07B0C0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8672" behindDoc="0" locked="1" layoutInCell="1" allowOverlap="1" wp14:anchorId="7F586FFE" wp14:editId="7ECD53F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B27E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6FFE" id="_x0000_s1200" type="#_x0000_t202" style="position:absolute;margin-left:399.7pt;margin-top:756.3pt;width:29.3pt;height:9.9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MT/AEAANoDAAAOAAAAZHJzL2Uyb0RvYy54bWysU9uO0zAQfUfiHyy/0zRdSp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q9Wi7KkjKRUuViurvKcClGdLnsM8YMCy1JQc6TuMrg4PIaYmhHV6ZdUy8GDNiaP&#10;2jjW1/ztcrHMF55lrI7kRKNtza/n6Ru9kTi+d02+HIU2Y0wFjJtIJ54j4zhsB6Ybanr1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JMhUx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93B27E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61B0BC4" wp14:editId="769F1A5E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92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FCA84B" id="Gerade Verbindung 28" o:spid="_x0000_s1026" style="position:absolute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0C382E1" wp14:editId="7780DFF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93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A13C02" id="Gerade Verbindung 294" o:spid="_x0000_s1026" style="position:absolute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1744" behindDoc="0" locked="1" layoutInCell="1" allowOverlap="1" wp14:anchorId="261C9B43" wp14:editId="327D2A7D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42B9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C9B43" id="_x0000_s1201" type="#_x0000_t202" style="position:absolute;margin-left:399.75pt;margin-top:766.05pt;width:28.15pt;height:15.1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Whc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HiFaF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B42B9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9456" behindDoc="0" locked="1" layoutInCell="1" allowOverlap="1" wp14:anchorId="06D3CC63" wp14:editId="0654B6A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2C5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CC63" id="_x0000_s1202" type="#_x0000_t202" style="position:absolute;margin-left:342.15pt;margin-top:726.05pt;width:43.45pt;height:9.9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Tui8n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F82C5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6624" behindDoc="0" locked="1" layoutInCell="1" allowOverlap="1" wp14:anchorId="7AF0D3F9" wp14:editId="04010274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1BD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0D3F9" id="_x0000_s1203" type="#_x0000_t202" style="position:absolute;margin-left:466.4pt;margin-top:725.5pt;width:29.8pt;height:9.9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oN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cpluJxW2&#10;UB9JB4TBevRUKGgBf3PWke0qHn7tBSrOzCdHWiaPngI8BdtTIJykqxWXETkbNncxu3mgeUsqNzor&#10;cKk9tkkGysKMZk8OfbnPf12e5OYZ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xXk6Df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1BD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5C7CD85" wp14:editId="4D2435B1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97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E898F" id="Gerade Verbindung 30" o:spid="_x0000_s1026" style="position:absolute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7888" behindDoc="0" locked="1" layoutInCell="1" allowOverlap="1" wp14:anchorId="012CA0FE" wp14:editId="2828F403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C7196" w14:textId="4A71E133" w:rsidR="00694624" w:rsidRPr="002972DB" w:rsidRDefault="009034B8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Top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CA0FE" id="_x0000_s1204" type="#_x0000_t202" style="position:absolute;margin-left:342.7pt;margin-top:735.5pt;width:118.45pt;height:15.3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DQiONP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8C7196" w14:textId="4A71E133" w:rsidR="00694624" w:rsidRPr="002972DB" w:rsidRDefault="009034B8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Top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3008" behindDoc="0" locked="1" layoutInCell="1" allowOverlap="1" wp14:anchorId="4625D25C" wp14:editId="3403EC66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EC13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D25C" id="_x0000_s1205" type="#_x0000_t202" style="position:absolute;margin-left:467.2pt;margin-top:735.4pt;width:40.7pt;height:12.9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LS5RZ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EC13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0480" behindDoc="0" locked="1" layoutInCell="1" allowOverlap="1" wp14:anchorId="1590E677" wp14:editId="72E61BCC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79A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E677" id="_x0000_s1206" type="#_x0000_t202" style="position:absolute;margin-left:172.35pt;margin-top:726.3pt;width:53.9pt;height:9.9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3gN+Q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q1ydVGigPZAO&#10;CJP16FehoAf8zdlAtqt5+LUTqDgznxxpmTx6CvAUNKdAOEmlNZcROZs2tzG7eaJ5Qyp3Oitw6X0c&#10;kwyUNTyaPTn0+T7fuvySmyc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Jtd4D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1BC79A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8912" behindDoc="0" locked="1" layoutInCell="1" allowOverlap="1" wp14:anchorId="00C566A3" wp14:editId="2FFF22B4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6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16536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66A3" id="_x0000_s1207" type="#_x0000_t202" style="position:absolute;margin-left:172.9pt;margin-top:735.55pt;width:62.95pt;height:12.9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AHZBe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416536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9E322AA" wp14:editId="49B5BFD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602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10AD0" id="Gerade Verbindung 43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8128" behindDoc="0" locked="1" layoutInCell="1" allowOverlap="1" wp14:anchorId="5C8D88CD" wp14:editId="3CC5F75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6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6E3B" w14:textId="4413A30A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D88CD" id="_x0000_s1208" type="#_x0000_t202" style="position:absolute;margin-left:399.75pt;margin-top:795.3pt;width:62.05pt;height:12.9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L7u3Q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1ED6E3B" w14:textId="4413A30A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4032" behindDoc="0" locked="1" layoutInCell="1" allowOverlap="1" wp14:anchorId="11ADA5E9" wp14:editId="4DC29A0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6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5393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A5E9" id="_x0000_s1209" type="#_x0000_t202" style="position:absolute;margin-left:342.2pt;margin-top:794.2pt;width:29.45pt;height:12.9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9DL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p6OU+3kwob&#10;aA6kA8JoPXoqFHSAvznryXY1D792AhVn5rMjLZNHTwGegs0pEE7S1ZrLiJyNm9uY3TzSvCGVW50V&#10;uNQ+tkkGysIczZ4c+nyf/7o8yfUf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339DL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465393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7104" behindDoc="0" locked="1" layoutInCell="1" allowOverlap="1" wp14:anchorId="3D9D170D" wp14:editId="4E8A334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C6955" w14:textId="4A9299DB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170D" id="_x0000_s1210" type="#_x0000_t202" style="position:absolute;margin-left:490.35pt;margin-top:794.2pt;width:18.2pt;height:12.9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NCM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qOnVVbqdVNhC&#10;cyQdEEbr0VOhoAP8xVlPtqt5+LkXqDgzHx1pmTx6CvAUbE+BcJKu1lxG5Gzc3Mfs5pHmHanc6qzA&#10;pfbUJhkoCzOZPTn05T7/dXmSm9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Cc0I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8DC6955" w14:textId="4A9299DB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6080" behindDoc="0" locked="1" layoutInCell="1" allowOverlap="1" wp14:anchorId="26DCFCD0" wp14:editId="06DB73E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6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FAEAE" w14:textId="5CABEC3C" w:rsidR="00694624" w:rsidRPr="008A70C4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FCD0" id="_x0000_s1211" type="#_x0000_t202" style="position:absolute;margin-left:467.35pt;margin-top:793.3pt;width:18.2pt;height:12.9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YW/AEAANo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1PRykW4nFTbQ&#10;HEgHhNF69FQo6AD/cNaT7Woefu8EKs7MF0daJo+eAjwFm1MgnKSrNZcRORs3tzG7eaR5Qyq3Oitw&#10;qX1skwyUhTmaPTn0+T7/dXmS67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tDNhb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2EFAEAE" w14:textId="5CABEC3C" w:rsidR="00694624" w:rsidRPr="008A70C4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6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5056" behindDoc="0" locked="1" layoutInCell="1" allowOverlap="1" wp14:anchorId="2BF9610C" wp14:editId="190CC8D4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BDB9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9610C" id="_x0000_s1212" type="#_x0000_t202" style="position:absolute;margin-left:375.85pt;margin-top:794.2pt;width:18.2pt;height:12.9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xi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1PRykW4nFTbQ&#10;HEgHhNF69FQo6AD/cNaT7Woefu8EKs7MF0daJo+eAjwFm1MgnKSrNZcRORs3tzG7eaR5Qyq3Oitw&#10;qX1skwyUhTmaPTn0+T7/dXmS67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ZyRsY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ABDB9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6864" behindDoc="0" locked="1" layoutInCell="1" allowOverlap="1" wp14:anchorId="1A811AB9" wp14:editId="65EAFD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6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1744B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4F473936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11AB9" id="_x0000_s1213" type="#_x0000_t202" style="position:absolute;margin-left:175.4pt;margin-top:770.55pt;width:159.55pt;height:36.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YKa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mT1Jt1OMmyh&#10;PZIQCJP36K1Q0AP+4mwg3zU8/NwLVJyZj47ETCY9B3gOtudAOElXGy4jcjZt7mK280TzlmTudFbg&#10;WvvUJjkoC3Nye7Lo833+6/omN78B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/Vgp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731744B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4F473936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5840" behindDoc="0" locked="1" layoutInCell="1" allowOverlap="1" wp14:anchorId="03083C3A" wp14:editId="6DFB2E72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6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D7E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3C3A" id="_x0000_s1214" type="#_x0000_t202" style="position:absolute;margin-left:173.4pt;margin-top:703.3pt;width:164pt;height:16.8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+j2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LVKt1OMmyh&#10;PZIQCJP36K1Q0AP+4mwg3zU8/NwLVJyZj47ETCY9BXgKtqdAOElXGy4jcjZt7mO280TzjmTudFbg&#10;UntukxyUhZndniz6cp//urzJzW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fD+j2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9EAD7E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1264" behindDoc="0" locked="1" layoutInCell="1" allowOverlap="1" wp14:anchorId="5831C027" wp14:editId="07A588F0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6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C5D6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C027" id="_x0000_s1215" type="#_x0000_t202" style="position:absolute;margin-left:2.1pt;margin-top:695.65pt;width:76.65pt;height:9.9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ojS6VP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5A4C5D6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0240" behindDoc="0" locked="1" layoutInCell="1" allowOverlap="1" wp14:anchorId="748320D2" wp14:editId="658F1CFC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6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6A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20D2" id="_x0000_s1216" type="#_x0000_t202" style="position:absolute;margin-left:172.25pt;margin-top:695.95pt;width:37.7pt;height:9.9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1c6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UPd1IKmyg&#10;OZAOCKP16KlQ0AH+5qwn29U8/NoJVJyZz460TB49BXgKNqdAOElXay4jcjZubmN280jzhlRudVbg&#10;UvvYJhkoC3M0e3Lo833+6/Ik138A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WPVzr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F36A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8432" behindDoc="0" locked="1" layoutInCell="1" allowOverlap="1" wp14:anchorId="3E57E3C3" wp14:editId="4CC97F1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6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DACC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E3C3" id="_x0000_s1217" type="#_x0000_t202" style="position:absolute;margin-left:342.2pt;margin-top:785.3pt;width:29.45pt;height:9.9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lH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2r6OmuSVFhD&#10;uycdECbr0VOhoAf8zdlAtmt4+LUVqDgznxxpmTx6DPAYrI+BcJKuNlxG5Gza3MXs5onmLanc6azA&#10;ufahTTJQFuZg9uTQl/v81/lJrp4B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EV1ZR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DDDACC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7408" behindDoc="0" locked="1" layoutInCell="1" allowOverlap="1" wp14:anchorId="691E5C1E" wp14:editId="4CC0C9E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6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2874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5C1E" id="_x0000_s1218" type="#_x0000_t202" style="position:absolute;margin-left:375.85pt;margin-top:785.85pt;width:18.2pt;height:9.9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aFEG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812874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6384" behindDoc="0" locked="1" layoutInCell="1" allowOverlap="1" wp14:anchorId="1B0EAF69" wp14:editId="1D6C18B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6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C48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EAF69" id="_x0000_s1219" type="#_x0000_t202" style="position:absolute;margin-left:399.75pt;margin-top:785.85pt;width:26.5pt;height:9.9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PZ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1PTNMt1OKjTQ&#10;HkgHhMl69FQo6AF/cTaQ7Woefu4EKs7MR0daJo+eAjwFzSkQTtLVmsuInE2b+5jdPNG8I5U7nRW4&#10;1D62SQbKwhzNnhz6cp//ujzJz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UX9T2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14C48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5360" behindDoc="0" locked="1" layoutInCell="1" allowOverlap="1" wp14:anchorId="56FD5948" wp14:editId="50570475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6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1181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5948" id="_x0000_s1220" type="#_x0000_t202" style="position:absolute;margin-left:488.7pt;margin-top:785.25pt;width:20.4pt;height:9.9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StCzD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D1181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4336" behindDoc="0" locked="1" layoutInCell="1" allowOverlap="1" wp14:anchorId="3552EC86" wp14:editId="4948995C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6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77A2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2EC86" id="_x0000_s1221" type="#_x0000_t202" style="position:absolute;margin-left:466.85pt;margin-top:785.6pt;width:18.2pt;height:9.9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enkDd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777A2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1200" behindDoc="0" locked="1" layoutInCell="1" allowOverlap="1" wp14:anchorId="01303F9C" wp14:editId="3304E757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6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0328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3F9C" id="_x0000_s1222" type="#_x0000_t202" style="position:absolute;margin-left:6.2pt;margin-top:792.25pt;width:159.4pt;height:14.8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ZJbrz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20328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9152" behindDoc="0" locked="1" layoutInCell="1" allowOverlap="1" wp14:anchorId="5E2BB9C4" wp14:editId="4E826C48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6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8DBD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BB9C4" id="_x0000_s1223" type="#_x0000_t202" style="position:absolute;margin-left:5.1pt;margin-top:774.75pt;width:159.4pt;height:17.5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fj/AEAANsDAAAOAAAAZHJzL2Uyb0RvYy54bWysU9uO0zAQfUfiHyy/06SBQjd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jVolrkC88yVkeyotG24csyfZM5EskPrs2Xo9BmiqmAcUfWiehEOY6bkemWJLl6l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ey5fj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0B8DBD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2768" behindDoc="0" locked="1" layoutInCell="1" allowOverlap="1" wp14:anchorId="7C80E0AB" wp14:editId="7737EA2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6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CD762" w14:textId="2449376F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034B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E0AB" id="_x0000_s1224" type="#_x0000_t202" style="position:absolute;margin-left:2.75pt;margin-top:706pt;width:164.3pt;height:15.7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CY/QI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3F8CD762" w14:textId="2449376F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034B8">
                        <w:rPr>
                          <w:rFonts w:ascii="Arial" w:hAnsi="Arial" w:cs="Arial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9216" behindDoc="0" locked="1" layoutInCell="1" allowOverlap="1" wp14:anchorId="371E682E" wp14:editId="248F855A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6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70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E682E" id="_x0000_s1225" type="#_x0000_t202" style="position:absolute;margin-left:172.05pt;margin-top:755.1pt;width:37.7pt;height:9.9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Gs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l6t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wvKGs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15770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0FBA2F7" wp14:editId="40A7AC5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1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2772B" id="Gerade Verbindung 33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B8B011B" wp14:editId="1EB66CE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2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C68BB" id="Gerade Verbindung 34" o:spid="_x0000_s1026" style="position:absolute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77CE31C" wp14:editId="6D219969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3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2C110" id="Gerade Verbindung 35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D075518" wp14:editId="5D584E9C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4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3544EC" id="Gerade Verbindung 36" o:spid="_x0000_s1026" style="position:absolute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FCCAF29" wp14:editId="0A686E5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625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8CA7E" id="Gerade Verbindung 37" o:spid="_x0000_s1026" style="position:absolute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9760" behindDoc="0" locked="1" layoutInCell="0" allowOverlap="1" wp14:anchorId="635EE802" wp14:editId="4AF78917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626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37EC6" id="Gerade Verbindung 38" o:spid="_x0000_s1026" style="position:absolute;z-index:25214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0784" behindDoc="0" locked="1" layoutInCell="1" allowOverlap="1" wp14:anchorId="15531492" wp14:editId="2F48D705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627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F25ECC" id="Gerade Verbindung 39" o:spid="_x0000_s1026" style="position:absolute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86D9437" wp14:editId="3EDBBAB4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628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E4C7E6" id="Gerade Verbindung 40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E965220" wp14:editId="37D95B16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29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37990" id="Gerade Verbindung 41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8881D15" wp14:editId="08D06A0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30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4C7D8" id="Gerade Verbindung 42" o:spid="_x0000_s1026" style="position:absolute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E8129C6" wp14:editId="7C2C5B7B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1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7045A" id="Gerade Verbindung 45" o:spid="_x0000_s1026" style="position:absolute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CBE739F" wp14:editId="41667101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32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06C8D" id="Gerade Verbindung 46" o:spid="_x0000_s1026" style="position:absolute;z-index:25215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20A0FD4" wp14:editId="270DF1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3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50995" id="Gerade Verbindung 47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7712" behindDoc="0" locked="1" layoutInCell="1" allowOverlap="1" wp14:anchorId="5CE4C8E0" wp14:editId="4FFB14B6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634" name="Rechteck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9D515" id="Rechteck 634" o:spid="_x0000_s1026" style="position:absolute;margin-left:0;margin-top:-785.3pt;width:510.25pt;height:785.2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255BBE3F" w14:textId="77777777" w:rsidR="00FB6BCB" w:rsidRPr="00640624" w:rsidRDefault="00FB6BCB" w:rsidP="00FB6BCB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275712" behindDoc="1" locked="1" layoutInCell="1" allowOverlap="1" wp14:anchorId="4B9E32AE" wp14:editId="0F0B151B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091" name="Grafik 1091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Grafik 1091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73562C2" wp14:editId="161A7DED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29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020F2" id="Gerade Verbindung 44" o:spid="_x0000_s1026" style="position:absolute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115DB196" wp14:editId="52727BB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30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341DF" id="Gerade Verbindung 31" o:spid="_x0000_s1026" style="position:absolute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D010C7A" wp14:editId="7C48547F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31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CEA74E" id="Gerade Verbindung 29" o:spid="_x0000_s1026" style="position:absolute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9088" behindDoc="0" locked="1" layoutInCell="1" allowOverlap="1" wp14:anchorId="7DDE8478" wp14:editId="5C8CE501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0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C28ED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8478" id="_x0000_s1226" type="#_x0000_t202" style="position:absolute;margin-left:241pt;margin-top:725.25pt;width:28.15pt;height:9.9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NbuLT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C3C28ED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0112" behindDoc="0" locked="1" layoutInCell="1" allowOverlap="1" wp14:anchorId="243A497B" wp14:editId="6B21BFA9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0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AC950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497B" id="_x0000_s1227" type="#_x0000_t202" style="position:absolute;margin-left:274.65pt;margin-top:725.55pt;width:27.85pt;height:9.9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MS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ZxmmW9nFTbQ&#10;HEgHhNF69FQo6AB/cdaT7QSPP3cSNWf2oycts0dPAZ6CzSmQXtFVwVVCzsbNfSpuHmnekcqtKQpc&#10;ah/bJAMVYY5mzw59uS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wyDE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FAC950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1136" behindDoc="0" locked="1" layoutInCell="1" allowOverlap="1" wp14:anchorId="08C29748" wp14:editId="2C325363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0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9EB44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9748" id="_x0000_s1228" type="#_x0000_t202" style="position:absolute;margin-left:308pt;margin-top:725.25pt;width:29.45pt;height:9.9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Uli5x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1209EB44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5472" behindDoc="0" locked="1" layoutInCell="1" allowOverlap="1" wp14:anchorId="21B5D994" wp14:editId="5868C9B9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0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34415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D994" id="_x0000_s1229" type="#_x0000_t202" style="position:absolute;margin-left:240.45pt;margin-top:735pt;width:29.85pt;height:12.9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6H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cp5uJxW2&#10;UB9JB4TRevRUKGgBf3HWk+0EDz/3EjVn9qMjLZNHzwGeg+05kE7RVcFVRM7GzX3Mbh5p3pHKjckK&#10;XGuf2iQDZWFOZk8OfbnPf12f5OY3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NqvPof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1934415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6496" behindDoc="0" locked="1" layoutInCell="1" allowOverlap="1" wp14:anchorId="470F9892" wp14:editId="3C5CF520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0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78BD5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9892" id="_x0000_s1230" type="#_x0000_t202" style="position:absolute;margin-left:273.25pt;margin-top:733.6pt;width:29.85pt;height:12.9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mz1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K9+m20mF&#10;LdRPpAPCaD16KhS0gL8568l2godfe4maM/vJkZbJo6cAT8H2FEin6KrgKiJn4+Y2ZjePNG9I5cZk&#10;BS61j22SgbIwR7Mnh77c578uT3LzD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m+bPX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9A78BD5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7520" behindDoc="0" locked="1" layoutInCell="1" allowOverlap="1" wp14:anchorId="5534AF88" wp14:editId="613EC54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0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C38AE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4AF88" id="_x0000_s1231" type="#_x0000_t202" style="position:absolute;margin-left:308pt;margin-top:734.15pt;width:31.45pt;height:12.9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Z7/QEAANoDAAAOAAAAZHJzL2Uyb0RvYy54bWysU9uO2yAQfa/Uf0C8N3aSZpV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lq9Xa64ExSanozX87znApRnS97DPGDAstSUHOk7jK4ODyFmJoR1fmXVMvBozYm&#10;j9o41td8tZgt8oUXGasjOdFoW/Nlmb7RG4nje9fky1FoM8ZUwLgT6cRzZByH7cB0U/NZuUi3kwpb&#10;aI6kA8JoPXoqFHSAvzjryXY1Dz/3AhVn5qMjLZNHzwGeg+05EE7S1ZrLiJyNm/uY3TzSvCOVW50V&#10;uNY+tUkGysKczJ4c+nKf/7o+yc1v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IoFJnv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BAC38AE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0222814" wp14:editId="79685C75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038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0BB68" id="Gerade Verbindung 32" o:spid="_x0000_s1026" style="position:absolute;z-index:25222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7824" behindDoc="0" locked="1" layoutInCell="1" allowOverlap="1" wp14:anchorId="33AFE280" wp14:editId="7D9114D9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0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73DEF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FE280" id="_x0000_s1232" type="#_x0000_t202" style="position:absolute;margin-left:414pt;margin-top:695.9pt;width:37.7pt;height:9.9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TtzpD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9073DEF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8848" behindDoc="0" locked="1" layoutInCell="1" allowOverlap="1" wp14:anchorId="41D9CC8E" wp14:editId="5B894A03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0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FC1A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CC8E" id="_x0000_s1233" type="#_x0000_t202" style="position:absolute;margin-left:342.6pt;margin-top:696.2pt;width:37.7pt;height:9.9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gK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1HxWLtLtpMIG&#10;mgPpgDBaj54KBR3gb856sl3Nw6+dQMWZ+exIy+TRU4CnYHMKhJN0teYyImfj5jZmN480b0jlVmcF&#10;LrWPbZKBsjBHsyeHPt/nvy5Pcv0H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/zIoC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DFC1A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9328" behindDoc="0" locked="1" layoutInCell="1" allowOverlap="1" wp14:anchorId="3CE93A8B" wp14:editId="5A77BE16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0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61178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3A8B" id="_x0000_s1234" type="#_x0000_t202" style="position:absolute;margin-left:414.45pt;margin-top:704.8pt;width:93.3pt;height:14.3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ZBHSf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4161178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0352" behindDoc="0" locked="1" layoutInCell="1" allowOverlap="1" wp14:anchorId="3EC438CB" wp14:editId="08C3A5AE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0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8F99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438CB" id="_x0000_s1235" type="#_x0000_t202" style="position:absolute;margin-left:342.45pt;margin-top:705.35pt;width:65.9pt;height:13.7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sC+g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Tc1n5SLdTiqsodmT&#10;Dgij9eipUNAB/uWsJ9vVPPzZClScmS+OtEwePQZ4DNbHQDhJV2suI3I2bm5jdvNI5oZUbnVW4Fz7&#10;0CYZKAtzMHty6PN9/uv8JFdP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E+smwL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DA8F99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5232" behindDoc="0" locked="1" layoutInCell="1" allowOverlap="1" wp14:anchorId="54B7C732" wp14:editId="2961B1D7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0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FD43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7C732" id="_x0000_s1236" type="#_x0000_t202" style="position:absolute;margin-left:342.75pt;margin-top:765.8pt;width:48.35pt;height:12.9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z5j0B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67BFD43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6256" behindDoc="0" locked="1" layoutInCell="1" allowOverlap="1" wp14:anchorId="23F0556E" wp14:editId="560A2C02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0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F99ED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0556E" id="_x0000_s1237" type="#_x0000_t202" style="position:absolute;margin-left:433.65pt;margin-top:766.05pt;width:73.8pt;height:15.1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Fwt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Jpn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jBcLf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DAF99ED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7040" behindDoc="0" locked="1" layoutInCell="1" allowOverlap="1" wp14:anchorId="5F473AC4" wp14:editId="4AA65C9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0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107D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3AC4" id="_x0000_s1238" type="#_x0000_t202" style="position:absolute;margin-left:342.7pt;margin-top:755.8pt;width:37.7pt;height:9.9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EJRXJ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B107D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8064" behindDoc="0" locked="1" layoutInCell="1" allowOverlap="1" wp14:anchorId="6B3A5867" wp14:editId="385E61ED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0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6AEC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A5867" id="_x0000_s1239" type="#_x0000_t202" style="position:absolute;margin-left:433.4pt;margin-top:756.3pt;width:51.55pt;height:9.9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6on6T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686AEC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4208" behindDoc="0" locked="1" layoutInCell="1" allowOverlap="1" wp14:anchorId="17DF9A57" wp14:editId="7830BBE4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0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BE2C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F9A57" id="_x0000_s1240" type="#_x0000_t202" style="position:absolute;margin-left:399.7pt;margin-top:756.3pt;width:29.3pt;height:9.9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rR/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/Kt+l2UmEN&#10;zZ50QJisR0+Fgg7wN2cD2U7w8GsrUXNmPzvSMnn0GOAxWB8D6RRdFVxF5Gza3Mbs5onmDancmqzA&#10;ufahTTJQFuZg9uTQ5/v81/lJrv4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KbCtH/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7EBE2C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0A51431" wp14:editId="580440BD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04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027F2" id="Gerade Verbindung 28" o:spid="_x0000_s1026" style="position:absolute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634818E" wp14:editId="175B034C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049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FDFA6" id="Gerade Verbindung 294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7280" behindDoc="0" locked="1" layoutInCell="1" allowOverlap="1" wp14:anchorId="199A44DE" wp14:editId="4E50AC59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0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8E2DC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A44DE" id="_x0000_s1241" type="#_x0000_t202" style="position:absolute;margin-left:399.75pt;margin-top:766.05pt;width:28.15pt;height:15.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1mjzD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F68E2DC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4992" behindDoc="0" locked="1" layoutInCell="1" allowOverlap="1" wp14:anchorId="07F0B8EA" wp14:editId="38F28FAC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0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3ECA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0B8EA" id="_x0000_s1242" type="#_x0000_t202" style="position:absolute;margin-left:342.15pt;margin-top:726.05pt;width:43.45pt;height:9.9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1vx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q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ewtb8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D3ECA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2160" behindDoc="0" locked="1" layoutInCell="1" allowOverlap="1" wp14:anchorId="4C7E88D5" wp14:editId="2D543AEE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0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E7F7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88D5" id="_x0000_s1243" type="#_x0000_t202" style="position:absolute;margin-left:466.4pt;margin-top:725.5pt;width:29.8pt;height:9.9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1h/QEAANo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Plum20mF&#10;LVRH0gFhsB49FQoawN+cdWQ7wcOvvUTNmf3kSMvk0VOAp2B7CqRTdFVwFZGzYXMXs5sHmrekcm2y&#10;ApfaY5tkoCzMaPbk0Jf7/NflSW6eAQ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PCa3WH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E2AE7F7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365975A" wp14:editId="3B6C17D6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53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00577E" id="Gerade Verbindung 30" o:spid="_x0000_s1026" style="position:absolute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3424" behindDoc="0" locked="1" layoutInCell="1" allowOverlap="1" wp14:anchorId="3CDB32CD" wp14:editId="4038B5F1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0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196AB" w14:textId="77777777" w:rsidR="00FB6BCB" w:rsidRPr="002972DB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32CD" id="_x0000_s1244" type="#_x0000_t202" style="position:absolute;margin-left:342.7pt;margin-top:735.5pt;width:118.45pt;height:15.3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+/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Dqv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AHB37/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F1196AB" w14:textId="77777777" w:rsidR="00FB6BCB" w:rsidRPr="002972DB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8544" behindDoc="0" locked="1" layoutInCell="1" allowOverlap="1" wp14:anchorId="5AA8C5BA" wp14:editId="17B64EFC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0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DF0D9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8C5BA" id="_x0000_s1245" type="#_x0000_t202" style="position:absolute;margin-left:467.2pt;margin-top:735.4pt;width:40.7pt;height:12.9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M22C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CDF0D9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6016" behindDoc="0" locked="1" layoutInCell="1" allowOverlap="1" wp14:anchorId="4800C7ED" wp14:editId="6102B9A5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0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D565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0C7ED" id="_x0000_s1246" type="#_x0000_t202" style="position:absolute;margin-left:172.35pt;margin-top:726.3pt;width:53.9pt;height:9.9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I22XR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79D565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4448" behindDoc="0" locked="1" layoutInCell="1" allowOverlap="1" wp14:anchorId="4098D405" wp14:editId="420A9EEE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0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58F68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D405" id="_x0000_s1247" type="#_x0000_t202" style="position:absolute;margin-left:172.9pt;margin-top:735.55pt;width:62.95pt;height:12.9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K4z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2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AXMrjP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A058F68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C7FE582" wp14:editId="419465E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058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66CCD" id="Gerade Verbindung 43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3664" behindDoc="0" locked="1" layoutInCell="1" allowOverlap="1" wp14:anchorId="7516E353" wp14:editId="0A1BEA2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0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B8BAE" w14:textId="1F5EAE5E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6E353" id="_x0000_s1248" type="#_x0000_t202" style="position:absolute;margin-left:399.75pt;margin-top:795.3pt;width:62.05pt;height:12.9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7VDJG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25B8BAE" w14:textId="1F5EAE5E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9568" behindDoc="0" locked="1" layoutInCell="1" allowOverlap="1" wp14:anchorId="6BF1BAF1" wp14:editId="339DB047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0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A7890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1BAF1" id="_x0000_s1249" type="#_x0000_t202" style="position:absolute;margin-left:342.2pt;margin-top:794.2pt;width:29.45pt;height:12.9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T+A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83T7aTC&#10;BuoD6YAwWo+eCgUt4G/OerKd4OHXTqLmzH52pGXy6CnAU7A5BdIpuiq4isjZuLmN2c0jzRtSuTFZ&#10;gUvtY5tkoCzM0ezJoc/3+a/Lk1z/A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yZT+A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D0A7890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2640" behindDoc="0" locked="1" layoutInCell="1" allowOverlap="1" wp14:anchorId="43807008" wp14:editId="3156AD63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0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00AF2" w14:textId="75253B26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07008" id="_x0000_s1250" type="#_x0000_t202" style="position:absolute;margin-left:490.35pt;margin-top:794.2pt;width:18.2pt;height:12.9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/H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DiKt1OKmyh&#10;OZIOCKP16KlQ0AH+4qwn29U8/NwLVJyZj460TB49BXgKtqdAOElXay4jcjZu7mN280jzjlRudVbg&#10;UntqkwyUhZnMnhz6cp//ujzJzW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UmP8f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5C00AF2" w14:textId="75253B26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1616" behindDoc="0" locked="1" layoutInCell="1" allowOverlap="1" wp14:anchorId="65467792" wp14:editId="5B65F640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0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0CF90" w14:textId="3378769D" w:rsidR="00FB6BCB" w:rsidRPr="008A70C4" w:rsidRDefault="00504A81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7792" id="_x0000_s1251" type="#_x0000_t202" style="position:absolute;margin-left:467.35pt;margin-top:793.3pt;width:18.2pt;height:12.9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bvnZXf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370CF90" w14:textId="3378769D" w:rsidR="00FB6BCB" w:rsidRPr="008A70C4" w:rsidRDefault="00504A81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7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0592" behindDoc="0" locked="1" layoutInCell="1" allowOverlap="1" wp14:anchorId="71A4E9C3" wp14:editId="5EA8C8FC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0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7A57F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4E9C3" id="_x0000_s1252" type="#_x0000_t202" style="position:absolute;margin-left:375.85pt;margin-top:794.2pt;width:18.2pt;height:12.9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Mp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2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p6DK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D7A57F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2400" behindDoc="0" locked="1" layoutInCell="1" allowOverlap="1" wp14:anchorId="0C336229" wp14:editId="2A4986FA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0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4DF57" w14:textId="77777777" w:rsidR="00FB6BCB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D28DD28" w14:textId="77777777" w:rsidR="00FB6BCB" w:rsidRPr="00640624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6229" id="_x0000_s1253" type="#_x0000_t202" style="position:absolute;margin-left:175.4pt;margin-top:770.55pt;width:159.55pt;height:36.4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23R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lC9SbeTDFto&#10;jyQEwuQ9eisU9IC/OBvIdw0PP/cCFWfmoyMxk0nPAZ6D7TkQTtLVhsuInE2bu5jtPNG8JZk7nRW4&#10;1j61SQ7Kwpzcniz6fJ//ur7JzW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pvbdH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0F4DF57" w14:textId="77777777" w:rsidR="00FB6BCB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D28DD28" w14:textId="77777777" w:rsidR="00FB6BCB" w:rsidRPr="00640624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1376" behindDoc="0" locked="1" layoutInCell="1" allowOverlap="1" wp14:anchorId="61CBF49E" wp14:editId="68743C6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0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9051F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BF49E" id="_x0000_s1254" type="#_x0000_t202" style="position:absolute;margin-left:173.4pt;margin-top:703.3pt;width:164pt;height:16.8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e9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q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tQe9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3B9051F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6800" behindDoc="0" locked="1" layoutInCell="1" allowOverlap="1" wp14:anchorId="4E3DD737" wp14:editId="357641BB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0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5BF1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D737" id="_x0000_s1255" type="#_x0000_t202" style="position:absolute;margin-left:2.1pt;margin-top:695.65pt;width:76.65pt;height:9.9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45VH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C065BF1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5776" behindDoc="0" locked="1" layoutInCell="1" allowOverlap="1" wp14:anchorId="14C47A3A" wp14:editId="5091CDFF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0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1F2C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47A3A" id="_x0000_s1256" type="#_x0000_t202" style="position:absolute;margin-left:172.25pt;margin-top:695.95pt;width:37.7pt;height:9.9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hx+wEAANo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J+PHWcVNtAc&#10;SAeE0Xr0VCjoAH9x1pPtBI8/dxI1Z/ajJy2zR08BnoLNKZBe0VXBVULOxs1dKm4ead6Syq0pClxq&#10;H9skAxVhjmbPDn2+L39dnuT6NwA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kDW4c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B01F2C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3968" behindDoc="0" locked="1" layoutInCell="1" allowOverlap="1" wp14:anchorId="0498A20E" wp14:editId="6E8DB492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0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DDE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8A20E" id="_x0000_s1257" type="#_x0000_t202" style="position:absolute;margin-left:342.2pt;margin-top:785.3pt;width:29.45pt;height:9.9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Oe2D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4CADDE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2944" behindDoc="0" locked="1" layoutInCell="1" allowOverlap="1" wp14:anchorId="4D553BCD" wp14:editId="59E3FD90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0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F06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53BCD" id="_x0000_s1258" type="#_x0000_t202" style="position:absolute;margin-left:375.85pt;margin-top:785.85pt;width:18.2pt;height:9.9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r5N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iUCVbicV1tDu&#10;SQeEyXr0VCjoAf9wNpDtGh5+bwUqzsxnR1omjx4DPAbrYyCcpKsNlxE5mza3Mbt5onlDKnc6K3Cu&#10;fWiTDJSFOZg9OfT5Pv91fpKrJ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zSvk3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05AF06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1920" behindDoc="0" locked="1" layoutInCell="1" allowOverlap="1" wp14:anchorId="1A837234" wp14:editId="3FC0F62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0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7666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7234" id="_x0000_s1259" type="#_x0000_t202" style="position:absolute;margin-left:399.75pt;margin-top:785.85pt;width:26.5pt;height:9.9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UxbyS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687666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0896" behindDoc="0" locked="1" layoutInCell="1" allowOverlap="1" wp14:anchorId="68B01806" wp14:editId="4696808F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0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157A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01806" id="_x0000_s1260" type="#_x0000_t202" style="position:absolute;margin-left:488.7pt;margin-top:785.25pt;width:20.4pt;height:9.9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2pcR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37157A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9872" behindDoc="0" locked="1" layoutInCell="1" allowOverlap="1" wp14:anchorId="16CEDABF" wp14:editId="18AAA157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0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CD61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EDABF" id="_x0000_s1261" type="#_x0000_t202" style="position:absolute;margin-left:466.85pt;margin-top:785.6pt;width:18.2pt;height:9.9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+w/+w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kwgs0+2kwgaa&#10;A+mAMFqPngoFHeAfznqyXc3D751AxZn57EjL5NFjgMdgcwyEk3S15jIiZ+PmNmY3jzRvSOVWZwXO&#10;tac2yUBZmMnsyaHP9/mv85NcPwE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/w+w/+wEAANo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3CD61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6736" behindDoc="0" locked="1" layoutInCell="1" allowOverlap="1" wp14:anchorId="64FC32D0" wp14:editId="3A3635D9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0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E3F8C" w14:textId="77777777" w:rsidR="00FB6BCB" w:rsidRPr="00D00A94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32D0" id="_x0000_s1262" type="#_x0000_t202" style="position:absolute;margin-left:6.2pt;margin-top:792.25pt;width:159.4pt;height:14.8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Q/OB9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EEE3F8C" w14:textId="77777777" w:rsidR="00FB6BCB" w:rsidRPr="00D00A94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4688" behindDoc="0" locked="1" layoutInCell="1" allowOverlap="1" wp14:anchorId="4CBC88F8" wp14:editId="77DF6257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0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895C2" w14:textId="77777777" w:rsidR="00FB6BCB" w:rsidRPr="00922583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C88F8" id="_x0000_s1263" type="#_x0000_t202" style="position:absolute;margin-left:5.1pt;margin-top:774.75pt;width:159.4pt;height:17.5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cXio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50895C2" w14:textId="77777777" w:rsidR="00FB6BCB" w:rsidRPr="00922583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8304" behindDoc="0" locked="1" layoutInCell="1" allowOverlap="1" wp14:anchorId="4FCC920D" wp14:editId="760BCCAB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0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5FA49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C920D" id="_x0000_s1264" type="#_x0000_t202" style="position:absolute;margin-left:2.75pt;margin-top:706pt;width:164.3pt;height:15.7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T9o+AEAANsDAAAOAAAAZHJzL2Uyb0RvYy54bWysU8FuEzEQvSPxD5bvZDdBjc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DU/a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2565FA49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4752" behindDoc="0" locked="1" layoutInCell="1" allowOverlap="1" wp14:anchorId="3DB7B50E" wp14:editId="4BA9BA85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0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F8EF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B50E" id="_x0000_s1265" type="#_x0000_t202" style="position:absolute;margin-left:172.05pt;margin-top:755.1pt;width:37.7pt;height:9.9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k7n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nV8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UGTuf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43F8EF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9655163" wp14:editId="4EF0315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7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01DAAE" id="Gerade Verbindung 33" o:spid="_x0000_s1026" style="position:absolute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6FA17912" wp14:editId="20AE96A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8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552C6" id="Gerade Verbindung 34" o:spid="_x0000_s1026" style="position:absolute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4D69341" wp14:editId="16DC17DB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9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E5A82" id="Gerade Verbindung 35" o:spid="_x0000_s1026" style="position:absolute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48BEDF9" wp14:editId="573532E3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80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E4CD5" id="Gerade Verbindung 36" o:spid="_x0000_s1026" style="position:absolute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EEE089B" wp14:editId="7CCCE97D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081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9C4F6" id="Gerade Verbindung 37" o:spid="_x0000_s1026" style="position:absolute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5296" behindDoc="0" locked="1" layoutInCell="0" allowOverlap="1" wp14:anchorId="5C264FAD" wp14:editId="44CB9602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082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53353" id="Gerade Verbindung 38" o:spid="_x0000_s1026" style="position:absolute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6320" behindDoc="0" locked="1" layoutInCell="1" allowOverlap="1" wp14:anchorId="5146B5B9" wp14:editId="20B662B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083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B83AC" id="Gerade Verbindung 39" o:spid="_x0000_s1026" style="position:absolute;z-index:25221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FF688B0" wp14:editId="7FE678DD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084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76CEA" id="Gerade Verbindung 40" o:spid="_x0000_s1026" style="position:absolute;z-index:25221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B7A794" wp14:editId="6BA4A4D1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85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28BCC" id="Gerade Verbindung 41" o:spid="_x0000_s1026" style="position:absolute;z-index:25222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653CDC7" wp14:editId="780A1BD6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86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E4EAB" id="Gerade Verbindung 42" o:spid="_x0000_s1026" style="position:absolute;z-index:25222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6DAEB10" wp14:editId="0778844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87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9D774" id="Gerade Verbindung 45" o:spid="_x0000_s1026" style="position:absolute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5776BDD" wp14:editId="4171CF7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88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D5A6B" id="Gerade Verbindung 46" o:spid="_x0000_s1026" style="position:absolute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631857D" wp14:editId="74DAE426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89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34E62" id="Gerade Verbindung 47" o:spid="_x0000_s1026" style="position:absolute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3248" behindDoc="0" locked="1" layoutInCell="1" allowOverlap="1" wp14:anchorId="0C6F7A8C" wp14:editId="2BBD0056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090" name="Rechteck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40BF6" id="Rechteck 1090" o:spid="_x0000_s1026" style="position:absolute;margin-left:0;margin-top:-785.3pt;width:510.25pt;height:785.2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6550A1F5" w14:textId="632E2844" w:rsidR="00694624" w:rsidRDefault="00694624" w:rsidP="00FB6BCB">
      <w:pPr>
        <w:rPr>
          <w:noProof/>
        </w:rPr>
      </w:pPr>
    </w:p>
    <w:p w14:paraId="777064D1" w14:textId="64573C6C" w:rsidR="00640624" w:rsidRDefault="00640624" w:rsidP="00FB6BCB"/>
    <w:p w14:paraId="33FD5220" w14:textId="53367CAE" w:rsidR="009034B8" w:rsidRDefault="009034B8" w:rsidP="009034B8"/>
    <w:p w14:paraId="76C12E1B" w14:textId="16C08E9B" w:rsidR="00FB6BCB" w:rsidRDefault="00BB5B5E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B7F23" wp14:editId="423A9DC0">
            <wp:extent cx="3920222" cy="5996762"/>
            <wp:effectExtent l="0" t="0" r="4445" b="4445"/>
            <wp:docPr id="1159" name="Grafik 1159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Grafik 1159" descr="Ein Bild, das Diagramm, Pla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07" cy="603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A66F" w14:textId="77777777" w:rsidR="00BB5B5E" w:rsidRDefault="00BB5B5E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3F4FE15" w14:textId="77777777" w:rsidR="00FB6BCB" w:rsidRDefault="00FB6B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B4A3CB" w14:textId="279E8FF7" w:rsidR="00FB6BCB" w:rsidRDefault="00FB6BCB" w:rsidP="00B57BAE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341248" behindDoc="1" locked="1" layoutInCell="1" allowOverlap="1" wp14:anchorId="04D2768A" wp14:editId="191A4229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154" name="Grafik 1154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Grafik 1154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F68D0F3" wp14:editId="1324BAA5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2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7C980" id="Gerade Verbindung 44" o:spid="_x0000_s1026" style="position:absolute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319008C" wp14:editId="71369B9A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3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A3D15" id="Gerade Verbindung 31" o:spid="_x0000_s1026" style="position:absolute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6FC4B3F" wp14:editId="27DF9AD0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4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4B370" id="Gerade Verbindung 29" o:spid="_x0000_s1026" style="position:absolute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4624" behindDoc="0" locked="1" layoutInCell="1" allowOverlap="1" wp14:anchorId="4842D8C1" wp14:editId="478250FC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0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36D4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2D8C1" id="_x0000_s1266" type="#_x0000_t202" style="position:absolute;margin-left:241pt;margin-top:725.25pt;width:28.15pt;height:9.9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Go5c5f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036D4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5648" behindDoc="0" locked="1" layoutInCell="1" allowOverlap="1" wp14:anchorId="6D69AA76" wp14:editId="09BD65AF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0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42EE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9AA76" id="_x0000_s1267" type="#_x0000_t202" style="position:absolute;margin-left:274.65pt;margin-top:725.55pt;width:27.85pt;height:9.9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S5/AEAANo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D526JJVmED&#10;zRPpgDBaj54KBR3gb856sp3g8ddOoubMfvKkZfboMcBjsDkG0iu6KrhKyNm4uU3FzSPNG1K5NUWB&#10;c+1Dm2SgIszB7NmhL/flr/OTXD8D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DlUuf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6842EE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6672" behindDoc="0" locked="1" layoutInCell="1" allowOverlap="1" wp14:anchorId="41F2A4F2" wp14:editId="14AE9E80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0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86C9F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2A4F2" id="_x0000_s1268" type="#_x0000_t202" style="position:absolute;margin-left:308pt;margin-top:725.25pt;width:29.45pt;height:9.9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7o/na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8086C9F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1008" behindDoc="0" locked="1" layoutInCell="1" allowOverlap="1" wp14:anchorId="0A034C07" wp14:editId="3B884C82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0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BF0A5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34C07" id="_x0000_s1269" type="#_x0000_t202" style="position:absolute;margin-left:240.45pt;margin-top:735pt;width:29.85pt;height:12.9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ks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eztPt5MK&#10;W6ifSAeE0Xr0VChoAX9z1pPtBA+/9hI1Z/aTIy2TR08BnoLtKZBO0VXBVUTOxs1tzG4ead6Qyo3J&#10;ClxqH9skA2VhjmZPDn25z39dnuTmGQ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PWa6Sz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63BF0A5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2032" behindDoc="0" locked="1" layoutInCell="1" allowOverlap="1" wp14:anchorId="76EBF841" wp14:editId="559FDE6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0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BBE76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BF841" id="_x0000_s1270" type="#_x0000_t202" style="position:absolute;margin-left:273.25pt;margin-top:733.6pt;width:29.85pt;height:12.9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7te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48BBE76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3056" behindDoc="0" locked="1" layoutInCell="1" allowOverlap="1" wp14:anchorId="712515DF" wp14:editId="36C50C24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1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68A82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15DF" id="_x0000_s1271" type="#_x0000_t202" style="position:absolute;margin-left:308pt;margin-top:734.15pt;width:31.45pt;height:12.9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HQ/QEAANo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k+vZqn20mF&#10;DVQH0gFhsB49FQoawN+cdWQ7wcOvnUTNmf3iSMvk0VOAp2BzCqRTdFVwFZGzYXMXs5sHmrekcm2y&#10;ApfaxzbJQFmYo9mTQ1/v81+XJ7n+A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KUw8dD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0168A82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06F8BEF" wp14:editId="125814E9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101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4CB46" id="Gerade Verbindung 32" o:spid="_x0000_s1026" style="position:absolute;z-index:25229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3360" behindDoc="0" locked="1" layoutInCell="1" allowOverlap="1" wp14:anchorId="5826F440" wp14:editId="697531A2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1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C8EA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6F440" id="_x0000_s1272" type="#_x0000_t202" style="position:absolute;margin-left:414pt;margin-top:695.9pt;width:37.7pt;height:9.9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k7/QEAANoDAAAOAAAAZHJzL2Uyb0RvYy54bWysU8tu2zAQvBfoPxC815LdOH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C5uKKMoNZ3NF2/znApZnS57DPGDho6lQHCk7jK43D+FmJqR1emXVMvBo7E2&#10;j9o61gt+M5/N84UXmc5EcqI1neDLMn2jNxLH967Ol6M0doypgHVH0onnyDgOm4GZWvDZ1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vYGTv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BCC8EA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4384" behindDoc="0" locked="1" layoutInCell="1" allowOverlap="1" wp14:anchorId="4FFE13C1" wp14:editId="6148AF46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1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A104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E13C1" id="_x0000_s1273" type="#_x0000_t202" style="position:absolute;margin-left:342.6pt;margin-top:696.2pt;width:37.7pt;height:9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/+h/QEAANoDAAAOAAAAZHJzL2Uyb0RvYy54bWysU8tu2zAQvBfoPxC817LduH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6vlqvlNWUUpWbzxfJtnlMhy9NljyF+1NCyFAiO1F0Gl4fHEFMzsjz9kmo5eDDW&#10;5lFbxzrBrxfzRb7wItOaSE60phV8NU3f4I3E8YOr8uUojR1iKmDdSDrxHBjHftszUwk+v1q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AH/6H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18A104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4864" behindDoc="0" locked="1" layoutInCell="1" allowOverlap="1" wp14:anchorId="3C78FA4E" wp14:editId="08274F11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1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EA18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8FA4E" id="_x0000_s1274" type="#_x0000_t202" style="position:absolute;margin-left:414.45pt;margin-top:704.8pt;width:93.3pt;height:14.3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qM+gEAANs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q+uFjm6izDBtoX&#10;EgJh8h69FQp6wF+cDeQ7wePPnUTNmf3kScxs0mOAx2BzDKRXVCq4SsjZtLlLxc4TzVuSuTNFgXPv&#10;w5jkoKLhwe3Zoq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l0yoz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89EA18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5888" behindDoc="0" locked="1" layoutInCell="1" allowOverlap="1" wp14:anchorId="6710F2A6" wp14:editId="1039C258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1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75A96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0F2A6" id="_x0000_s1275" type="#_x0000_t202" style="position:absolute;margin-left:342.45pt;margin-top:705.35pt;width:65.9pt;height:13.7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Uyp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Z5SLdTiqsodmT&#10;Dgij9eipUNAB/uasJ9vVPPzaClScmc+OtEwePQZ4DNbHQDhJV2suI3I2bu5idvNI5pZUbnVW4Fz7&#10;0CYZKAtzMHty6N/7/Nf5Sa7+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CZTKn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8A75A96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0768" behindDoc="0" locked="1" layoutInCell="1" allowOverlap="1" wp14:anchorId="12E15CFF" wp14:editId="6AB970DC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1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FC3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15CFF" id="_x0000_s1276" type="#_x0000_t202" style="position:absolute;margin-left:342.75pt;margin-top:765.8pt;width:48.35pt;height:12.9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SOv/AEAANo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5vl2UmED&#10;9YF0QBitR0+FghbwN2c92U7w8GsnUXNmPzvSMnn0FOAp2JwC6RRdFVxF5Gzc3MXs5pHmLancmKzA&#10;pfaxTTJQFuZo9uTQl/v81+VJrv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4K0jr/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4AFC3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1792" behindDoc="0" locked="1" layoutInCell="1" allowOverlap="1" wp14:anchorId="672B9A09" wp14:editId="0EC13D9D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1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AE02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B9A09" id="_x0000_s1277" type="#_x0000_t202" style="position:absolute;margin-left:433.65pt;margin-top:766.05pt;width:73.8pt;height:15.1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uG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Fpk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QWLh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72BAAE02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2576" behindDoc="0" locked="1" layoutInCell="1" allowOverlap="1" wp14:anchorId="26656A8E" wp14:editId="1BB59E1C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1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26F5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6A8E" id="_x0000_s1278" type="#_x0000_t202" style="position:absolute;margin-left:342.7pt;margin-top:755.8pt;width:37.7pt;height:9.9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P6GAj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EB26F5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3600" behindDoc="0" locked="1" layoutInCell="1" allowOverlap="1" wp14:anchorId="217F4774" wp14:editId="2AE4F838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1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778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F4774" id="_x0000_s1279" type="#_x0000_t202" style="position:absolute;margin-left:433.4pt;margin-top:756.3pt;width:51.55pt;height:9.9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gP/QEAANo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rPy6t0O6mw&#10;geZAOiCM1qOnQkEH+JuznmxX8/BrJ1BxZj470jJ59BTgKdicAuEkXa25jMjZuLmN2c0jzRtSudVZ&#10;gUvtY5tkoCzM0ezJoc/3+a/Lk1z/AQ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GdSA/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E6778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9744" behindDoc="0" locked="1" layoutInCell="1" allowOverlap="1" wp14:anchorId="2D135656" wp14:editId="59E3DA7C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1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4DA1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5656" id="_x0000_s1280" type="#_x0000_t202" style="position:absolute;margin-left:399.7pt;margin-top:756.3pt;width:29.3pt;height:9.9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2PU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8Wb9PtpMIa&#10;mj3pgDBZj54KBR3gb84Gsp3g4ddWoubMfnakZfLoMcBjsD4G0im6KriKyNm0uY3ZzRPNG1K5NVmB&#10;c+1Dm2SgLMzB7Mmhz/f5r/OTXP0B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n3Y9T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274DA1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1541BE8F" wp14:editId="163842ED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111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E17CF" id="Gerade Verbindung 28" o:spid="_x0000_s1026" style="position:absolute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76C42D0" wp14:editId="5F4BC85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112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241F2" id="Gerade Verbindung 294" o:spid="_x0000_s1026" style="position:absolute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2816" behindDoc="0" locked="1" layoutInCell="1" allowOverlap="1" wp14:anchorId="79512324" wp14:editId="38BE1A1C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1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FA8FA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2324" id="_x0000_s1281" type="#_x0000_t202" style="position:absolute;margin-left:399.75pt;margin-top:766.05pt;width:28.15pt;height:15.1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JTWJv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7DFA8FA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0528" behindDoc="0" locked="1" layoutInCell="1" allowOverlap="1" wp14:anchorId="6FFC6BBA" wp14:editId="41BDAA51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1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26BF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6BBA" id="_x0000_s1282" type="#_x0000_t202" style="position:absolute;margin-left:342.15pt;margin-top:726.05pt;width:43.45pt;height:9.9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oxa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a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VD6MW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A626BF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7696" behindDoc="0" locked="1" layoutInCell="1" allowOverlap="1" wp14:anchorId="243BC70F" wp14:editId="245057ED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1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5D2B3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BC70F" id="_x0000_s1283" type="#_x0000_t202" style="position:absolute;margin-left:466.4pt;margin-top:725.5pt;width:29.8pt;height:9.9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DfrwrK+wEAANo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D5D2B3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3949F1E5" wp14:editId="64D1AD04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16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5A650" id="Gerade Verbindung 30" o:spid="_x0000_s1026" style="position:absolute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8960" behindDoc="0" locked="1" layoutInCell="1" allowOverlap="1" wp14:anchorId="5AE74F96" wp14:editId="76E5253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1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11EA7" w14:textId="77777777" w:rsidR="00FB6BCB" w:rsidRPr="002972DB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4F96" id="_x0000_s1284" type="#_x0000_t202" style="position:absolute;margin-left:342.7pt;margin-top:735.5pt;width:118.45pt;height:15.3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AgU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70CBT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2011EA7" w14:textId="77777777" w:rsidR="00FB6BCB" w:rsidRPr="002972DB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4080" behindDoc="0" locked="1" layoutInCell="1" allowOverlap="1" wp14:anchorId="4FD205F3" wp14:editId="473B1A10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1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1CFCC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205F3" id="_x0000_s1285" type="#_x0000_t202" style="position:absolute;margin-left:467.2pt;margin-top:735.4pt;width:40.7pt;height:12.9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Gj/AEAANo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64vPFOt1OKuyg&#10;PpEOCIP16KlQ0AL+4qwj21U8/DwIVJyZT460TB49B3gOdudAOElXKy4jcjZs7mN280DzjlRudF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/hho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001CFCC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1552" behindDoc="0" locked="1" layoutInCell="1" allowOverlap="1" wp14:anchorId="4163A909" wp14:editId="27589437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1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DAADD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3A909" id="_x0000_s1286" type="#_x0000_t202" style="position:absolute;margin-left:172.35pt;margin-top:726.3pt;width:53.9pt;height:9.9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DFhA7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08DAADD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9984" behindDoc="0" locked="1" layoutInCell="1" allowOverlap="1" wp14:anchorId="0C3AC292" wp14:editId="4547248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1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0AD64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AC292" id="_x0000_s1287" type="#_x0000_t202" style="position:absolute;margin-left:172.9pt;margin-top:735.55pt;width:62.95pt;height:12.9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XmY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3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Cr5eZj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5E0AD64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5551C99A" wp14:editId="3DB0025F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121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409AAC" id="Gerade Verbindung 43" o:spid="_x0000_s1026" style="position:absolute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9200" behindDoc="0" locked="1" layoutInCell="1" allowOverlap="1" wp14:anchorId="2457BFCB" wp14:editId="55659AF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1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88548" w14:textId="46F59522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7BFCB" id="_x0000_s1288" type="#_x0000_t202" style="position:absolute;margin-left:399.75pt;margin-top:795.3pt;width:62.05pt;height:12.9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Xt/AEAANo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sOUu3kwpb&#10;qI+kA8JoPXoqFLSAvzjryXaCh597iZoz+8mRlsmj5wDPwfYcSKfoquAqImfj5i5mN480b0nlxmQF&#10;rrVPbZKBsjAnsyeHvtznv65PcvMb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JRh5e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7688548" w14:textId="46F59522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5104" behindDoc="0" locked="1" layoutInCell="1" allowOverlap="1" wp14:anchorId="35F62BB4" wp14:editId="3FF7608C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1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DFE96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2BB4" id="_x0000_s1289" type="#_x0000_t202" style="position:absolute;margin-left:342.2pt;margin-top:794.2pt;width:29.45pt;height:12.9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dUOgr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FCDFE96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8176" behindDoc="0" locked="1" layoutInCell="1" allowOverlap="1" wp14:anchorId="103FB1A1" wp14:editId="768E2E0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C9BC2" w14:textId="0B812FFD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B1A1" id="_x0000_s1290" type="#_x0000_t202" style="position:absolute;margin-left:490.35pt;margin-top:794.2pt;width:18.2pt;height:12.9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hs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EVhcpdtJhQ00&#10;B9IBYbQePRUKOsDfnPVku5qHXzuBijPz2ZGWyaOnAE/B5hQIJ+lqzWVEzsbNXcxuHmneksqtzgpc&#10;ah/bJANlYY5mTw59uc9/XZ7k+g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oT6G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CAC9BC2" w14:textId="0B812FFD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7152" behindDoc="0" locked="1" layoutInCell="1" allowOverlap="1" wp14:anchorId="47879EE6" wp14:editId="38E7C2C9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1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01E18" w14:textId="406C0824" w:rsidR="00FB6BCB" w:rsidRPr="008A70C4" w:rsidRDefault="00504A81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79EE6" id="_x0000_s1291" type="#_x0000_t202" style="position:absolute;margin-left:467.35pt;margin-top:793.3pt;width:18.2pt;height:12.9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QcwO9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4E01E18" w14:textId="406C0824" w:rsidR="00FB6BCB" w:rsidRPr="008A70C4" w:rsidRDefault="00504A81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8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6128" behindDoc="0" locked="1" layoutInCell="1" allowOverlap="1" wp14:anchorId="2E285BB5" wp14:editId="5D52FB8E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F5689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85BB5" id="_x0000_s1292" type="#_x0000_t202" style="position:absolute;margin-left:375.85pt;margin-top:794.2pt;width:18.2pt;height:12.9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1SC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x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atUg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EF5689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7936" behindDoc="0" locked="1" layoutInCell="1" allowOverlap="1" wp14:anchorId="53895764" wp14:editId="56EA8B3E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1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79B1D" w14:textId="77777777" w:rsidR="00FB6BCB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56667D1A" w14:textId="77777777" w:rsidR="00FB6BCB" w:rsidRPr="00640624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5764" id="_x0000_s1293" type="#_x0000_t202" style="position:absolute;margin-left:175.4pt;margin-top:770.55pt;width:159.55pt;height:36.4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p6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rB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NVaun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CD79B1D" w14:textId="77777777" w:rsidR="00FB6BCB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56667D1A" w14:textId="77777777" w:rsidR="00FB6BCB" w:rsidRPr="00640624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6912" behindDoc="0" locked="1" layoutInCell="1" allowOverlap="1" wp14:anchorId="7EECA349" wp14:editId="57411896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1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38EB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CA349" id="_x0000_s1294" type="#_x0000_t202" style="position:absolute;margin-left:173.4pt;margin-top:703.3pt;width:164pt;height:16.8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NAW/AEAANs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MtNb1YpttJhg20&#10;BxICYfIevRUKesDfnA3ku4aHXzuBijPz2ZGYyaSnAE/B5hQIJ+lqw2VEzqbNXcx2nmjeksydzgpc&#10;ah/bJAdlYY5uTxZ9uc9/Xd7k+g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1gNAW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4DA38EB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2336" behindDoc="0" locked="1" layoutInCell="1" allowOverlap="1" wp14:anchorId="77591013" wp14:editId="2ECAA416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1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66D7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91013" id="_x0000_s1295" type="#_x0000_t202" style="position:absolute;margin-left:2.1pt;margin-top:695.65pt;width:76.65pt;height:9.9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Iu4K0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2C66D7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1312" behindDoc="0" locked="1" layoutInCell="1" allowOverlap="1" wp14:anchorId="2F05AB26" wp14:editId="07838B6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1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2E6EC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AB26" id="_x0000_s1296" type="#_x0000_t202" style="position:absolute;margin-left:172.25pt;margin-top:695.95pt;width:37.7pt;height:9.9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/a+w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+X5XZWYQvN&#10;E+mAMFqPngoFHeAvznqyneDx516i5sx+9KRl9ugpwFOwPQXSK7oquErI2bi5TcXNI80bUrk1RYFL&#10;7WObZKAizNHs2aHP9+Wvy5Pc/AY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vwBv2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162E6EC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9504" behindDoc="0" locked="1" layoutInCell="1" allowOverlap="1" wp14:anchorId="5C87A38A" wp14:editId="5A99DD04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1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19A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A38A" id="_x0000_s1297" type="#_x0000_t202" style="position:absolute;margin-left:342.2pt;margin-top:785.3pt;width:29.45pt;height:9.9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mGn/AEAANo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WGVNkgpb&#10;qI+kA8JoPXoqFLSAvzjryXaCh597iZoz+9GRlsmjpwBPwfYUSKfoquAqImfj5i5mN480b0nlxmQ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9Jhp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419A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8480" behindDoc="0" locked="1" layoutInCell="1" allowOverlap="1" wp14:anchorId="5BC0D445" wp14:editId="0F9C3189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1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F5537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D445" id="_x0000_s1298" type="#_x0000_t202" style="position:absolute;margin-left:375.85pt;margin-top:785.85pt;width:18.2pt;height:9.9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52nm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1BF5537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7456" behindDoc="0" locked="1" layoutInCell="1" allowOverlap="1" wp14:anchorId="76251FC5" wp14:editId="0940C1F4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1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4ED4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51FC5" id="_x0000_s1299" type="#_x0000_t202" style="position:absolute;margin-left:399.75pt;margin-top:785.85pt;width:26.5pt;height:9.9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Gs5/AEAANo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x6kW9nFTbQ&#10;HEgHhNF69FQo6AB/cdaT7QSPP3cSNWf2oycts0dPAZ6CzSmQXtFVwVVCzsbNfSpuHmnekcqtKQpc&#10;ah/bJAMVYY5mzw59uS9/XZ7k+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e/BrO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34ED4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6432" behindDoc="0" locked="1" layoutInCell="1" allowOverlap="1" wp14:anchorId="145D6B03" wp14:editId="5EDEFC7F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1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FB5E0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D6B03" id="_x0000_s1300" type="#_x0000_t202" style="position:absolute;margin-left:488.7pt;margin-top:785.25pt;width:20.4pt;height:9.9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F+L7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7FB5E0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5408" behindDoc="0" locked="1" layoutInCell="1" allowOverlap="1" wp14:anchorId="2B898CFF" wp14:editId="56F2EBF3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1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1409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98CFF" id="_x0000_s1301" type="#_x0000_t202" style="position:absolute;margin-left:466.85pt;margin-top:785.6pt;width:18.2pt;height:9.9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uU/A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S4uyvItZSSlysXy8iLPqRDV8bLHED8psCwFNUfqLoOL/UOIqRlRHX9JtRzca2Py&#10;qI1jfc3fLxfLfOFZxupITjTa1vxqnr7RG4njR9fky1FoM8ZUwLiJdOI5Mo7DZmC6IQKXy3Q7qbCB&#10;5kA6IIzWo6dCQQf4m7OebFfz8GsnUHFmPjvSMnn0GOAx2BwD4SRdrbmMyNm4uY3ZzSPNG1K51VmB&#10;c+2pTTJQFmYye3Lo833+6/wk13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PY7l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71409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2272" behindDoc="0" locked="1" layoutInCell="1" allowOverlap="1" wp14:anchorId="4052B6E6" wp14:editId="403F656E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1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7E88D" w14:textId="77777777" w:rsidR="00FB6BCB" w:rsidRPr="00D00A94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2B6E6" id="_x0000_s1302" type="#_x0000_t202" style="position:absolute;margin-left:6.2pt;margin-top:792.25pt;width:159.4pt;height:14.8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bMZWX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C7E88D" w14:textId="77777777" w:rsidR="00FB6BCB" w:rsidRPr="00D00A94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0224" behindDoc="0" locked="1" layoutInCell="1" allowOverlap="1" wp14:anchorId="5B22F890" wp14:editId="67A690B7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1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14130" w14:textId="77777777" w:rsidR="00FB6BCB" w:rsidRPr="00922583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F890" id="_x0000_s1303" type="#_x0000_t202" style="position:absolute;margin-left:5.1pt;margin-top:774.75pt;width:159.4pt;height:17.5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K8D/AEAANsDAAAOAAAAZHJzL2Uyb0RvYy54bWysU9uO0zAQfUfiHyy/06SBsiV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i7RbXIF55lrI5kRaNtw5dl+iZzJJIfXJsvR6HNFFMB446sE9GJchw3I9MtNX11lW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0RK8D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6314130" w14:textId="77777777" w:rsidR="00FB6BCB" w:rsidRPr="00922583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3840" behindDoc="0" locked="1" layoutInCell="1" allowOverlap="1" wp14:anchorId="7C0AA59A" wp14:editId="3F7FFF1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1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EB1B7" w14:textId="636CC2A0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B7714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AA59A" id="_x0000_s1304" type="#_x0000_t202" style="position:absolute;margin-left:2.75pt;margin-top:706pt;width:164.3pt;height:15.7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jD+AEAANsDAAAOAAAAZHJzL2Uyb0RvYy54bWysU8FuEzEQvSPxD5bvZDeRGs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IwDow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A9EB1B7" w14:textId="636CC2A0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B7714E">
                        <w:rPr>
                          <w:rFonts w:ascii="Arial" w:hAnsi="Arial" w:cs="Arial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0288" behindDoc="0" locked="1" layoutInCell="1" allowOverlap="1" wp14:anchorId="2C697F1A" wp14:editId="663DE44E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1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4AD2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7F1A" id="_x0000_s1305" type="#_x0000_t202" style="position:absolute;margin-left:172.05pt;margin-top:755.1pt;width:37.7pt;height:9.9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lM/A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rPFKt1OKmyh&#10;OZIOCKP16KlQ0AH+4qwn29U8/NwLVJyZj460TB49B3gOtudAOElXay4jcjZu7mJ280jzllRudVbg&#10;WvvUJhkoC3Mye3Lo833+6/okN7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2jOZTP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14AD2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F6C78B2" wp14:editId="2F5F483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0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63FE2" id="Gerade Verbindung 33" o:spid="_x0000_s1026" style="position:absolute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563247F" wp14:editId="777C2241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1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AC486" id="Gerade Verbindung 34" o:spid="_x0000_s1026" style="position:absolute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703B1D35" wp14:editId="26DC755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2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16720E" id="Gerade Verbindung 35" o:spid="_x0000_s1026" style="position:absolute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728F350B" wp14:editId="7AF2D30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3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6D7F8" id="Gerade Verbindung 36" o:spid="_x0000_s1026" style="position:absolute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0972423" wp14:editId="51523625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144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6D337" id="Gerade Verbindung 37" o:spid="_x0000_s1026" style="position:absolute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0832" behindDoc="0" locked="1" layoutInCell="0" allowOverlap="1" wp14:anchorId="59F404B4" wp14:editId="0165506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145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89890" id="Gerade Verbindung 38" o:spid="_x0000_s1026" style="position:absolute;z-index:25228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1856" behindDoc="0" locked="1" layoutInCell="1" allowOverlap="1" wp14:anchorId="26C92454" wp14:editId="0D837FDD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146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E65E3" id="Gerade Verbindung 39" o:spid="_x0000_s1026" style="position:absolute;z-index:25228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8CCFBFF" wp14:editId="3AEC1208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147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AF406" id="Gerade Verbindung 40" o:spid="_x0000_s1026" style="position:absolute;z-index:25227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D7C9B6F" wp14:editId="006396F1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148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911CB9" id="Gerade Verbindung 41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07A25613" wp14:editId="79CCC50E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149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6C38F" id="Gerade Verbindung 42" o:spid="_x0000_s1026" style="position:absolute;z-index:25228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3FB0B478" wp14:editId="79083D0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150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A43B1A" id="Gerade Verbindung 45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C1A22CA" wp14:editId="21B572EE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51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CCF25B" id="Gerade Verbindung 46" o:spid="_x0000_s1026" style="position:absolute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4906DC3E" wp14:editId="273C10D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152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D273E" id="Gerade Verbindung 47" o:spid="_x0000_s1026" style="position:absolute;z-index:25228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8784" behindDoc="0" locked="1" layoutInCell="1" allowOverlap="1" wp14:anchorId="465DD0AE" wp14:editId="181B8A3D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153" name="Rechteck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179D1" id="Rechteck 1153" o:spid="_x0000_s1026" style="position:absolute;margin-left:0;margin-top:-785.3pt;width:510.25pt;height:785.2pt;z-index:25227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0905CABB" w14:textId="6A922F50" w:rsidR="00B57BAE" w:rsidRDefault="00B57BAE" w:rsidP="00B57BAE"/>
    <w:p w14:paraId="052DF153" w14:textId="4E8FA7C9" w:rsidR="00B7714E" w:rsidRDefault="00B7714E" w:rsidP="00B57BAE"/>
    <w:p w14:paraId="7824B16B" w14:textId="77777777" w:rsidR="00B7714E" w:rsidRDefault="00B7714E" w:rsidP="00B57BAE"/>
    <w:p w14:paraId="13DAD60A" w14:textId="365ECB10" w:rsidR="00B57BAE" w:rsidRDefault="00B7714E" w:rsidP="00B7714E">
      <w:pPr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A0FF53" wp14:editId="546FFD2D">
            <wp:extent cx="3622228" cy="5656329"/>
            <wp:effectExtent l="0" t="0" r="0" b="1905"/>
            <wp:docPr id="1160" name="Grafik 1160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Grafik 1160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23" cy="56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B51C" w14:textId="77777777" w:rsidR="00B57BAE" w:rsidRDefault="00B57BAE" w:rsidP="00B57B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6365FF" w14:textId="37DE41AB" w:rsidR="00B57BAE" w:rsidRDefault="00B57BAE" w:rsidP="00B57BAE">
      <w:pPr>
        <w:jc w:val="center"/>
        <w:rPr>
          <w:rFonts w:ascii="Arial" w:hAnsi="Arial" w:cs="Arial"/>
          <w:sz w:val="24"/>
          <w:szCs w:val="24"/>
        </w:rPr>
      </w:pPr>
    </w:p>
    <w:p w14:paraId="684E9071" w14:textId="5F118F55" w:rsidR="00FB6BCB" w:rsidRDefault="00FB6B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88697B" w14:textId="2C08EE30" w:rsidR="00B57BAE" w:rsidRPr="00351E5A" w:rsidRDefault="00351E5A" w:rsidP="00351E5A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406784" behindDoc="1" locked="1" layoutInCell="1" allowOverlap="1" wp14:anchorId="4F80304E" wp14:editId="03C9F190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224" name="Grafik 1224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Grafik 1224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7544D0E4" wp14:editId="6C0EA1C7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2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E5A07" id="Gerade Verbindung 44" o:spid="_x0000_s1026" style="position:absolute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8613F51" wp14:editId="15C6A8D2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3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82B8E3" id="Gerade Verbindung 31" o:spid="_x0000_s1026" style="position:absolute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1474215" wp14:editId="25BEBF2D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4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5400C1" id="Gerade Verbindung 29" o:spid="_x0000_s1026" style="position:absolute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0160" behindDoc="0" locked="1" layoutInCell="1" allowOverlap="1" wp14:anchorId="21B8E6E2" wp14:editId="4D7E40A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1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CEF8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E6E2" id="_x0000_s1306" type="#_x0000_t202" style="position:absolute;margin-left:241pt;margin-top:725.25pt;width:28.15pt;height:9.9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KtdUw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6ECEF8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1184" behindDoc="0" locked="1" layoutInCell="1" allowOverlap="1" wp14:anchorId="7F835956" wp14:editId="6D073AC4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1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EBB4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35956" id="_x0000_s1307" type="#_x0000_t202" style="position:absolute;margin-left:274.65pt;margin-top:725.55pt;width:27.85pt;height:9.9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Fye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Xx+XTTJKmyg&#10;OZAOCKP16KlQ0AH+4qwn2wkef+4kas7sR09aZo+eAjwFm1MgvaKrgquEnI2b+1TcPNK8I5VbUxS4&#10;1D62SQYqwhzNnh36cl/+ujzJ9W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+GBcn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AEBB4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2208" behindDoc="0" locked="1" layoutInCell="1" allowOverlap="1" wp14:anchorId="49665B3A" wp14:editId="76C69ACE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1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28DF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5B3A" id="_x0000_s1308" type="#_x0000_t202" style="position:absolute;margin-left:308pt;margin-top:725.25pt;width:29.45pt;height:9.9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vH9/QEAANoDAAAOAAAAZHJzL2Uyb0RvYy54bWysU9uO0zAQfUfiHyy/06RZypa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fXr8v5gjNFqXm1uL7KcypkfbrsMcQPGnqWAsGRusvgcv8YYmpG1qdfUi0HD8ba&#10;PGrr2CD420W1yBeeZXoTyYnW9IIvy/RN3kgc37smX47S2CmmAtYdSSeeE+M4bkZmGsGrZZVuJxU2&#10;0BxIB4TJevRUKOgAf3E2kO0EDz93EjVn9qMjLZNHTwGegs0pkE7RVcFVRM6mzV3Mbp5o3pLKrckK&#10;XGof2yQDZWGOZk8Ofb7Pf12e5Po3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L+vH9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C528DF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6544" behindDoc="0" locked="1" layoutInCell="1" allowOverlap="1" wp14:anchorId="3C2DCFC4" wp14:editId="448860A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1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C54E1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DCFC4" id="_x0000_s1309" type="#_x0000_t202" style="position:absolute;margin-left:240.45pt;margin-top:735pt;width:29.85pt;height:12.9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+EL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5TzdTips&#10;oT6SDgij9eipUNAC/uKsJ9sJHn7uJWrO7EdHWiaPngM8B9tzIJ2iq4KriJyNm/uY3TzSvCOVG5MV&#10;uNY+tUkGysKczJ4c+nKf/7o+yc1v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MXD4Qv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61C54E1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7568" behindDoc="0" locked="1" layoutInCell="1" allowOverlap="1" wp14:anchorId="3EF0C753" wp14:editId="361BA121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1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11F05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0C753" id="_x0000_s1310" type="#_x0000_t202" style="position:absolute;margin-left:273.25pt;margin-top:733.6pt;width:29.85pt;height:12.9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rN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W75Nt5MK&#10;W6ifSAeE0Xr0VChoAX9z1pPtBA+/9hI1Z/aTIy2TR08BnoLtKZBO0VXBVUTOxs1tzG4ead6Qyo3J&#10;ClxqH9skA2VhjmZPDn25z39dnuTmG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bSs3n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7F11F05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8592" behindDoc="0" locked="1" layoutInCell="1" allowOverlap="1" wp14:anchorId="5D0150FE" wp14:editId="168D1098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1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FD025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50FE" id="_x0000_s1311" type="#_x0000_t202" style="position:absolute;margin-left:308pt;margin-top:734.15pt;width:31.45pt;height:12.9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n3/QEAANo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Sfr5bpdlJh&#10;B9WJdEAYrEdPhYIG8BdnHdlO8PDzIFFzZj860jJ59BzgOdidA+kUXRVcReRs2NzH7OaB5h2pXJus&#10;wLX22CYZKAszmj059OU+/3V9ktvf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JVp+ff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83FD025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3CC25569" wp14:editId="06536DD9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171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402C8" id="Gerade Verbindung 32" o:spid="_x0000_s1026" style="position:absolute;z-index:25236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8896" behindDoc="0" locked="1" layoutInCell="1" allowOverlap="1" wp14:anchorId="49A9C2FF" wp14:editId="10AA8E13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1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0E04E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C2FF" id="_x0000_s1312" type="#_x0000_t202" style="position:absolute;margin-left:414pt;margin-top:695.9pt;width:37.7pt;height:9.9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Ec/QEAANo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k+X12l20mF&#10;LVRH0gFhsB49FQoawN+cdWQ7wcOvvUTNmf3kSMvk0VOAp2B7CqRTdFVwFZGzYXMXs5sHmrekcm2y&#10;ApfaY5tkoCzMaPbk0Jf7/NflSW6eAQ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NuBERz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320E04E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9920" behindDoc="0" locked="1" layoutInCell="1" allowOverlap="1" wp14:anchorId="7A1935C8" wp14:editId="3431336A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1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9C109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35C8" id="_x0000_s1313" type="#_x0000_t202" style="position:absolute;margin-left:342.6pt;margin-top:696.2pt;width:37.7pt;height:9.9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eG/A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9Xy3w7q7CF&#10;5ol0QBitR0+Fgg7wF2c92U7w+HMvUXNmP3rSMnv0FOAp2J4C6RVdFVwl5Gzc3Kbi5pHmDancmqLA&#10;pfaxTTJQEeZo9uzQ5/vy1+VJbn4D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4F73h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F49C109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0400" behindDoc="0" locked="1" layoutInCell="1" allowOverlap="1" wp14:anchorId="5E8E49CA" wp14:editId="13B1B3E3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1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F7904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E49CA" id="_x0000_s1314" type="#_x0000_t202" style="position:absolute;margin-left:414.45pt;margin-top:704.8pt;width:93.3pt;height:14.3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Gktwq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B7F7904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1424" behindDoc="0" locked="1" layoutInCell="1" allowOverlap="1" wp14:anchorId="234EB55A" wp14:editId="1D9005C7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1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28D4E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B55A" id="_x0000_s1315" type="#_x0000_t202" style="position:absolute;margin-left:342.45pt;margin-top:705.35pt;width:65.9pt;height:13.7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FDARI7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4528D4E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6304" behindDoc="0" locked="1" layoutInCell="1" allowOverlap="1" wp14:anchorId="393A7318" wp14:editId="125E245B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1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3D71B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7318" id="_x0000_s1316" type="#_x0000_t202" style="position:absolute;margin-left:342.75pt;margin-top:765.8pt;width:48.35pt;height:12.9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0PQri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E03D71B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7328" behindDoc="0" locked="1" layoutInCell="1" allowOverlap="1" wp14:anchorId="40A57938" wp14:editId="27284218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1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0049F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57938" id="_x0000_s1317" type="#_x0000_t202" style="position:absolute;margin-left:433.65pt;margin-top:766.05pt;width:73.8pt;height:15.1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XIOh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0460049F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8112" behindDoc="0" locked="1" layoutInCell="1" allowOverlap="1" wp14:anchorId="4E7C6A02" wp14:editId="15FBC005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1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0B1F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C6A02" id="_x0000_s1318" type="#_x0000_t202" style="position:absolute;margin-left:342.7pt;margin-top:755.8pt;width:37.7pt;height:9.9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D/iIq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9E0B1F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9136" behindDoc="0" locked="1" layoutInCell="1" allowOverlap="1" wp14:anchorId="76024BDE" wp14:editId="51256B80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1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D896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24BDE" id="_x0000_s1319" type="#_x0000_t202" style="position:absolute;margin-left:433.4pt;margin-top:756.3pt;width:51.55pt;height:9.9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EAo/gEAANoDAAAOAAAAZHJzL2Uyb0RvYy54bWysU8tu2zAQvBfoPxC817Kd2nUE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u1yteBMUWo2X7y7ynMqZHm67DHEjxpalgLBkbrL4PLwGGJqRpanX1ItBw/G&#10;2jxq61gn+PVivsgXXmRaE8mJ1rSCr6bpG7yROH5wVb4cpbFDTAWsG0knngPj2G97ZirB59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DhxEAo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41D896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5280" behindDoc="0" locked="1" layoutInCell="1" allowOverlap="1" wp14:anchorId="2399DE0D" wp14:editId="60E85650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1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D89B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DE0D" id="_x0000_s1320" type="#_x0000_t202" style="position:absolute;margin-left:399.7pt;margin-top:756.3pt;width:29.3pt;height:9.9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mua/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2D89B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4C4420BD" wp14:editId="6CA8DF27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181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A8821B" id="Gerade Verbindung 28" o:spid="_x0000_s1026" style="position:absolute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2585DBF9" wp14:editId="1B549C3A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182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DDBE" id="Gerade Verbindung 294" o:spid="_x0000_s1026" style="position:absolute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8352" behindDoc="0" locked="1" layoutInCell="1" allowOverlap="1" wp14:anchorId="17FA1C76" wp14:editId="7122A7F7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1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9F685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A1C76" id="_x0000_s1321" type="#_x0000_t202" style="position:absolute;margin-left:399.75pt;margin-top:766.05pt;width:28.15pt;height:15.1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IKUL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A09F685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6064" behindDoc="0" locked="1" layoutInCell="1" allowOverlap="1" wp14:anchorId="5992AB69" wp14:editId="6AC6BE92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1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324A8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AB69" id="_x0000_s1322" type="#_x0000_t202" style="position:absolute;margin-left:342.15pt;margin-top:726.05pt;width:43.45pt;height:9.9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ZGeEf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B4324A8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3232" behindDoc="0" locked="1" layoutInCell="1" allowOverlap="1" wp14:anchorId="6589E8AA" wp14:editId="76AFA4E3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1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220C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9E8AA" id="_x0000_s1323" type="#_x0000_t202" style="position:absolute;margin-left:466.4pt;margin-top:725.5pt;width:29.8pt;height:9.9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Lt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L69poyi1HQ2X1zlORWyOl32GOIHDR1LgeBI3WVwuX8KMTUjq9MvqZaDR2Nt&#10;HrV1rBf8Zj6b5wsvMp2J5ERrOsGXZfpGbySO712dL0dp7BhTAeuOpBPPkXEcNgMzteCzm0W6nVTY&#10;QH0gHRBG69FToaAF/MVZT7YTPPzcSdSc2Y+OtEwePQV4CjanQDpFVwVXETkbN/cxu3mkeUcqNyYr&#10;cKl9bJMMlIU5mj059OU+/3V5kuvfAA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O/2Au3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9E220C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4B557E38" wp14:editId="29D7F799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86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F5E4D" id="Gerade Verbindung 30" o:spid="_x0000_s1026" style="position:absolute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4496" behindDoc="0" locked="1" layoutInCell="1" allowOverlap="1" wp14:anchorId="5D426679" wp14:editId="57620B25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1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0C478" w14:textId="77777777" w:rsidR="00351E5A" w:rsidRPr="002972DB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26679" id="_x0000_s1324" type="#_x0000_t202" style="position:absolute;margin-left:342.7pt;margin-top:735.5pt;width:118.45pt;height:15.3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310C478" w14:textId="77777777" w:rsidR="00351E5A" w:rsidRPr="002972DB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9616" behindDoc="0" locked="1" layoutInCell="1" allowOverlap="1" wp14:anchorId="67526674" wp14:editId="5F314C13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1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DF654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26674" id="_x0000_s1325" type="#_x0000_t202" style="position:absolute;margin-left:467.2pt;margin-top:735.4pt;width:40.7pt;height:12.9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6Fph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54DF654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7088" behindDoc="0" locked="1" layoutInCell="1" allowOverlap="1" wp14:anchorId="0140703D" wp14:editId="201E86E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1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FB9F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0703D" id="_x0000_s1326" type="#_x0000_t202" style="position:absolute;margin-left:172.35pt;margin-top:726.3pt;width:53.9pt;height:9.9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hrU+A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GquzChtoDqQD&#10;wmg9+lUo6AB/cdaT7QSPP3cSNWf2oycts0dPAZ6CzSmQXlGp4CohZ+PmLhU3jzRvSeXWFAUuvY9j&#10;koGKhkezZ4c+35dbl19y/Rs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PzhrU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3AEFB9F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5520" behindDoc="0" locked="1" layoutInCell="1" allowOverlap="1" wp14:anchorId="4E298B2E" wp14:editId="2ACD4B73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1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E6DE9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98B2E" id="_x0000_s1327" type="#_x0000_t202" style="position:absolute;margin-left:172.9pt;margin-top:735.55pt;width:62.95pt;height:12.9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KW8jo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9BE6DE9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20D453F2" wp14:editId="0CA5243D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191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BC279" id="Gerade Verbindung 43" o:spid="_x0000_s1026" style="position:absolute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4736" behindDoc="0" locked="1" layoutInCell="1" allowOverlap="1" wp14:anchorId="366BE9EA" wp14:editId="64F980DC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1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B3F10" w14:textId="4CCADFCA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BE9EA" id="_x0000_s1328" type="#_x0000_t202" style="position:absolute;margin-left:399.75pt;margin-top:795.3pt;width:62.05pt;height:12.9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7/U/QEAANo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l7N0O6mw&#10;gfpAOiCM1qOnQkEL+IeznmwnePi9k6g5s18caZk8egrwFGxOgXSKrgquInI2bm5jdvNI84ZUbkxW&#10;4FL72CYZKAtzNHty6PN9/uvyJNd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X97/U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98B3F10" w14:textId="4CCADFCA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0640" behindDoc="0" locked="1" layoutInCell="1" allowOverlap="1" wp14:anchorId="52D1635E" wp14:editId="45DDF91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1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F243A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635E" id="_x0000_s1329" type="#_x0000_t202" style="position:absolute;margin-left:342.2pt;margin-top:794.2pt;width:29.45pt;height:12.9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IS/A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JQztPtpMIG&#10;mgPpgDBaj54KBR3gb856sl3Nw6+dQMWZ+exIy+TRU4CnYHMKhJN0teYyImfj5jZmN480b0jlVmcF&#10;LrWPbZKBsjBHsyeHPt/nvy5Pcv0H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B7GshL8AQAA2g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DFF243A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3712" behindDoc="0" locked="1" layoutInCell="1" allowOverlap="1" wp14:anchorId="6FAAEA48" wp14:editId="0AEACC1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D8FA0" w14:textId="761AA764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AEA48" id="_x0000_s1330" type="#_x0000_t202" style="position:absolute;margin-left:490.35pt;margin-top:794.2pt;width:18.2pt;height:12.9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mFslX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1D8FA0" w14:textId="761AA764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2688" behindDoc="0" locked="1" layoutInCell="1" allowOverlap="1" wp14:anchorId="6CA337AF" wp14:editId="4C9C256A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1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BBCB2" w14:textId="1CDD7EE1" w:rsidR="00351E5A" w:rsidRPr="008A70C4" w:rsidRDefault="00504A81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337AF" id="_x0000_s1331" type="#_x0000_t202" style="position:absolute;margin-left:467.35pt;margin-top:793.3pt;width:18.2pt;height:12.9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EJaVM/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91BBCB2" w14:textId="1CDD7EE1" w:rsidR="00351E5A" w:rsidRPr="008A70C4" w:rsidRDefault="00504A81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9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1664" behindDoc="0" locked="1" layoutInCell="1" allowOverlap="1" wp14:anchorId="1D5442A1" wp14:editId="448CDC46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2F51F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442A1" id="_x0000_s1332" type="#_x0000_t202" style="position:absolute;margin-left:375.85pt;margin-top:794.2pt;width:18.2pt;height:12.9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j0Ou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822F51F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3472" behindDoc="0" locked="1" layoutInCell="1" allowOverlap="1" wp14:anchorId="6AEB55B3" wp14:editId="61439FEC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1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274DD" w14:textId="77777777" w:rsidR="00351E5A" w:rsidRDefault="00351E5A" w:rsidP="00351E5A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34EA0A84" w14:textId="77777777" w:rsidR="00351E5A" w:rsidRPr="00640624" w:rsidRDefault="00351E5A" w:rsidP="00351E5A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55B3" id="_x0000_s1333" type="#_x0000_t202" style="position:absolute;margin-left:175.4pt;margin-top:770.55pt;width:159.55pt;height:36.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BD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2/T7STD&#10;BpoDCYEweY/eCgUd4G/OBvKd4OHXTqLmzH5yJGYy6SnAU7A5BdIpuiq4isjZtLmN2c4TzRuSuTVZ&#10;gUvtY5vkoCzM0e3Jos/3+a/Lm1w/A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WzOBD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02274DD" w14:textId="77777777" w:rsidR="00351E5A" w:rsidRDefault="00351E5A" w:rsidP="00351E5A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34EA0A84" w14:textId="77777777" w:rsidR="00351E5A" w:rsidRPr="00640624" w:rsidRDefault="00351E5A" w:rsidP="00351E5A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2448" behindDoc="0" locked="1" layoutInCell="1" allowOverlap="1" wp14:anchorId="7A5B1026" wp14:editId="128785D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1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247B1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1026" id="_x0000_s1334" type="#_x0000_t202" style="position:absolute;margin-left:173.4pt;margin-top:703.3pt;width:164pt;height:16.8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ov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+Uy3Q7ybCB&#10;5kBCIEzeo7dCQQf4m7OBfCd4+LWTqDmznx2JmUx6CvAUbE6BdIquCq4icjZt7mK280TzlmRuTVbg&#10;UvvYJjkoC3N0e7Loy33+6/Im13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2Foov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11A247B1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7872" behindDoc="0" locked="1" layoutInCell="1" allowOverlap="1" wp14:anchorId="7425F1F3" wp14:editId="6EBFF29B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1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50DB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5F1F3" id="_x0000_s1335" type="#_x0000_t202" style="position:absolute;margin-left:2.1pt;margin-top:695.65pt;width:76.65pt;height:9.9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iy3Yj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9A50DB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6848" behindDoc="0" locked="1" layoutInCell="1" allowOverlap="1" wp14:anchorId="54CB23E9" wp14:editId="102D8860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2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B2893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23E9" id="_x0000_s1336" type="#_x0000_t202" style="position:absolute;margin-left:172.25pt;margin-top:695.95pt;width:37.7pt;height:9.9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jXj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cu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LyWNeP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0B2893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5040" behindDoc="0" locked="1" layoutInCell="1" allowOverlap="1" wp14:anchorId="3DD57F7A" wp14:editId="4288326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2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0711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57F7A" id="_x0000_s1337" type="#_x0000_t202" style="position:absolute;margin-left:342.2pt;margin-top:785.3pt;width:29.45pt;height:9.9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Due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RGosiZJhTW0&#10;e9IBYbIePRUKesDfnA1ku4aHX1uBijPz2ZGWyaPHAI/B+hgIJ+lqw2VEzqbNbcxunmjekMqdzgqc&#10;ax/aJANlYQ5mTw59vs9/nZ/k6g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EQ7n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320711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4016" behindDoc="0" locked="1" layoutInCell="1" allowOverlap="1" wp14:anchorId="7E0367E5" wp14:editId="63B5B66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2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0139F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67E5" id="_x0000_s1338" type="#_x0000_t202" style="position:absolute;margin-left:375.85pt;margin-top:785.85pt;width:18.2pt;height:9.9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Pf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/KKt1OKmyg&#10;OZAOCJP16KlQ0AH+5mwg2wkefu0kas7sJ0daJo+eAjwFm1MgnaKrgquInE2b25jdPNG8IZVbkxW4&#10;1D62SQbKwhzNnhz6fJ//ujzJ9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wcTPf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EA0139F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2992" behindDoc="0" locked="1" layoutInCell="1" allowOverlap="1" wp14:anchorId="4D234AC9" wp14:editId="5DF8D1C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2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D6314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AC9" id="_x0000_s1339" type="#_x0000_t202" style="position:absolute;margin-left:399.75pt;margin-top:785.85pt;width:26.5pt;height:9.9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jEA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CMyX6XZSYQPt&#10;gXRAmKxHT4WCHvAXZwPZruHh506g4sx8cqRl8ugpwFOwOQXCSbracBmRs2lzF7ObJ5q3pHKnswKX&#10;2sc2yUBZmKPZk0Nf7vNflye5/g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4ZjEA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E1D6314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1968" behindDoc="0" locked="1" layoutInCell="1" allowOverlap="1" wp14:anchorId="2D952B3E" wp14:editId="4EA8C2D6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2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EB61B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52B3E" id="_x0000_s1340" type="#_x0000_t202" style="position:absolute;margin-left:488.7pt;margin-top:785.25pt;width:20.4pt;height:9.9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HW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+av0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8nR1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86EB61B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0944" behindDoc="0" locked="1" layoutInCell="1" allowOverlap="1" wp14:anchorId="3B47795D" wp14:editId="4007B4A9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2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CFA5C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7795D" id="_x0000_s1341" type="#_x0000_t202" style="position:absolute;margin-left:466.85pt;margin-top:785.6pt;width:18.2pt;height:9.9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Gt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iyXKXbSYUt&#10;1EfSAWG0Hj0VClrA35z1ZDvBw6+9RM2Z/eRIy+TRU4CnYHsKpFN0VXAVkbNxcxuzm0eaN6RyY7IC&#10;l9pTm2SgLMxk9uTQ5/v81+VJbp4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2Bhr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A4CFA5C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7808" behindDoc="0" locked="1" layoutInCell="1" allowOverlap="1" wp14:anchorId="02AA8300" wp14:editId="6270550A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2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5903" w14:textId="77777777" w:rsidR="00351E5A" w:rsidRPr="00D00A94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8300" id="_x0000_s1342" type="#_x0000_t202" style="position:absolute;margin-left:6.2pt;margin-top:792.25pt;width:159.4pt;height:14.8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xl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ml+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G9QDGX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62D5903" w14:textId="77777777" w:rsidR="00351E5A" w:rsidRPr="00D00A94" w:rsidRDefault="00351E5A" w:rsidP="00351E5A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5760" behindDoc="0" locked="1" layoutInCell="1" allowOverlap="1" wp14:anchorId="0A7B49C3" wp14:editId="36C98240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2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CADC4" w14:textId="77777777" w:rsidR="00351E5A" w:rsidRPr="00922583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B49C3" id="_x0000_s1343" type="#_x0000_t202" style="position:absolute;margin-left:5.1pt;margin-top:774.75pt;width:159.4pt;height:17.5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U6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/N36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30vU6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4BCADC4" w14:textId="77777777" w:rsidR="00351E5A" w:rsidRPr="00922583" w:rsidRDefault="00351E5A" w:rsidP="00351E5A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9376" behindDoc="0" locked="1" layoutInCell="1" allowOverlap="1" wp14:anchorId="6B96A4DE" wp14:editId="0D3FCDC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2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324B3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7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6A4DE" id="_x0000_s1344" type="#_x0000_t202" style="position:absolute;margin-left:2.75pt;margin-top:706pt;width:164.3pt;height:15.7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L6+QEAANs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/PV6njJMMW6iMJ&#10;gTB6j/4KBS3gb8568p3g4ddeoubMfnEkZjLpKcBTsD0F0il6KriKyNm4uY3ZziOZG5K5MVmBS+2p&#10;TXJQFmZye7Lo3/t86/InN38A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CCWsvr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656324B3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7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5824" behindDoc="0" locked="1" layoutInCell="1" allowOverlap="1" wp14:anchorId="63C58815" wp14:editId="2C026A18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2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3C178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58815" id="_x0000_s1345" type="#_x0000_t202" style="position:absolute;margin-left:172.05pt;margin-top:755.1pt;width:37.7pt;height:9.9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N1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J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Nmlw3X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783C178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73ACD3BD" wp14:editId="4843DC44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0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7E474" id="Gerade Verbindung 33" o:spid="_x0000_s1026" style="position:absolute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6E65F80A" wp14:editId="58E98195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1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12B41" id="Gerade Verbindung 34" o:spid="_x0000_s1026" style="position:absolute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11D04FA" wp14:editId="2154A81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2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C0A15" id="Gerade Verbindung 35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7C22A57" wp14:editId="7EDF2238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3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61EF8C" id="Gerade Verbindung 36" o:spid="_x0000_s1026" style="position:absolute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130BDA5" wp14:editId="55E85428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214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F3029" id="Gerade Verbindung 37" o:spid="_x0000_s1026" style="position:absolute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6368" behindDoc="0" locked="1" layoutInCell="0" allowOverlap="1" wp14:anchorId="4CF16DFA" wp14:editId="6514FBCA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215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A3570F" id="Gerade Verbindung 38" o:spid="_x0000_s1026" style="position:absolute;z-index:25234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7392" behindDoc="0" locked="1" layoutInCell="1" allowOverlap="1" wp14:anchorId="710C6AC4" wp14:editId="0468E11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216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98AC8" id="Gerade Verbindung 39" o:spid="_x0000_s1026" style="position:absolute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4690A50C" wp14:editId="361887D7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217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F65B4" id="Gerade Verbindung 40" o:spid="_x0000_s1026" style="position:absolute;z-index:25234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66200BB5" wp14:editId="766E1F5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18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57EAD" id="Gerade Verbindung 41" o:spid="_x0000_s1026" style="position:absolute;z-index:25235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9B4CE07" wp14:editId="2850CDC4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19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34747" id="Gerade Verbindung 42" o:spid="_x0000_s1026" style="position:absolute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EF2AF58" wp14:editId="7F3DA65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20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6CB36" id="Gerade Verbindung 45" o:spid="_x0000_s1026" style="position:absolute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B229272" wp14:editId="78590696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1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E3939" id="Gerade Verbindung 46" o:spid="_x0000_s1026" style="position:absolute;z-index:25235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A5EAD58" wp14:editId="6D2CBE64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22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C7610A" id="Gerade Verbindung 47" o:spid="_x0000_s1026" style="position:absolute;z-index:25234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4320" behindDoc="0" locked="1" layoutInCell="1" allowOverlap="1" wp14:anchorId="6890EFB9" wp14:editId="1B496D8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223" name="Rechteck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C5C4" id="Rechteck 1223" o:spid="_x0000_s1026" style="position:absolute;margin-left:0;margin-top:-785.3pt;width:510.25pt;height:785.2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A05CC59" w14:textId="77777777" w:rsidR="00B57BAE" w:rsidRDefault="00B57BAE" w:rsidP="00351E5A"/>
    <w:p w14:paraId="3CBB60E1" w14:textId="67508215" w:rsidR="00B57BAE" w:rsidRDefault="00B57BAE" w:rsidP="00351E5A"/>
    <w:p w14:paraId="21D103F9" w14:textId="77777777" w:rsidR="00B7714E" w:rsidRDefault="00B7714E" w:rsidP="00B57BAE"/>
    <w:p w14:paraId="09A34BAA" w14:textId="36BB87B7" w:rsidR="00B57BAE" w:rsidRDefault="00B7714E" w:rsidP="00B7714E">
      <w:pPr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52446E" wp14:editId="16181EB5">
            <wp:extent cx="3646967" cy="5581501"/>
            <wp:effectExtent l="0" t="0" r="0" b="635"/>
            <wp:docPr id="1161" name="Grafik 116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Grafik 116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08" cy="56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82C3" w14:textId="77777777" w:rsidR="00351E5A" w:rsidRDefault="00351E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0D1F0A" w14:textId="77777777" w:rsidR="00ED17AD" w:rsidRPr="00640624" w:rsidRDefault="00ED17AD" w:rsidP="00ED17A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lastRenderedPageBreak/>
        <w:drawing>
          <wp:anchor distT="0" distB="0" distL="114300" distR="114300" simplePos="0" relativeHeight="252472320" behindDoc="1" locked="1" layoutInCell="1" allowOverlap="1" wp14:anchorId="0B6C9F9F" wp14:editId="61345A3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288" name="Grafik 1288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Grafik 1288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30751C49" wp14:editId="17CAFA7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6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96624" id="Gerade Verbindung 44" o:spid="_x0000_s1026" style="position:absolute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F811FB" wp14:editId="27D6A719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7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D8CCD" id="Gerade Verbindung 31" o:spid="_x0000_s1026" style="position:absolute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70D5268C" wp14:editId="3C34B91A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8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C2D30" id="Gerade Verbindung 29" o:spid="_x0000_s1026" style="position:absolute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5696" behindDoc="0" locked="1" layoutInCell="1" allowOverlap="1" wp14:anchorId="4DADF82E" wp14:editId="2616DF7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2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F49ED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F82E" id="_x0000_s1346" type="#_x0000_t202" style="position:absolute;left:0;text-align:left;margin-left:241pt;margin-top:725.25pt;width:28.15pt;height:9.9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bc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JQKLfDupsIZ2&#10;TzogTNajp0JBD/iHs4Fs1/DweytQcWa+ONIyefQY4DFYHwPhJF1tuIzI2bS5jdnNE80bUrnTWYFz&#10;7UObZKAszMHsyaHP9/mv85Nc/QU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ZGAbc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0EF49ED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6720" behindDoc="0" locked="1" layoutInCell="1" allowOverlap="1" wp14:anchorId="5687C181" wp14:editId="31175392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2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3C77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C181" id="_x0000_s1347" type="#_x0000_t202" style="position:absolute;left:0;text-align:left;margin-left:274.65pt;margin-top:725.55pt;width:27.85pt;height:9.9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68OgP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6F3C77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7744" behindDoc="0" locked="1" layoutInCell="1" allowOverlap="1" wp14:anchorId="66EDDC7B" wp14:editId="4E304FB9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2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6F253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DC7B" id="_x0000_s1348" type="#_x0000_t202" style="position:absolute;left:0;text-align:left;margin-left:308pt;margin-top:725.25pt;width:29.45pt;height:9.9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Hg1o+P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136F253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2080" behindDoc="0" locked="1" layoutInCell="1" allowOverlap="1" wp14:anchorId="2E6F3B68" wp14:editId="7C46DE64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2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B1D71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F3B68" id="_x0000_s1349" type="#_x0000_t202" style="position:absolute;left:0;text-align:left;margin-left:240.45pt;margin-top:735pt;width:29.85pt;height:12.9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LMV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KzebqdVNhC&#10;cyQdEEbr0VOhoAP8xVlPtqt5+LkXqDgzHx1pmTx6DvAcbM+BcJKu1lxG5Gzc3Mfs5pHmHanc6qzA&#10;tfapTTJQFuZk9uTQl/v81/VJbn4D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9gyzFf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3FB1D71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3104" behindDoc="0" locked="1" layoutInCell="1" allowOverlap="1" wp14:anchorId="45CEABD2" wp14:editId="24A27D1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2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52FDF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EABD2" id="_x0000_s1350" type="#_x0000_t202" style="position:absolute;left:0;text-align:left;margin-left:273.25pt;margin-top:733.6pt;width:29.85pt;height:12.9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Fn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yIwe5tuJxW2&#10;0DyRDgij9eipUNAB/uasJ9vVPPzaC1ScmU+OtEwePQV4CranQDhJV2suI3I2bm5jdvNI84ZUbnVW&#10;4FL72CYZKAtzNHty6Mt9/uvyJDfP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NUd4Wf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3A52FDF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4128" behindDoc="0" locked="1" layoutInCell="1" allowOverlap="1" wp14:anchorId="08A6BBF9" wp14:editId="7F85EB49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2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A6437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BBF9" id="_x0000_s1351" type="#_x0000_t202" style="position:absolute;left:0;text-align:left;margin-left:308pt;margin-top:734.15pt;width:31.45pt;height:12.9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vp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REgeLqRVNhB&#10;fSIdEAbr0VOhoAX8xVlHtqt4+HkQqDgzHx1pmTx6DvAc7M6BcJKuVlxG5GzY3Mfs5oHmHanc6KzA&#10;tfbYJhkoCzOaPTn05T7/dX2S298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pqar6f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32A6437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4FA059B0" wp14:editId="559D8CAD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235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08AD4B" id="Gerade Verbindung 32" o:spid="_x0000_s1026" style="position:absolute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4432" behindDoc="0" locked="1" layoutInCell="1" allowOverlap="1" wp14:anchorId="182ABD97" wp14:editId="3AB7FD2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2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36288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BD97" id="_x0000_s1352" type="#_x0000_t202" style="position:absolute;left:0;text-align:left;margin-left:414pt;margin-top:695.9pt;width:37.7pt;height:9.9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MC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2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hOQwL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C536288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5456" behindDoc="0" locked="1" layoutInCell="1" allowOverlap="1" wp14:anchorId="3F78B7CF" wp14:editId="153061D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2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7B90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8B7CF" id="_x0000_s1353" type="#_x0000_t202" style="position:absolute;left:0;text-align:left;margin-left:342.6pt;margin-top:696.2pt;width:37.7pt;height:9.9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WY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V+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ORpZj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5F7B90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5936" behindDoc="0" locked="1" layoutInCell="1" allowOverlap="1" wp14:anchorId="7C25F5DA" wp14:editId="5755A55A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2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0F450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F5DA" id="_x0000_s1354" type="#_x0000_t202" style="position:absolute;left:0;text-align:left;margin-left:414.45pt;margin-top:704.8pt;width:93.3pt;height:14.3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rikLX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B80F450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6960" behindDoc="0" locked="1" layoutInCell="1" allowOverlap="1" wp14:anchorId="0BB562F6" wp14:editId="48A2351C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2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98D8E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562F6" id="_x0000_s1355" type="#_x0000_t202" style="position:absolute;left:0;text-align:left;margin-left:342.45pt;margin-top:705.35pt;width:65.9pt;height:13.7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MPFpD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D298D8E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1840" behindDoc="0" locked="1" layoutInCell="1" allowOverlap="1" wp14:anchorId="11DC406D" wp14:editId="49A0537D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2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88163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C406D" id="_x0000_s1356" type="#_x0000_t202" style="position:absolute;left:0;text-align:left;margin-left:342.75pt;margin-top:765.8pt;width:48.35pt;height:12.9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mW+wEAANoDAAAOAAAAZHJzL2Uyb0RvYy54bWysU9uO2yAQfa/Uf0C8N3aST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m/JmwZmi1HQ5X83znApZnS97DPGDho6lQHCk7jK4PDyFmJqR1fmXVMvBo7E2&#10;j9o61gv+djFb5AsvMp2J5ERrOsFXZfpGbySO712dL0dp7BhTAetOpBPPkXEctgMzteDzseOkwhbq&#10;I+mAMFqPngoFLeAvznqyneDh516i5sx+dKRl8ug5wHOwPQfSKboquIrI2bi5j9nNI807UrkxWYFr&#10;7VObZKAszMnsyaEv9/mv65Pc/AY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jO3mW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E288163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2864" behindDoc="0" locked="1" layoutInCell="1" allowOverlap="1" wp14:anchorId="26AFBD9A" wp14:editId="3F097298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2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89619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FBD9A" id="_x0000_s1357" type="#_x0000_t202" style="position:absolute;left:0;text-align:left;margin-left:433.65pt;margin-top:766.05pt;width:73.8pt;height:15.1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pPRv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2F89619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3648" behindDoc="0" locked="1" layoutInCell="1" allowOverlap="1" wp14:anchorId="687E0D27" wp14:editId="46CB8C80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2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2FC7A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0D27" id="_x0000_s1358" type="#_x0000_t202" style="position:absolute;left:0;text-align:left;margin-left:342.7pt;margin-top:755.8pt;width:37.7pt;height:9.9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Dw32rX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5A2FC7A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4672" behindDoc="0" locked="1" layoutInCell="1" allowOverlap="1" wp14:anchorId="09D9E398" wp14:editId="06FCF093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2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C7B0F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9E398" id="_x0000_s1359" type="#_x0000_t202" style="position:absolute;left:0;text-align:left;margin-left:433.4pt;margin-top:756.3pt;width:51.55pt;height:9.9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ILEjb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8BC7B0F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0816" behindDoc="0" locked="1" layoutInCell="1" allowOverlap="1" wp14:anchorId="30A5ED47" wp14:editId="688C8745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2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9C4C4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5ED47" id="_x0000_s1360" type="#_x0000_t202" style="position:absolute;left:0;text-align:left;margin-left:399.7pt;margin-top:756.3pt;width:29.3pt;height:9.9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Tnt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IrB8nW4nFbbQ&#10;HEkHhNF69FQo6AB/cdaT7Woefu4FKs7MR0daJo+eAjwF21MgnKSrNZcRORs3dzG7eaR5Syq3Oitw&#10;qT21SQbKwkxmTw59vs9/XZ7k5jc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phOe3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1C9C4C4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722E5108" wp14:editId="75E7A07B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245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B8B0F" id="Gerade Verbindung 28" o:spid="_x0000_s1026" style="position:absolute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52048332" wp14:editId="122A006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246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6AA37" id="Gerade Verbindung 294" o:spid="_x0000_s1026" style="position:absolute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3888" behindDoc="0" locked="1" layoutInCell="1" allowOverlap="1" wp14:anchorId="705DAD07" wp14:editId="54C3E84B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2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76A2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DAD07" id="_x0000_s1361" type="#_x0000_t202" style="position:absolute;left:0;text-align:left;margin-left:399.75pt;margin-top:766.05pt;width:28.15pt;height:15.1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Ki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HFAqL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48E76A2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1600" behindDoc="0" locked="1" layoutInCell="1" allowOverlap="1" wp14:anchorId="7AB35DBC" wp14:editId="4E1FE2F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2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A001E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5DBC" id="_x0000_s1362" type="#_x0000_t202" style="position:absolute;left:0;text-align:left;margin-left:342.15pt;margin-top:726.05pt;width:43.45pt;height:9.9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Feo1mP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86A001E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8768" behindDoc="0" locked="1" layoutInCell="1" allowOverlap="1" wp14:anchorId="3854011E" wp14:editId="09BBA362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2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33B8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4011E" id="_x0000_s1363" type="#_x0000_t202" style="position:absolute;left:0;text-align:left;margin-left:466.4pt;margin-top:725.5pt;width:29.8pt;height:9.9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Dz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JgKzRbqdVNhA&#10;fSAdEAbr0VOhoAX8w1lHtqt4+L0TqDgznx1pmTx6CvAUbE6BcJKuVlxG5GzY3MXs5oHmLanc6KzA&#10;pfaxTTJQFuZo9uTQl/v81+VJrp8B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3DlQ8/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5933B8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7E77A503" wp14:editId="4F02700E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5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9399B" id="Gerade Verbindung 30" o:spid="_x0000_s1026" style="position:absolute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0032" behindDoc="0" locked="1" layoutInCell="1" allowOverlap="1" wp14:anchorId="2B91AE9E" wp14:editId="0EE49B9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2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F0EC4" w14:textId="77777777" w:rsidR="00ED17AD" w:rsidRPr="002972DB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AE9E" id="_x0000_s1364" type="#_x0000_t202" style="position:absolute;left:0;text-align:left;margin-left:342.7pt;margin-top:735.5pt;width:118.45pt;height:15.3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1iUi3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C5F0EC4" w14:textId="77777777" w:rsidR="00ED17AD" w:rsidRPr="002972DB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5152" behindDoc="0" locked="1" layoutInCell="1" allowOverlap="1" wp14:anchorId="7331F8E6" wp14:editId="5F2671DC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2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670E8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1F8E6" id="_x0000_s1365" type="#_x0000_t202" style="position:absolute;left:0;text-align:left;margin-left:467.2pt;margin-top:735.4pt;width:40.7pt;height:12.9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G47m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C670E8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2624" behindDoc="0" locked="1" layoutInCell="1" allowOverlap="1" wp14:anchorId="60EAEABF" wp14:editId="2F3C9BD2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2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6704B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EABF" id="_x0000_s1366" type="#_x0000_t202" style="position:absolute;left:0;text-align:left;margin-left:172.35pt;margin-top:726.3pt;width:53.9pt;height:9.9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8E6704B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1056" behindDoc="0" locked="1" layoutInCell="1" allowOverlap="1" wp14:anchorId="4332997C" wp14:editId="07370DD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2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E91F7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997C" id="_x0000_s1367" type="#_x0000_t202" style="position:absolute;left:0;text-align:left;margin-left:172.9pt;margin-top:735.55pt;width:62.95pt;height:12.9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Blr0Cv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B6E91F7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661B3BEF" wp14:editId="3DD73490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255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5246C" id="Gerade Verbindung 43" o:spid="_x0000_s1026" style="position:absolute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0272" behindDoc="0" locked="1" layoutInCell="1" allowOverlap="1" wp14:anchorId="04085201" wp14:editId="4E3EB419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2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2645C" w14:textId="54064DB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85201" id="_x0000_s1368" type="#_x0000_t202" style="position:absolute;left:0;text-align:left;margin-left:399.75pt;margin-top:795.3pt;width:62.05pt;height:12.9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mh/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b5bLsv5gjNFqenVfDnPcypkdbrsMcRPGjqWAsGRusvgcv8QYmpGVqdfUi0H98ba&#10;PGrrWC/4+8VskS88y3QmkhOt6QRflukbvZE4fnR1vhylsWNMBaw7kk48R8Zx2AzM1ILP387S7aTC&#10;BuoD6YAwWo+eCgUt4G/OerKd4OHXTqLmzH52pGXy6CnAU7A5BdIpuiq4isjZuLmN2c0jzRtSuTF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4wmh/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BE2645C" w14:textId="54064DB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6176" behindDoc="0" locked="1" layoutInCell="1" allowOverlap="1" wp14:anchorId="569004B6" wp14:editId="6E11ADF4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2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0D6AB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004B6" id="_x0000_s1369" type="#_x0000_t202" style="position:absolute;left:0;text-align:left;margin-left:342.2pt;margin-top:794.2pt;width:29.45pt;height:12.9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2W5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0Tgap5uJxU2&#10;0BxIB4TRevRUKOgAf3PWk+1qHn7tBCrOzCdHWiaPngI8BZtTIJykqzWXETkbN3cxu3mkeUsqtzor&#10;cKl9bJMMlIU5mj059OU+/3V5kutn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x82W5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730D6AB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9248" behindDoc="0" locked="1" layoutInCell="1" allowOverlap="1" wp14:anchorId="374B62CD" wp14:editId="621A215F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2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82F45" w14:textId="4A075E0F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B62CD" id="_x0000_s1370" type="#_x0000_t202" style="position:absolute;left:0;text-align:left;margin-left:490.35pt;margin-top:794.2pt;width:18.2pt;height:12.9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X+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z5fLN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awZf7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7A82F45" w14:textId="4A075E0F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8224" behindDoc="0" locked="1" layoutInCell="1" allowOverlap="1" wp14:anchorId="1F7F1D9E" wp14:editId="6AA003A6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2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A390B" w14:textId="58D3A254" w:rsidR="00ED17AD" w:rsidRPr="008A70C4" w:rsidRDefault="00504A81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F1D9E" id="_x0000_s1371" type="#_x0000_t202" style="position:absolute;left:0;text-align:left;margin-left:467.35pt;margin-top:793.3pt;width:18.2pt;height:12.9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Nk/AEAANoDAAAOAAAAZHJzL2Uyb0RvYy54bWysU8tu2zAQvBfoPxC817LsOH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/KKMopS5fV8Oc9zKmR1uuwxxE8aOpYCwZG6y+By/xhiakZWp19SLQcPxto8&#10;autYL/j7xWyRL7zIdCaSE63pBF9O0zd6I3H86Op8OUpjx5gKWHcknXiOjOOwGZipBZ9fLdLtpMIG&#10;6gPpgDBaj54KBS3gb856sp3g4ddOoubMfnakZfLoKcBTsDkF0im6KriKyNm4uYvZzSPNW1K5MVmB&#10;S+1jm2SgLMzR7MmhL/f5r8uTXP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1vg2T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A2A390B" w14:textId="58D3A254" w:rsidR="00ED17AD" w:rsidRPr="008A70C4" w:rsidRDefault="00504A81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7200" behindDoc="0" locked="1" layoutInCell="1" allowOverlap="1" wp14:anchorId="17B8DB90" wp14:editId="29CBD82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2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B1FB5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DB90" id="_x0000_s1372" type="#_x0000_t202" style="position:absolute;left:0;text-align:left;margin-left:375.85pt;margin-top:794.2pt;width:18.2pt;height:12.9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kQ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Z9f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QjZE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0DB1FB5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9008" behindDoc="0" locked="1" layoutInCell="1" allowOverlap="1" wp14:anchorId="0C2F92BB" wp14:editId="181CC583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2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C2BE2" w14:textId="77777777" w:rsidR="00ED17AD" w:rsidRDefault="00ED17AD" w:rsidP="00ED17A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80C61BB" w14:textId="77777777" w:rsidR="00ED17AD" w:rsidRPr="00640624" w:rsidRDefault="00ED17AD" w:rsidP="00ED17A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92BB" id="_x0000_s1373" type="#_x0000_t202" style="position:absolute;left:0;text-align:left;margin-left:175.4pt;margin-top:770.55pt;width:159.55pt;height:36.4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5+Tfo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15C2BE2" w14:textId="77777777" w:rsidR="00ED17AD" w:rsidRDefault="00ED17AD" w:rsidP="00ED17A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80C61BB" w14:textId="77777777" w:rsidR="00ED17AD" w:rsidRPr="00640624" w:rsidRDefault="00ED17AD" w:rsidP="00ED17A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7984" behindDoc="0" locked="1" layoutInCell="1" allowOverlap="1" wp14:anchorId="22D1E133" wp14:editId="68B91440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2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E1A99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E133" id="_x0000_s1374" type="#_x0000_t202" style="position:absolute;left:0;text-align:left;margin-left:173.4pt;margin-top:703.3pt;width:164pt;height:16.8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ZI12E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E0E1A99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3408" behindDoc="0" locked="1" layoutInCell="1" allowOverlap="1" wp14:anchorId="1F4ADA55" wp14:editId="15A6A4C1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2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4D59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DA55" id="_x0000_s1375" type="#_x0000_t202" style="position:absolute;left:0;text-align:left;margin-left:2.1pt;margin-top:695.65pt;width:76.65pt;height:9.9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BgPJ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E1F4D59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2384" behindDoc="0" locked="1" layoutInCell="1" allowOverlap="1" wp14:anchorId="350B4A98" wp14:editId="0D3971D4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2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7539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B4A98" id="_x0000_s1376" type="#_x0000_t202" style="position:absolute;left:0;text-align:left;margin-left:172.25pt;margin-top:695.95pt;width:37.7pt;height:9.9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JI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ci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Oj4kj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1E7539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0576" behindDoc="0" locked="1" layoutInCell="1" allowOverlap="1" wp14:anchorId="6FD085DD" wp14:editId="2DAC63C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2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E4588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085DD" id="_x0000_s1377" type="#_x0000_t202" style="position:absolute;left:0;text-align:left;margin-left:342.2pt;margin-top:785.3pt;width:29.45pt;height:9.9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w1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ZdYkqbCB&#10;5kA6IIzWo6dCQQf4m7OebFfz8GsnUHFmPjvSMnn0GOAx2BwD4SRdrbmMyNm4uY3ZzSPNG1K51VmB&#10;c+2pTTJQFmYye3Lo833+6/wk13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3HsNf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7E4588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9552" behindDoc="0" locked="1" layoutInCell="1" allowOverlap="1" wp14:anchorId="497D7455" wp14:editId="6CE4B7F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2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E5A67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D7455" id="_x0000_s1378" type="#_x0000_t202" style="position:absolute;left:0;text-align:left;margin-left:375.85pt;margin-top:785.85pt;width:18.2pt;height:9.9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R0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WVbqdVNhA&#10;cyAdECbr0VOhoAP8zdlAthM8/NpJ1JzZT460TB49BXgKNqdAOkVXBVcROZs2tzG7eaJ5Qyq3Jitw&#10;qX1skwyUhTmaPTn0+T7/dXmS6yc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fROR0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13E5A67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8528" behindDoc="0" locked="1" layoutInCell="1" allowOverlap="1" wp14:anchorId="1D719B4E" wp14:editId="2A5FB17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2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F261F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9B4E" id="_x0000_s1379" type="#_x0000_t202" style="position:absolute;left:0;text-align:left;margin-left:399.75pt;margin-top:785.85pt;width:26.5pt;height:9.9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+ar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IlCu0u2kwhaa&#10;I+mAMFqPngoFHeAvznqyXc3Dz71AxZn55EjL5NFTgKdgewqEk3S15jIiZ+PmLmY3jzRvSeVWZwUu&#10;tac2yUBZmMnsyaEv9/mvy5Pc/AY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XU+ar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01F261F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7504" behindDoc="0" locked="1" layoutInCell="1" allowOverlap="1" wp14:anchorId="3427E990" wp14:editId="7A38102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2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61AC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7E990" id="_x0000_s1380" type="#_x0000_t202" style="position:absolute;left:0;text-align:left;margin-left:488.7pt;margin-top:785.25pt;width:20.4pt;height:9.9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AZ9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avk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PwGff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6061AC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6480" behindDoc="0" locked="1" layoutInCell="1" allowOverlap="1" wp14:anchorId="53D09603" wp14:editId="0417D606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2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D0706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09603" id="_x0000_s1381" type="#_x0000_t202" style="position:absolute;left:0;text-align:left;margin-left:466.85pt;margin-top:785.6pt;width:18.2pt;height:9.9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bYG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tUq3kwpb&#10;qI+kA8JoPXoqFLSAvznryXaCh197iZoz+8mRlsmjpwBPwfYUSKfoquAqImfj5jZmN480b0jlxmQF&#10;LrWnNslAWZjJ7Mmhz/f5r8uT3Dw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fFW2Bv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33D0706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3344" behindDoc="0" locked="1" layoutInCell="1" allowOverlap="1" wp14:anchorId="217A4AFF" wp14:editId="6B9BCF8F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2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36027" w14:textId="77777777" w:rsidR="00ED17AD" w:rsidRPr="00D00A94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4AFF" id="_x0000_s1382" type="#_x0000_t202" style="position:absolute;left:0;text-align:left;margin-left:6.2pt;margin-top:792.25pt;width:159.4pt;height:14.8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dvO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Wl6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Bl287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7436027" w14:textId="77777777" w:rsidR="00ED17AD" w:rsidRPr="00D00A94" w:rsidRDefault="00ED17AD" w:rsidP="00ED17AD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1296" behindDoc="0" locked="1" layoutInCell="1" allowOverlap="1" wp14:anchorId="53768042" wp14:editId="04233F9E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2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C6C18" w14:textId="77777777" w:rsidR="00ED17AD" w:rsidRPr="00922583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68042" id="_x0000_s1383" type="#_x0000_t202" style="position:absolute;left:0;text-align:left;margin-left:5.1pt;margin-top:774.75pt;width:159.4pt;height:17.5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yKR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8t3q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Y5yKR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CC6C18" w14:textId="77777777" w:rsidR="00ED17AD" w:rsidRPr="00922583" w:rsidRDefault="00ED17AD" w:rsidP="00ED17AD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4912" behindDoc="0" locked="1" layoutInCell="1" allowOverlap="1" wp14:anchorId="574C497E" wp14:editId="24AC5059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2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BA9D6" w14:textId="25160DC0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B3D9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497E" id="_x0000_s1384" type="#_x0000_t202" style="position:absolute;left:0;text-align:left;margin-left:2.75pt;margin-top:706pt;width:164.3pt;height:15.7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6NlUf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435BA9D6" w14:textId="25160DC0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B3D92">
                        <w:rPr>
                          <w:rFonts w:ascii="Arial" w:hAnsi="Arial" w:cs="Arial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1360" behindDoc="0" locked="1" layoutInCell="1" allowOverlap="1" wp14:anchorId="01933D8D" wp14:editId="08AD0E3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2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F5DC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3D8D" id="_x0000_s1385" type="#_x0000_t202" style="position:absolute;left:0;text-align:left;margin-left:172.05pt;margin-top:755.1pt;width:37.7pt;height:9.9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Te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Z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aQFN7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E8F5DC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205F13F" wp14:editId="6904F0D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4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196A31" id="Gerade Verbindung 33" o:spid="_x0000_s1026" style="position:absolute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D9930F6" wp14:editId="78F8560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5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93BDC" id="Gerade Verbindung 34" o:spid="_x0000_s1026" style="position:absolute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A097D18" wp14:editId="0910FC3B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6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AA2F6" id="Gerade Verbindung 35" o:spid="_x0000_s1026" style="position:absolute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BA9163C" wp14:editId="50C6DB7B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7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431E6" id="Gerade Verbindung 36" o:spid="_x0000_s1026" style="position:absolute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77DED5DF" wp14:editId="3ABFC43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278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A8B873" id="Gerade Verbindung 37" o:spid="_x0000_s1026" style="position:absolute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1904" behindDoc="0" locked="1" layoutInCell="0" allowOverlap="1" wp14:anchorId="69D6997D" wp14:editId="68CB3CC1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279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5B712" id="Gerade Verbindung 38" o:spid="_x0000_s1026" style="position:absolute;z-index:25241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2928" behindDoc="0" locked="1" layoutInCell="1" allowOverlap="1" wp14:anchorId="57E6AAFA" wp14:editId="473A241E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280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4E53E" id="Gerade Verbindung 39" o:spid="_x0000_s1026" style="position:absolute;z-index:25241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1C8870F0" wp14:editId="39615917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281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43DAC7" id="Gerade Verbindung 40" o:spid="_x0000_s1026" style="position:absolute;z-index:25241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66A3A025" wp14:editId="2E438EA6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82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D0B26" id="Gerade Verbindung 41" o:spid="_x0000_s1026" style="position:absolute;z-index:25242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70C43CA9" wp14:editId="33580EB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83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4BB6D" id="Gerade Verbindung 42" o:spid="_x0000_s1026" style="position:absolute;z-index:25242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543A3F80" wp14:editId="59A2FF5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84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0B691" id="Gerade Verbindung 45" o:spid="_x0000_s1026" style="position:absolute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D2AB7BF" wp14:editId="4AD7FFFD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85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53931" id="Gerade Verbindung 46" o:spid="_x0000_s1026" style="position:absolute;z-index:25241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B847270" wp14:editId="0327114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86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E8768" id="Gerade Verbindung 47" o:spid="_x0000_s1026" style="position:absolute;z-index:25241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9856" behindDoc="0" locked="1" layoutInCell="1" allowOverlap="1" wp14:anchorId="0CCD8092" wp14:editId="42CA1CFC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287" name="Rechteck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74951" id="Rechteck 1287" o:spid="_x0000_s1026" style="position:absolute;margin-left:0;margin-top:-785.3pt;width:510.25pt;height:785.2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25A0CAA7" w14:textId="77777777" w:rsidR="00351E5A" w:rsidRDefault="00351E5A" w:rsidP="00351E5A"/>
    <w:p w14:paraId="1F77727F" w14:textId="77777777" w:rsidR="00351E5A" w:rsidRDefault="00351E5A" w:rsidP="00351E5A"/>
    <w:p w14:paraId="26C7D794" w14:textId="77777777" w:rsidR="00351E5A" w:rsidRDefault="00351E5A" w:rsidP="00351E5A">
      <w:pPr>
        <w:rPr>
          <w:rFonts w:ascii="Arial" w:hAnsi="Arial" w:cs="Arial"/>
          <w:sz w:val="24"/>
          <w:szCs w:val="24"/>
        </w:rPr>
      </w:pPr>
    </w:p>
    <w:p w14:paraId="29EF062A" w14:textId="3FAD57B2" w:rsidR="00ED17AD" w:rsidRDefault="00351E5A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702642" wp14:editId="432EE4B3">
            <wp:extent cx="4702342" cy="6570921"/>
            <wp:effectExtent l="0" t="0" r="3175" b="1905"/>
            <wp:docPr id="1225" name="Grafik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13" cy="661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7236" w14:textId="77777777" w:rsidR="00ED17AD" w:rsidRDefault="00ED17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F0D385" w14:textId="1F8FE65B" w:rsidR="00ED17AD" w:rsidRPr="009B3D92" w:rsidRDefault="009B3D92" w:rsidP="009B3D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lastRenderedPageBreak/>
        <w:drawing>
          <wp:anchor distT="0" distB="0" distL="114300" distR="114300" simplePos="0" relativeHeight="252537856" behindDoc="1" locked="1" layoutInCell="1" allowOverlap="1" wp14:anchorId="3F86AC85" wp14:editId="2C954C66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352" name="Grafik 1352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Grafik 1352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76A0B5F9" wp14:editId="0E72184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0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0D44D" id="Gerade Verbindung 44" o:spid="_x0000_s1026" style="position:absolute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4A1946C3" wp14:editId="46BC75D0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6CC2D" id="Gerade Verbindung 31" o:spid="_x0000_s1026" style="position:absolute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470097A3" wp14:editId="7CC61157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2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B2E9B5" id="Gerade Verbindung 29" o:spid="_x0000_s1026" style="position:absolute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1232" behindDoc="0" locked="1" layoutInCell="1" allowOverlap="1" wp14:anchorId="55944199" wp14:editId="33A5625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2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D53C7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4199" id="_x0000_s1386" type="#_x0000_t202" style="position:absolute;left:0;text-align:left;margin-left:241pt;margin-top:725.25pt;width:28.15pt;height:9.9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dF3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EoHLfDupsIZ2&#10;TzogTNajp0JBD/ibs4Fs1/DwaytQcWY+O9IyefQY4DFYHwPhJF1tuIzI2bS5i9nNE81bUrnTWYFz&#10;7UObZKAszMHsyaEv9/mv85N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2LdF3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96D53C7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2256" behindDoc="0" locked="1" layoutInCell="1" allowOverlap="1" wp14:anchorId="6AB9D886" wp14:editId="76B48CB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2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3CFD5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9D886" id="_x0000_s1387" type="#_x0000_t202" style="position:absolute;left:0;text-align:left;margin-left:274.65pt;margin-top:725.55pt;width:27.85pt;height:9.9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kr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0RglTVJKmyh&#10;PpIOCIP16KlQ0AL+4awj21U8/N4LVJyZz460TB49BXgKtqdAOElXKy4jcjZs7mJ280DzllRudFbg&#10;UntskwyUhRnNnhz6fJ//ujzJzV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JrZK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233CFD5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3280" behindDoc="0" locked="1" layoutInCell="1" allowOverlap="1" wp14:anchorId="0787CC09" wp14:editId="7FAB3089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2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916B6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7CC09" id="_x0000_s1388" type="#_x0000_t202" style="position:absolute;left:0;text-align:left;margin-left:308pt;margin-top:725.25pt;width:29.45pt;height:9.9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RI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MELhfpdlJh&#10;A82BdEAYrUdPhYIO8DdnPdmu5uHXTqDizHxypGXy6BTgFGymQDhJV2suI3I2bu5idvNI85ZUbnVW&#10;4Fz72CYZKAtzNHty6Mt9/uv8JNfP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XAHRI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8B916B6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7616" behindDoc="0" locked="1" layoutInCell="1" allowOverlap="1" wp14:anchorId="6571EB9B" wp14:editId="5E68929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2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93961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EB9B" id="_x0000_s1389" type="#_x0000_t202" style="position:absolute;left:0;text-align:left;margin-left:240.45pt;margin-top:735pt;width:29.85pt;height:12.9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2Tlkvv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FA93961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8640" behindDoc="0" locked="1" layoutInCell="1" allowOverlap="1" wp14:anchorId="6CCD9428" wp14:editId="25B9BDC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2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B226B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9428" id="_x0000_s1390" type="#_x0000_t202" style="position:absolute;left:0;text-align:left;margin-left:273.25pt;margin-top:733.6pt;width:29.85pt;height:12.9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ooNsz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A0B226B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9664" behindDoc="0" locked="1" layoutInCell="1" allowOverlap="1" wp14:anchorId="61B2C094" wp14:editId="2192D193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2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4372B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2C094" id="_x0000_s1391" type="#_x0000_t202" style="position:absolute;left:0;text-align:left;margin-left:308pt;margin-top:734.15pt;width:31.45pt;height:12.9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iZN8Q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34372B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87EA5C8" wp14:editId="4DAAB808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299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12753" id="Gerade Verbindung 32" o:spid="_x0000_s1026" style="position:absolute;z-index:25249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9968" behindDoc="0" locked="1" layoutInCell="1" allowOverlap="1" wp14:anchorId="2962E499" wp14:editId="51E88551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3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52D5B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E499" id="_x0000_s1392" type="#_x0000_t202" style="position:absolute;left:0;text-align:left;margin-left:414pt;margin-top:695.9pt;width:37.7pt;height:9.9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d7lKn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6352D5B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0992" behindDoc="0" locked="1" layoutInCell="1" allowOverlap="1" wp14:anchorId="604F560E" wp14:editId="5EA54AEC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3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9F9D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560E" id="_x0000_s1393" type="#_x0000_t202" style="position:absolute;left:0;text-align:left;margin-left:342.6pt;margin-top:696.2pt;width:37.7pt;height:9.9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HIz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60W6nVTY&#10;QH0gHRBG69FToaAF/MVZT7YTPPzcSdSc2Y+OtEwePQV4CjanQDpFVwVXETkbN/cxu3mkeUcqNyYr&#10;cKl9bJMMlIU5mj059OU+/3V5kuvfAA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PykcjP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119F9D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1472" behindDoc="0" locked="1" layoutInCell="1" allowOverlap="1" wp14:anchorId="063838E6" wp14:editId="35EB7804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3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36C3A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838E6" id="_x0000_s1394" type="#_x0000_t202" style="position:absolute;left:0;text-align:left;margin-left:414.45pt;margin-top:704.8pt;width:93.3pt;height:14.3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XXRx7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C936C3A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2496" behindDoc="0" locked="1" layoutInCell="1" allowOverlap="1" wp14:anchorId="25680E97" wp14:editId="2404883B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3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BB7ED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80E97" id="_x0000_s1395" type="#_x0000_t202" style="position:absolute;left:0;text-align:left;margin-left:342.45pt;margin-top:705.35pt;width:65.9pt;height:13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E7+QEAANo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qk49Z9uJxVqaA6k&#10;A8JoPXoqFHSAvznryXYVD792AhVn5pMjLZNHpwCnoJ4C4SRdrbiMyNm4uYvZzSOZW1K51VmBc+1j&#10;m2SgLMzR7Mmhf+7zX+cnuXkG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TDrBO/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EABB7ED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7376" behindDoc="0" locked="1" layoutInCell="1" allowOverlap="1" wp14:anchorId="5CEAFCF3" wp14:editId="3DF6D4FD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3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BC42E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AFCF3" id="_x0000_s1396" type="#_x0000_t202" style="position:absolute;left:0;text-align:left;margin-left:342.75pt;margin-top:765.8pt;width:48.35pt;height:12.9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49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CBBC42E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8400" behindDoc="0" locked="1" layoutInCell="1" allowOverlap="1" wp14:anchorId="4155B82A" wp14:editId="1086FD53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3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204AE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5B82A" id="_x0000_s1397" type="#_x0000_t202" style="position:absolute;left:0;text-align:left;margin-left:433.65pt;margin-top:766.05pt;width:73.8pt;height:15.1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aYGF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7A6204AE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9184" behindDoc="0" locked="1" layoutInCell="1" allowOverlap="1" wp14:anchorId="25B1195E" wp14:editId="1626F82D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3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A7DAD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195E" id="_x0000_s1398" type="#_x0000_t202" style="position:absolute;left:0;text-align:left;margin-left:342.7pt;margin-top:755.8pt;width:37.7pt;height:9.9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0e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Zyn20mF&#10;LVRH0gFhsB49FQoawN+cdWQ7wcOvvUTNmf3kSMvk0VOAp2B7CqRTdFVwFZGzYXMXs5sHmrekcm2y&#10;ApfaY5tkoCzMaPbk0Jf7/NflSW6eAQ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BMCDR7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D5A7DAD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0208" behindDoc="0" locked="1" layoutInCell="1" allowOverlap="1" wp14:anchorId="700BA5B2" wp14:editId="09E08538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3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4101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BA5B2" id="_x0000_s1399" type="#_x0000_t202" style="position:absolute;left:0;text-align:left;margin-left:433.4pt;margin-top:756.3pt;width:51.55pt;height:9.9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0+xZ3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394101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6352" behindDoc="0" locked="1" layoutInCell="1" allowOverlap="1" wp14:anchorId="05636A06" wp14:editId="51E70FE4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3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93B2F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36A06" id="_x0000_s1400" type="#_x0000_t202" style="position:absolute;left:0;text-align:left;margin-left:399.7pt;margin-top:756.3pt;width:29.3pt;height:9.9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5G+w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JAJv0+2kwgaa&#10;A+mAMFqPngoFHeBvznqyXc3Dr51AxZn57EjL5NFjgMdgcwyEk3S15jIiZ+PmNmY3jzRvSOVWZwXO&#10;tac2yUBZmMnsyaHP9/mv85N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pVTuRvsBAADa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2393B2F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28598202" wp14:editId="0CDD5AF3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309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8A0B71" id="Gerade Verbindung 28" o:spid="_x0000_s1026" style="position:absolute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22F6D60D" wp14:editId="727E65EB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310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DC79B" id="Gerade Verbindung 294" o:spid="_x0000_s1026" style="position:absolute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9424" behindDoc="0" locked="1" layoutInCell="1" allowOverlap="1" wp14:anchorId="7618E739" wp14:editId="346B637A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3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06033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8E739" id="_x0000_s1401" type="#_x0000_t202" style="position:absolute;left:0;text-align:left;margin-left:399.75pt;margin-top:766.05pt;width:28.15pt;height:15.1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NUJ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7w1Qn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A06033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7136" behindDoc="0" locked="1" layoutInCell="1" allowOverlap="1" wp14:anchorId="16D41D35" wp14:editId="62714495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3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77479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1D35" id="_x0000_s1402" type="#_x0000_t202" style="position:absolute;left:0;text-align:left;margin-left:342.15pt;margin-top:726.05pt;width:43.45pt;height:9.9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HidAcj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B977479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4304" behindDoc="0" locked="1" layoutInCell="1" allowOverlap="1" wp14:anchorId="2E60E92A" wp14:editId="56DDAC59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3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07D2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0E92A" id="_x0000_s1403" type="#_x0000_t202" style="position:absolute;left:0;text-align:left;margin-left:466.4pt;margin-top:725.5pt;width:29.8pt;height:9.9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dY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nAMt1OKmyh&#10;PpIOCIP16KlQ0AL+5qwj21U8/NoLVJyZT460TB49BXgKtqdAOElXKy4jcjZs7mJ280DzllRudFbg&#10;UntskwyUhRnNnhz6cp//ujzJ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8wyHWP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C5C07D2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1129C619" wp14:editId="0AA178E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14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D0BA2" id="Gerade Verbindung 30" o:spid="_x0000_s1026" style="position:absolute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5568" behindDoc="0" locked="1" layoutInCell="1" allowOverlap="1" wp14:anchorId="6FA85596" wp14:editId="27E85E9E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3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4D02B" w14:textId="77777777" w:rsidR="009B3D92" w:rsidRPr="002972DB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5596" id="_x0000_s1404" type="#_x0000_t202" style="position:absolute;left:0;text-align:left;margin-left:342.7pt;margin-top:735.5pt;width:118.45pt;height:15.3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" filled="f" stroked="f">
                <o:lock v:ext="edit" aspectratio="t"/>
                <v:textbox inset="0,0,0,0">
                  <w:txbxContent>
                    <w:p w14:paraId="31A4D02B" w14:textId="77777777" w:rsidR="009B3D92" w:rsidRPr="002972DB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0688" behindDoc="0" locked="1" layoutInCell="1" allowOverlap="1" wp14:anchorId="1882A872" wp14:editId="6784D71B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3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2C309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2A872" id="_x0000_s1405" type="#_x0000_t202" style="position:absolute;left:0;text-align:left;margin-left:467.2pt;margin-top:735.4pt;width:40.7pt;height:12.9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1vsM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D2C309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8160" behindDoc="0" locked="1" layoutInCell="1" allowOverlap="1" wp14:anchorId="6E3D21C3" wp14:editId="3A4538D1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3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0F9B4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D21C3" id="_x0000_s1406" type="#_x0000_t202" style="position:absolute;left:0;text-align:left;margin-left:172.35pt;margin-top:726.3pt;width:53.9pt;height:9.9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VY+Q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Wpb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KLFW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290F9B4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6592" behindDoc="0" locked="1" layoutInCell="1" allowOverlap="1" wp14:anchorId="0CA170E3" wp14:editId="28746878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3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8222B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170E3" id="_x0000_s1407" type="#_x0000_t202" style="position:absolute;left:0;text-align:left;margin-left:172.9pt;margin-top:735.55pt;width:62.95pt;height:12.9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NgP8L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C8222B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14D87952" wp14:editId="4FB2FB5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319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D9965" id="Gerade Verbindung 43" o:spid="_x0000_s1026" style="position:absolute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5808" behindDoc="0" locked="1" layoutInCell="1" allowOverlap="1" wp14:anchorId="2060BCBB" wp14:editId="3A350509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3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392CD" w14:textId="04B66C4D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BCBB" id="_x0000_s1408" type="#_x0000_t202" style="position:absolute;left:0;text-align:left;margin-left:399.75pt;margin-top:795.3pt;width:62.05pt;height:12.9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Im2BY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ED392CD" w14:textId="04B66C4D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1712" behindDoc="0" locked="1" layoutInCell="1" allowOverlap="1" wp14:anchorId="1F0EFF77" wp14:editId="1D6B3FDD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3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3B1BE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FF77" id="_x0000_s1409" type="#_x0000_t202" style="position:absolute;left:0;text-align:left;margin-left:342.2pt;margin-top:794.2pt;width:29.45pt;height:12.9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2e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Kw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Bqm2e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5B3B1BE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4784" behindDoc="0" locked="1" layoutInCell="1" allowOverlap="1" wp14:anchorId="367DCDA3" wp14:editId="1346C39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695BE" w14:textId="6AD02CB4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DCDA3" id="_x0000_s1410" type="#_x0000_t202" style="position:absolute;left:0;text-align:left;margin-left:490.35pt;margin-top:794.2pt;width:18.2pt;height:12.9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3Z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hydZVuJxW2&#10;UB9JB4TRevRUKGgBf3HWk+0EDz/3EjVn9qMjLZNHTwGegu0pkE7RVcFVRM7GzX3Mbh5p3pHKjckK&#10;XGpPbZKBsjCT2ZNDX+7zX5cnufkN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bpb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9B695BE" w14:textId="6AD02CB4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3760" behindDoc="0" locked="1" layoutInCell="1" allowOverlap="1" wp14:anchorId="1CC9C4AF" wp14:editId="038B1EB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3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A46A" w14:textId="62AEE691" w:rsidR="009B3D92" w:rsidRPr="008A70C4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9C4AF" id="_x0000_s1411" type="#_x0000_t202" style="position:absolute;left:0;text-align:left;margin-left:467.35pt;margin-top:793.3pt;width:18.2pt;height:12.9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02i0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9BA46A" w14:textId="62AEE691" w:rsidR="009B3D92" w:rsidRPr="008A70C4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2736" behindDoc="0" locked="1" layoutInCell="1" allowOverlap="1" wp14:anchorId="0B26A568" wp14:editId="64A44678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F633B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A568" id="_x0000_s1412" type="#_x0000_t202" style="position:absolute;left:0;text-align:left;margin-left:375.85pt;margin-top:794.2pt;width:18.2pt;height:12.9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E3/AEAANo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+XKTbSYUN&#10;1AfSAWG0Hj0VClrAP5z1ZDvBw++dRM2Z/eJIy+TRU4CnYHMKpFN0VXAVkbNxcxuzm0eaN6RyY7IC&#10;l9rHNslAWZij2ZNDn+/zX5cnuf4L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UVHRN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FF633B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4544" behindDoc="0" locked="1" layoutInCell="1" allowOverlap="1" wp14:anchorId="0D305292" wp14:editId="11DC70E0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3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E977D" w14:textId="77777777" w:rsidR="009B3D92" w:rsidRDefault="009B3D92" w:rsidP="009B3D9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A567413" w14:textId="77777777" w:rsidR="009B3D92" w:rsidRPr="00640624" w:rsidRDefault="009B3D92" w:rsidP="009B3D9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05292" id="_x0000_s1413" type="#_x0000_t202" style="position:absolute;left:0;text-align:left;margin-left:175.4pt;margin-top:770.55pt;width:159.55pt;height:36.4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D/P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9+m20mG&#10;DTQHEgJh8h69FQo6wN+cDeQ7wcOvnUTNmf3kSMxk0lOAp2BzCqRTdFVwFZGzaXMbs50nmjckc2uy&#10;ApfaxzbJQVmYo9uTRZ/v81+XN7l+Ag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JoD/P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58E977D" w14:textId="77777777" w:rsidR="009B3D92" w:rsidRDefault="009B3D92" w:rsidP="009B3D9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A567413" w14:textId="77777777" w:rsidR="009B3D92" w:rsidRPr="00640624" w:rsidRDefault="009B3D92" w:rsidP="009B3D9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3520" behindDoc="0" locked="1" layoutInCell="1" allowOverlap="1" wp14:anchorId="50E2FFF0" wp14:editId="2F818DBA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3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FB254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2FFF0" id="_x0000_s1414" type="#_x0000_t202" style="position:absolute;left:0;text-align:left;margin-left:173.4pt;margin-top:703.3pt;width:164pt;height:16.8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Wj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8sl+l2kmED&#10;zYGEQJi8R2+Fgg7wN2cD+U7w8GsnUXNmPzsSM5n0FOAp2JwC6RRdFVxF5Gza3MVs54nmLcncmqzA&#10;pfaxTXJQFubo9mTRl/v81+VNrv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pelWj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1AFB254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8944" behindDoc="0" locked="1" layoutInCell="1" allowOverlap="1" wp14:anchorId="1826F5DC" wp14:editId="29B2B1DE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3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9078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5DC" id="_x0000_s1415" type="#_x0000_t202" style="position:absolute;left:0;text-align:left;margin-left:2.1pt;margin-top:695.65pt;width:76.65pt;height:9.9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lEEHA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3C59078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7920" behindDoc="0" locked="1" layoutInCell="1" allowOverlap="1" wp14:anchorId="475E6D49" wp14:editId="0C9368FB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3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3673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6D49" id="_x0000_s1416" type="#_x0000_t202" style="position:absolute;left:0;text-align:left;margin-left:172.25pt;margin-top:695.95pt;width:37.7pt;height:9.9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upv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E83673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6112" behindDoc="0" locked="1" layoutInCell="1" allowOverlap="1" wp14:anchorId="0E2F2866" wp14:editId="422D81E8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3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A9AC4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F2866" id="_x0000_s1417" type="#_x0000_t202" style="position:absolute;left:0;text-align:left;margin-left:342.2pt;margin-top:785.3pt;width:29.45pt;height:9.9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OQS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yJwnTVJKqyh&#10;3ZMOCJP16KlQ0AP+5mwg2zU8/NoKVJyZT460TB49BngM1sdAOElXGy4jcjZt7mJ280TzllTudFbg&#10;XPvQJhkoC3Mwe3Loy33+6/wkV8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JyjkE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21A9AC4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5088" behindDoc="0" locked="1" layoutInCell="1" allowOverlap="1" wp14:anchorId="66DD8B9A" wp14:editId="5C41897B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3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0347B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8B9A" id="_x0000_s1418" type="#_x0000_t202" style="position:absolute;left:0;text-align:left;margin-left:375.85pt;margin-top:785.85pt;width:18.2pt;height:9.9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vHexT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1B0347B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4064" behindDoc="0" locked="1" layoutInCell="1" allowOverlap="1" wp14:anchorId="59441B29" wp14:editId="24D2C7D1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3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A4660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1B29" id="_x0000_s1419" type="#_x0000_t202" style="position:absolute;left:0;text-align:left;margin-left:399.75pt;margin-top:785.85pt;width:26.5pt;height:9.9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6M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ROBmmW4nFRpo&#10;D6QDwmQ9eioU9IC/OBvIdjUPP3cCFWfmoyMtk0dPAZ6C5hQIJ+lqzWVEzqbNfcxunmjekcqdzgpc&#10;ah/bJANlYY5mTw59uc9/XZ7k5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Zwruj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FDA4660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3040" behindDoc="0" locked="1" layoutInCell="1" allowOverlap="1" wp14:anchorId="4548612F" wp14:editId="04C53420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3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A95B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8612F" id="_x0000_s1420" type="#_x0000_t202" style="position:absolute;left:0;text-align:left;margin-left:488.7pt;margin-top:785.25pt;width:20.4pt;height:9.9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fKUOW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3CA95B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2016" behindDoc="0" locked="1" layoutInCell="1" allowOverlap="1" wp14:anchorId="1C6D6042" wp14:editId="2B127308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3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F245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D6042" id="_x0000_s1421" type="#_x0000_t202" style="position:absolute;left:0;text-align:left;margin-left:466.85pt;margin-top:785.6pt;width:18.2pt;height:9.9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TAy+I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DDF245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8880" behindDoc="0" locked="1" layoutInCell="1" allowOverlap="1" wp14:anchorId="7DD3D670" wp14:editId="42D69367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3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2E02B" w14:textId="77777777" w:rsidR="009B3D92" w:rsidRPr="00D00A94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3D670" id="_x0000_s1422" type="#_x0000_t202" style="position:absolute;left:0;text-align:left;margin-left:6.2pt;margin-top:792.25pt;width:159.4pt;height:14.8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HA80+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82E02B" w14:textId="77777777" w:rsidR="009B3D92" w:rsidRPr="00D00A94" w:rsidRDefault="009B3D92" w:rsidP="009B3D92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6832" behindDoc="0" locked="1" layoutInCell="1" allowOverlap="1" wp14:anchorId="3CE1B50E" wp14:editId="39EB9D5F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3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ED079" w14:textId="77777777" w:rsidR="009B3D92" w:rsidRPr="00922583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1B50E" id="_x0000_s1423" type="#_x0000_t202" style="position:absolute;left:0;text-align:left;margin-left:5.1pt;margin-top:774.75pt;width:159.4pt;height:17.55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iq2/AEAANsDAAAOAAAAZHJzL2Uyb0RvYy54bWysU9uO0zAQfUfiHyy/06RZCt2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VZvb5aUkpRrqqq5XKRS8j6dNtjiB809CwFgiO1l9Hl/jHE1I2sT7+kYg4ejLV5&#10;1taxQfDrRbXIF55lehPJitb0gi/L9E3mSCTfuyZfjtLYKaYC1h1ZJ6IT5ThuRmYawa+u36b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oviq2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BDED079" w14:textId="77777777" w:rsidR="009B3D92" w:rsidRPr="00922583" w:rsidRDefault="009B3D92" w:rsidP="009B3D9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0448" behindDoc="0" locked="1" layoutInCell="1" allowOverlap="1" wp14:anchorId="1F0123B3" wp14:editId="09C349DF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3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09FBB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9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123B3" id="_x0000_s1424" type="#_x0000_t202" style="position:absolute;left:0;text-align:left;margin-left:2.75pt;margin-top:706pt;width:164.3pt;height:15.7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D/6bXb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0DF09FBB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9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6896" behindDoc="0" locked="1" layoutInCell="1" allowOverlap="1" wp14:anchorId="23F59A33" wp14:editId="2029541F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3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C806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9A33" id="_x0000_s1425" type="#_x0000_t202" style="position:absolute;left:0;text-align:left;margin-left:172.05pt;margin-top:755.1pt;width:37.7pt;height:9.9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Rz5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MbJHPn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32C806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C8CE893" wp14:editId="74C33BE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38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3657A4" id="Gerade Verbindung 33" o:spid="_x0000_s1026" style="position:absolute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00DDC0FF" wp14:editId="5641B367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39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3388F" id="Gerade Verbindung 34" o:spid="_x0000_s1026" style="position:absolute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18C5C2C" wp14:editId="70B8DC8C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40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CD5A5" id="Gerade Verbindung 35" o:spid="_x0000_s1026" style="position:absolute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EF1DB85" wp14:editId="1F7F767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41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E5E71" id="Gerade Verbindung 36" o:spid="_x0000_s1026" style="position:absolute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77F0F537" wp14:editId="71FC4972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342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7710C" id="Gerade Verbindung 37" o:spid="_x0000_s1026" style="position:absolute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7440" behindDoc="0" locked="1" layoutInCell="0" allowOverlap="1" wp14:anchorId="769A8E07" wp14:editId="224786E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343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AF8BB" id="Gerade Verbindung 38" o:spid="_x0000_s1026" style="position:absolute;z-index:25247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8464" behindDoc="0" locked="1" layoutInCell="1" allowOverlap="1" wp14:anchorId="2D0DFB3F" wp14:editId="0C6C5863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344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F5B7D" id="Gerade Verbindung 39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33877FCB" wp14:editId="703E6091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345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D9D4C" id="Gerade Verbindung 40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240B8201" wp14:editId="6887266B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346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F3FCC" id="Gerade Verbindung 41" o:spid="_x0000_s1026" style="position:absolute;z-index:25248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23D9D0B5" wp14:editId="76287090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347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C6373" id="Gerade Verbindung 42" o:spid="_x0000_s1026" style="position:absolute;z-index:25248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08734917" wp14:editId="49C7A5B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348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31CA5" id="Gerade Verbindung 45" o:spid="_x0000_s1026" style="position:absolute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0B2E07D9" wp14:editId="7FEFCE8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49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97437" id="Gerade Verbindung 46" o:spid="_x0000_s1026" style="position:absolute;z-index:25248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2DD3ABF9" wp14:editId="2C794481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350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D0B0D7" id="Gerade Verbindung 47" o:spid="_x0000_s1026" style="position:absolute;z-index:25248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5392" behindDoc="0" locked="1" layoutInCell="1" allowOverlap="1" wp14:anchorId="4345C28F" wp14:editId="6645BC8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351" name="Rechteck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94BE4" id="Rechteck 1351" o:spid="_x0000_s1026" style="position:absolute;margin-left:0;margin-top:-785.3pt;width:510.25pt;height:785.2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628B859A" w14:textId="77777777" w:rsidR="00ED17AD" w:rsidRDefault="00ED17AD" w:rsidP="00ED17AD"/>
    <w:p w14:paraId="6B5E5171" w14:textId="77777777" w:rsidR="00ED17AD" w:rsidRDefault="00ED17AD" w:rsidP="00ED17AD"/>
    <w:p w14:paraId="4495B7FF" w14:textId="77777777" w:rsidR="00ED17AD" w:rsidRDefault="00ED17AD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4E33B83" w14:textId="77777777" w:rsidR="009B3D92" w:rsidRDefault="00ED17AD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B9AC55" wp14:editId="55871363">
            <wp:extent cx="4317558" cy="6352488"/>
            <wp:effectExtent l="0" t="0" r="6985" b="0"/>
            <wp:docPr id="1289" name="Grafik 1289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Grafik 1289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377" cy="63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B4E1" w14:textId="77777777" w:rsidR="00455F00" w:rsidRDefault="009B3D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505996" w14:textId="3F806761" w:rsidR="00455F00" w:rsidRDefault="00455F00" w:rsidP="00455F0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MAK</w:t>
      </w:r>
    </w:p>
    <w:p w14:paraId="68CA8042" w14:textId="19337EFD" w:rsidR="00537B1F" w:rsidRDefault="00537B1F" w:rsidP="00455F0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Beilage 10</w:t>
      </w:r>
    </w:p>
    <w:p w14:paraId="7072F133" w14:textId="0276F98D" w:rsidR="00637C36" w:rsidRDefault="00637C36" w:rsidP="00537B1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FFC489" w14:textId="77777777" w:rsidR="00455F00" w:rsidRDefault="00455F00">
      <w:pPr>
        <w:rPr>
          <w:rFonts w:ascii="Arial" w:hAnsi="Arial" w:cs="Arial"/>
          <w:sz w:val="24"/>
          <w:szCs w:val="24"/>
        </w:rPr>
      </w:pPr>
    </w:p>
    <w:p w14:paraId="49D89E33" w14:textId="77777777" w:rsidR="009B3D92" w:rsidRDefault="009B3D92">
      <w:pPr>
        <w:rPr>
          <w:rFonts w:ascii="Arial" w:hAnsi="Arial" w:cs="Arial"/>
          <w:sz w:val="24"/>
          <w:szCs w:val="24"/>
        </w:rPr>
      </w:pPr>
    </w:p>
    <w:p w14:paraId="292AB5C6" w14:textId="77777777" w:rsidR="00504A81" w:rsidRPr="00640624" w:rsidRDefault="00504A81" w:rsidP="00504A81">
      <w:r w:rsidRPr="00640624">
        <w:rPr>
          <w:noProof/>
          <w:lang w:eastAsia="de-AT"/>
        </w:rPr>
        <w:drawing>
          <wp:anchor distT="0" distB="0" distL="114300" distR="114300" simplePos="0" relativeHeight="252603392" behindDoc="1" locked="1" layoutInCell="1" allowOverlap="1" wp14:anchorId="668C371B" wp14:editId="2C2B004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417" name="Grafik 1417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Grafik 1417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08B61B68" wp14:editId="4D460B1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5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DBE43" id="Gerade Verbindung 44" o:spid="_x0000_s1026" style="position:absolute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323846A" wp14:editId="549B85F0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6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0E6B5" id="Gerade Verbindung 31" o:spid="_x0000_s1026" style="position:absolute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D6E2133" wp14:editId="34FC99A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7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F3C3B8" id="Gerade Verbindung 29" o:spid="_x0000_s1026" style="position:absolute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6768" behindDoc="0" locked="1" layoutInCell="1" allowOverlap="1" wp14:anchorId="599EE2A5" wp14:editId="3F69CB61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3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6CE2D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EE2A5" id="_x0000_s1426" type="#_x0000_t202" style="position:absolute;margin-left:241pt;margin-top:725.25pt;width:28.15pt;height:9.9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yw+wEAANo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6XZSYQ3t&#10;nnRAmKxHT4WCHvA3ZwPZruHh11ag4sx8dqRl8ugxwGOwPgbCSbracBmRs2lzG7ObJ5o3pHKnswLn&#10;2oc2yUBZmIPZk0Of7/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BvJEyw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736CE2D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7792" behindDoc="0" locked="1" layoutInCell="1" allowOverlap="1" wp14:anchorId="58AC103E" wp14:editId="5BF809B7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3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7289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C103E" id="_x0000_s1427" type="#_x0000_t202" style="position:absolute;margin-left:274.65pt;margin-top:725.55pt;width:27.85pt;height:9.9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C907289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8816" behindDoc="0" locked="1" layoutInCell="1" allowOverlap="1" wp14:anchorId="5599A099" wp14:editId="01B2F5B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3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6B19B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9A099" id="_x0000_s1428" type="#_x0000_t202" style="position:absolute;margin-left:308pt;margin-top:725.25pt;width:29.45pt;height:9.9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OCemP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C86B19B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3152" behindDoc="0" locked="1" layoutInCell="1" allowOverlap="1" wp14:anchorId="4989F334" wp14:editId="4C43FDCA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3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87E39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9F334" id="_x0000_s1429" type="#_x0000_t202" style="position:absolute;margin-left:240.45pt;margin-top:735pt;width:29.85pt;height:12.9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l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tpyn20mF&#10;LdRPpAPCaD16KhS0gL8568l2godfe4maM/vJkZbJo6cAT8H2FEin6KrgKiJn4+Y2ZjePNG9I5cZk&#10;BS61j22SgbIwR7Mnh77c578uT3LzD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IAw+Xn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6587E39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4176" behindDoc="0" locked="1" layoutInCell="1" allowOverlap="1" wp14:anchorId="676C0E70" wp14:editId="3772D9A5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3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F0E60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C0E70" id="_x0000_s1430" type="#_x0000_t202" style="position:absolute;margin-left:273.25pt;margin-top:733.6pt;width:29.85pt;height:12.9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asL/Q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VV6l20mF&#10;LdTPpAPCaD16KhS0gL8468l2goefe4maM/vRkZbJo6cAT8H2FEin6KrgKiJn4+YuZjePNG9J5cZk&#10;BS61j22SgbIwR7Mnh77c578uT3LzGw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KMhqwv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BEF0E60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5200" behindDoc="0" locked="1" layoutInCell="1" allowOverlap="1" wp14:anchorId="4C146B8D" wp14:editId="466EED8B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3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73F28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46B8D" id="_x0000_s1431" type="#_x0000_t202" style="position:absolute;margin-left:308pt;margin-top:734.15pt;width:31.45pt;height:12.9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NCa4YX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D073F28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89BC7DD" wp14:editId="7B4F1F01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364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EA107" id="Gerade Verbindung 32" o:spid="_x0000_s1026" style="position:absolute;z-index:25255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5504" behindDoc="0" locked="1" layoutInCell="1" allowOverlap="1" wp14:anchorId="256572A2" wp14:editId="3FEB81B3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3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EC9E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72A2" id="_x0000_s1432" type="#_x0000_t202" style="position:absolute;margin-left:414pt;margin-top:695.9pt;width:37.7pt;height:9.9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nnIJbv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0EC9E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6528" behindDoc="0" locked="1" layoutInCell="1" allowOverlap="1" wp14:anchorId="48DB897E" wp14:editId="29367BF8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3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4A42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B897E" id="_x0000_s1433" type="#_x0000_t202" style="position:absolute;margin-left:342.6pt;margin-top:696.2pt;width:37.7pt;height:9.9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/0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FykW4nFTbQ&#10;HEgHhNF69FQo6AB/c9aT7Woefu0EKs7MZ0daJo+eAjwFm1MgnKSrNZcRORs3tzG7eaR5Qyq3Oitw&#10;qX1skwyUhTmaPTn0+T7/dXmS6z8A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pa3v9P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64A42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7008" behindDoc="0" locked="1" layoutInCell="1" allowOverlap="1" wp14:anchorId="2A3EA0BA" wp14:editId="3FA8CBE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3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AEC20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A0BA" id="_x0000_s1434" type="#_x0000_t202" style="position:absolute;margin-left:414.45pt;margin-top:704.8pt;width:93.3pt;height:14.3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Cze2tn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3FAEC20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8032" behindDoc="0" locked="1" layoutInCell="1" allowOverlap="1" wp14:anchorId="49A3FA18" wp14:editId="32BE50F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3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14DAF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FA18" id="_x0000_s1435" type="#_x0000_t202" style="position:absolute;margin-left:342.45pt;margin-top:705.35pt;width:65.9pt;height:13.75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1z8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cpFuJxXW0OxJ&#10;B4TRevRUKOgAf3PWk+1qHn5tBSrOzGdHWiaPHgM8ButjIJykqzWXETkbN3cxu3kkc0sqtzorcK59&#10;aJMMlIU5mD059O99/uv8JFd/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BUzXPz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C414DAF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2912" behindDoc="0" locked="1" layoutInCell="1" allowOverlap="1" wp14:anchorId="4A361E27" wp14:editId="192F9E01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3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E060C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1E27" id="_x0000_s1436" type="#_x0000_t202" style="position:absolute;margin-left:342.75pt;margin-top:765.8pt;width:48.35pt;height:12.9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lQcz+v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04E060C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3936" behindDoc="0" locked="1" layoutInCell="1" allowOverlap="1" wp14:anchorId="52CD4C0D" wp14:editId="28EB77B3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3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ABB2D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4C0D" id="_x0000_s1437" type="#_x0000_t202" style="position:absolute;margin-left:433.65pt;margin-top:766.05pt;width:73.8pt;height:15.15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5vT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/M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nK+b0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C4ABB2D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4720" behindDoc="0" locked="1" layoutInCell="1" allowOverlap="1" wp14:anchorId="6C5BD3DC" wp14:editId="19DB83DA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3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B6564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BD3DC" id="_x0000_s1438" type="#_x0000_t202" style="position:absolute;margin-left:342.7pt;margin-top:755.8pt;width:37.7pt;height:9.9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DZ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p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SguQ2f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9FB6564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5744" behindDoc="0" locked="1" layoutInCell="1" allowOverlap="1" wp14:anchorId="155E0F73" wp14:editId="54836CA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3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DA870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0F73" id="_x0000_s1439" type="#_x0000_t202" style="position:absolute;margin-left:433.4pt;margin-top:756.3pt;width:51.55pt;height:9.9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1ha/gEAANoDAAAOAAAAZHJzL2Uyb0RvYy54bWysU8tu2zAQvBfoPxC817Kd2HUF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nq5WnCmKDWbL95e5TkVsjxd9hjiRw0tS4HgSN1lcHl4DDE1I8vTL6mWgwdj&#10;bR61dawT/N1ivsgXXmRaE8mJ1rSCr6bpG7yROH5wVb4cpbFDTAWsG0knngPj2G97ZirBr2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CkN1ha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C6DA870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1888" behindDoc="0" locked="1" layoutInCell="1" allowOverlap="1" wp14:anchorId="50ECB74F" wp14:editId="24412DB7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3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394F2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B74F" id="_x0000_s1440" type="#_x0000_t202" style="position:absolute;margin-left:399.7pt;margin-top:756.3pt;width:29.3pt;height:9.9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OB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5WW6nVTY&#10;QHMgHRBG69FToaAD/M1ZT7arefi1E6g4M58caZk8OgU4BZspEE7S1ZrLiJyNm7uY3TzSvCWVW50V&#10;ONc+tkkGysIczZ4c+nKf/zo/yfUz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8XXOB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5E394F2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73837B0D" wp14:editId="16149D0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374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7774B" id="Gerade Verbindung 28" o:spid="_x0000_s1026" style="position:absolute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FD9FB54" wp14:editId="588B85CE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375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1FA85" id="Gerade Verbindung 294" o:spid="_x0000_s1026" style="position:absolute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4960" behindDoc="0" locked="1" layoutInCell="1" allowOverlap="1" wp14:anchorId="7B9903D4" wp14:editId="3834CD9C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3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5F3F7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903D4" id="_x0000_s1441" type="#_x0000_t202" style="position:absolute;margin-left:399.75pt;margin-top:766.05pt;width:28.15pt;height:15.1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jO+gEAANoDAAAOAAAAZHJzL2Uyb0RvYy54bWysU9tu1DAQfUfiHyy/s8kuXWij9ValpQip&#10;XKTCB3gdZ2Nhe8zYu0n5esbOXip4Q+TBGnvsM3POnKyuR2fZXmM04AWfz2rOtFfQGr8V/Pu3+1e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evl22W95ExRan61uKA4V5DN8XHAmD5ocCwHgiN1V8Dl/iGm6erxSq7l4d5YW0Zt&#10;PRsEv1ouluXBs4wziZxojRP8ss7f5I3M8b1vy+MkjZ1i6sX6A+nMc2Kcxs3ITCv4xbx0nFXYQPtE&#10;OiBM1qNfhYIe8BdnA9lO8PhzJ1FzZj960jJ79BjgMdgcA+kVPRVcJeRs2tym4uaJ5g2p3JmiwLn2&#10;oU0yUNHwYPbs0Of7cuv8S65/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Bf5SM7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6D5F3F7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2672" behindDoc="0" locked="1" layoutInCell="1" allowOverlap="1" wp14:anchorId="5CC09B3C" wp14:editId="64102429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3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CFB5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9B3C" id="_x0000_s1442" type="#_x0000_t202" style="position:absolute;margin-left:342.15pt;margin-top:726.05pt;width:43.45pt;height:9.9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wP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vE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IZScD/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FCFB5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9840" behindDoc="0" locked="1" layoutInCell="1" allowOverlap="1" wp14:anchorId="5A483127" wp14:editId="1E929377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3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3CDD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3127" id="_x0000_s1443" type="#_x0000_t202" style="position:absolute;margin-left:466.4pt;margin-top:725.5pt;width:29.8pt;height:9.9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KoFGp/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C43CDD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782FFE17" wp14:editId="6433AB98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79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F9EEA" id="Gerade Verbindung 30" o:spid="_x0000_s1026" style="position:absolute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1104" behindDoc="0" locked="1" layoutInCell="1" allowOverlap="1" wp14:anchorId="2D4ACE25" wp14:editId="29D338CF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3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C8DA5" w14:textId="77777777" w:rsidR="00504A81" w:rsidRPr="002972DB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ACE25" id="_x0000_s1444" type="#_x0000_t202" style="position:absolute;margin-left:342.7pt;margin-top:735.5pt;width:118.45pt;height:15.3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hB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FteGEH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03C8DA5" w14:textId="77777777" w:rsidR="00504A81" w:rsidRPr="002972DB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6224" behindDoc="0" locked="1" layoutInCell="1" allowOverlap="1" wp14:anchorId="27372F19" wp14:editId="0B169A04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3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2B2EE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2F19" id="_x0000_s1445" type="#_x0000_t202" style="position:absolute;margin-left:467.2pt;margin-top:735.4pt;width:40.7pt;height:12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QlJx9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E12B2EE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3696" behindDoc="0" locked="1" layoutInCell="1" allowOverlap="1" wp14:anchorId="7D1F4D50" wp14:editId="34E5E94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3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732F2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4D50" id="_x0000_s1446" type="#_x0000_t202" style="position:absolute;margin-left:172.35pt;margin-top:726.3pt;width:53.9pt;height:9.9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lC4+QEAANoDAAAOAAAAZHJzL2Uyb0RvYy54bWysU9uO0zAQfUfiHyy/07Rlu5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V4vXlFGUms0XbyjOHWR9Kg4Y0wcNjuVAcKTpCrjcP8Y0Xj1dyb08PBhry1Nb&#10;z3rB3y7mi1LwLONMIida4wRfTvM3eiNzfO+bUpyksWNMs1h/JJ15jozTsBmYaQS/mpf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fJQu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3E6732F2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2128" behindDoc="0" locked="1" layoutInCell="1" allowOverlap="1" wp14:anchorId="733416E5" wp14:editId="305F4CEC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3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A49A1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416E5" id="_x0000_s1447" type="#_x0000_t202" style="position:absolute;margin-left:172.9pt;margin-top:735.55pt;width:62.95pt;height:12.9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nN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2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F9Tac3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1A49A1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316CBC8" wp14:editId="2C948D8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384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097E5" id="Gerade Verbindung 43" o:spid="_x0000_s1026" style="position:absolute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1344" behindDoc="0" locked="1" layoutInCell="1" allowOverlap="1" wp14:anchorId="5A062DA9" wp14:editId="3A12A06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3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7658D" w14:textId="03B70282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62DA9" id="_x0000_s1448" type="#_x0000_t202" style="position:absolute;margin-left:399.75pt;margin-top:795.3pt;width:62.05pt;height:12.9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/W4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puZvZ7N0O6mw&#10;geZAOiCM1qOnQkEH+JuznmxX8/BrJ1BxZj470jJ59BTgKdicAuEkXa25jMjZuLmN2c0jzRtSudV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hy/W4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387658D" w14:textId="03B70282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7248" behindDoc="0" locked="1" layoutInCell="1" allowOverlap="1" wp14:anchorId="779FB055" wp14:editId="443C99D3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3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FB7AD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FB055" id="_x0000_s1449" type="#_x0000_t202" style="position:absolute;margin-left:342.2pt;margin-top:794.2pt;width:29.45pt;height:12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o+vh+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C4FB7AD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0320" behindDoc="0" locked="1" layoutInCell="1" allowOverlap="1" wp14:anchorId="63E611AF" wp14:editId="0C416535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63F70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611AF" id="_x0000_s1450" type="#_x0000_t202" style="position:absolute;margin-left:490.35pt;margin-top:794.2pt;width:18.2pt;height:12.9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g5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76YLd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A+5+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9463F70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9296" behindDoc="0" locked="1" layoutInCell="1" allowOverlap="1" wp14:anchorId="43D454AE" wp14:editId="43C17A6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3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C927C" w14:textId="2BD71F70" w:rsidR="00504A81" w:rsidRPr="008A70C4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54AE" id="_x0000_s1451" type="#_x0000_t202" style="position:absolute;margin-left:467.35pt;margin-top:793.3pt;width:18.2pt;height:12.9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h6j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gVwdONpMIW&#10;6iPpgDBaj54KBS3gL856sp3g4edeoubMfnSkZfLoKcBTsD0F0im6KriKyNm4uY/ZzSPNO1K5MVmB&#10;S+2pTTJQFmYye3Loy33+6/I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DRmHq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6FC927C" w14:textId="2BD71F70" w:rsidR="00504A81" w:rsidRPr="008A70C4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8272" behindDoc="0" locked="1" layoutInCell="1" allowOverlap="1" wp14:anchorId="7082213A" wp14:editId="4B419D6A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CA757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213A" id="_x0000_s1452" type="#_x0000_t202" style="position:absolute;margin-left:375.85pt;margin-top:794.2pt;width:18.2pt;height:12.9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UTX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+a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OAFE1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28CA757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0080" behindDoc="0" locked="1" layoutInCell="1" allowOverlap="1" wp14:anchorId="2F40C25A" wp14:editId="626CBE2D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3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C9E07" w14:textId="77777777" w:rsidR="00504A81" w:rsidRDefault="00504A81" w:rsidP="00504A8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E476231" w14:textId="77777777" w:rsidR="00504A81" w:rsidRPr="00640624" w:rsidRDefault="00504A81" w:rsidP="00504A8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0C25A" id="_x0000_s1453" type="#_x0000_t202" style="position:absolute;margin-left:175.4pt;margin-top:770.55pt;width:159.55pt;height:36.4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Kov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arp6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KDwqi/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8FC9E07" w14:textId="77777777" w:rsidR="00504A81" w:rsidRDefault="00504A81" w:rsidP="00504A8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E476231" w14:textId="77777777" w:rsidR="00504A81" w:rsidRPr="00640624" w:rsidRDefault="00504A81" w:rsidP="00504A8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9056" behindDoc="0" locked="1" layoutInCell="1" allowOverlap="1" wp14:anchorId="00C8A921" wp14:editId="2D0D163B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3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E97CA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8A921" id="_x0000_s1454" type="#_x0000_t202" style="position:absolute;margin-left:173.4pt;margin-top:703.3pt;width:164pt;height:16.8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BD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DX9fLdLtJMMa&#10;2j0JgTB5j94KBT3gH84G8l3Dw++tQMWZ+eJIzGTSY4DHYH0MhJN0teEyImfT5jZmO080b0jmTmcF&#10;zrUPbZKDsjAHtyeLPt/nv85vcvUX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AKsBD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38E97CA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4480" behindDoc="0" locked="1" layoutInCell="1" allowOverlap="1" wp14:anchorId="6A1A9499" wp14:editId="18C39BA5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3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1FDBE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9499" id="_x0000_s1455" type="#_x0000_t202" style="position:absolute;margin-left:2.1pt;margin-top:695.65pt;width:76.65pt;height:9.9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/RGS4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061FDBE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3456" behindDoc="0" locked="1" layoutInCell="1" allowOverlap="1" wp14:anchorId="2336D3DF" wp14:editId="096ADE11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3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484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D3DF" id="_x0000_s1456" type="#_x0000_t202" style="position:absolute;margin-left:172.25pt;margin-top:695.95pt;width:37.7pt;height:9.9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+P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Gx46TCBpoD&#10;6YAwWo+eCgUd4G/OerJdzcOvnUDFmfnsSMvk0VOAp2BzCoSTdLXmMiJn4+Y2ZjePNG9I5VZnBS61&#10;j22SgbIwR7Mnhz7f578uT3L9B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Kqn+P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7A50484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1648" behindDoc="0" locked="1" layoutInCell="1" allowOverlap="1" wp14:anchorId="63D5F3A9" wp14:editId="21F19128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3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28990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5F3A9" id="_x0000_s1457" type="#_x0000_t202" style="position:absolute;margin-left:342.2pt;margin-top:785.3pt;width:29.45pt;height:9.9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HHy/QEAANoDAAAOAAAAZHJzL2Uyb0RvYy54bWysU8tu2zAQvBfoPxC815LtuEk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HB+eVFOF5wpSk1ni8t5nlMhq+NljyF+0tCxFAiO1F0Gl7vHEFMzsjr+kmo5eDDW&#10;5lFbx3rBrxezRb7wItOZSE60phP8qkzf6I3E8aOr8+UojR1jKmDdgXTiOTKOw3pgphb8Yp4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E54cfL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F28990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0624" behindDoc="0" locked="1" layoutInCell="1" allowOverlap="1" wp14:anchorId="4B5A818C" wp14:editId="6A28C5C7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3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44031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A818C" id="_x0000_s1458" type="#_x0000_t202" style="position:absolute;margin-left:375.85pt;margin-top:785.85pt;width:18.2pt;height:9.9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GTXmz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17944031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9600" behindDoc="0" locked="1" layoutInCell="1" allowOverlap="1" wp14:anchorId="39384F0A" wp14:editId="403D141D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3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F5A6A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4F0A" id="_x0000_s1459" type="#_x0000_t202" style="position:absolute;margin-left:399.75pt;margin-top:785.85pt;width:26.5pt;height:9.9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Dlp7b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6F5A6A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8576" behindDoc="0" locked="1" layoutInCell="1" allowOverlap="1" wp14:anchorId="02398271" wp14:editId="734DDDB9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3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C5A5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98271" id="_x0000_s1460" type="#_x0000_t202" style="position:absolute;margin-left:488.7pt;margin-top:785.25pt;width:20.4pt;height:9.9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BX1m7r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3EC5A5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7552" behindDoc="0" locked="1" layoutInCell="1" allowOverlap="1" wp14:anchorId="0D3FF6A7" wp14:editId="69E61332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3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2A089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FF6A7" id="_x0000_s1461" type="#_x0000_t202" style="position:absolute;margin-left:466.85pt;margin-top:785.6pt;width:18.2pt;height:9.9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JVwrw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D52A089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4416" behindDoc="0" locked="1" layoutInCell="1" allowOverlap="1" wp14:anchorId="3A7B5DA6" wp14:editId="29C48624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3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574F3" w14:textId="77777777" w:rsidR="00504A81" w:rsidRPr="00D00A94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5DA6" id="_x0000_s1462" type="#_x0000_t202" style="position:absolute;margin-left:6.2pt;margin-top:792.25pt;width:159.4pt;height:14.8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BlsRg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5E574F3" w14:textId="77777777" w:rsidR="00504A81" w:rsidRPr="00D00A94" w:rsidRDefault="00504A81" w:rsidP="00504A81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2368" behindDoc="0" locked="1" layoutInCell="1" allowOverlap="1" wp14:anchorId="735AEEF0" wp14:editId="028D618E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4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44532" w14:textId="77777777" w:rsidR="00504A81" w:rsidRPr="00922583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EEF0" id="_x0000_s1463" type="#_x0000_t202" style="position:absolute;margin-left:5.1pt;margin-top:774.75pt;width:159.4pt;height:17.5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B7r9W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EC44532" w14:textId="77777777" w:rsidR="00504A81" w:rsidRPr="00922583" w:rsidRDefault="00504A81" w:rsidP="00504A81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5984" behindDoc="0" locked="1" layoutInCell="1" allowOverlap="1" wp14:anchorId="04E43B83" wp14:editId="42CBC98A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4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F94D5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11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43B83" id="_x0000_s1464" type="#_x0000_t202" style="position:absolute;margin-left:2.75pt;margin-top:706pt;width:164.3pt;height:15.75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iW+gEAANsDAAAOAAAAZHJzL2Uyb0RvYy54bWysU9uO2yAQfa/Uf0C8N3bSbpR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u7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WqviW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7A9F94D5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11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2432" behindDoc="0" locked="1" layoutInCell="1" allowOverlap="1" wp14:anchorId="1EFF7F67" wp14:editId="4AC75986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4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DB161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F7F67" id="_x0000_s1465" type="#_x0000_t202" style="position:absolute;margin-left:172.05pt;margin-top:755.1pt;width:37.7pt;height:9.9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r5mJGf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1DB161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CC251FA" wp14:editId="25CFDE08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0CAA81" id="Gerade Verbindung 33" o:spid="_x0000_s1026" style="position:absolute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32859633" wp14:editId="49DFEC55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31F1C" id="Gerade Verbindung 34" o:spid="_x0000_s1026" style="position:absolute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E7A4F7F" wp14:editId="25489414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DB470" id="Gerade Verbindung 35" o:spid="_x0000_s1026" style="position:absolute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6C658E0B" wp14:editId="0F07207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C31ED" id="Gerade Verbindung 36" o:spid="_x0000_s1026" style="position:absolute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1F75B221" wp14:editId="013F4C3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40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73CF9" id="Gerade Verbindung 37" o:spid="_x0000_s1026" style="position:absolute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2976" behindDoc="0" locked="1" layoutInCell="0" allowOverlap="1" wp14:anchorId="745CBF76" wp14:editId="252A0303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40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291C2" id="Gerade Verbindung 38" o:spid="_x0000_s1026" style="position:absolute;z-index:25254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4000" behindDoc="0" locked="1" layoutInCell="1" allowOverlap="1" wp14:anchorId="57C253BE" wp14:editId="55138F11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40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0FC5BE" id="Gerade Verbindung 39" o:spid="_x0000_s1026" style="position:absolute;z-index:25254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A64605B" wp14:editId="27D17374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41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AC31C5" id="Gerade Verbindung 40" o:spid="_x0000_s1026" style="position:absolute;z-index:25254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2946EE4D" wp14:editId="2130CC8D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41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C8C11" id="Gerade Verbindung 41" o:spid="_x0000_s1026" style="position:absolute;z-index:25255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6824091F" wp14:editId="497EEA8A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41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8CF81F" id="Gerade Verbindung 42" o:spid="_x0000_s1026" style="position:absolute;z-index:25255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24F888C6" wp14:editId="6DA3E93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413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1A6CF" id="Gerade Verbindung 45" o:spid="_x0000_s1026" style="position:absolute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361821" wp14:editId="6A48724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414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DE724" id="Gerade Verbindung 46" o:spid="_x0000_s1026" style="position:absolute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8558BF2" wp14:editId="04E6C7E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415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AE9AB" id="Gerade Verbindung 47" o:spid="_x0000_s1026" style="position:absolute;z-index:25254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0928" behindDoc="0" locked="1" layoutInCell="1" allowOverlap="1" wp14:anchorId="24901F5F" wp14:editId="48103E4D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416" name="Rechteck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F6B84" id="Rechteck 1416" o:spid="_x0000_s1026" style="position:absolute;margin-left:0;margin-top:-785.3pt;width:510.25pt;height:785.2pt;z-index:25254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183EA5B" w14:textId="0CC24E6C" w:rsidR="00504A81" w:rsidRDefault="00504A81" w:rsidP="00504A81"/>
    <w:p w14:paraId="154742E7" w14:textId="77777777" w:rsidR="00504A81" w:rsidRDefault="00504A81" w:rsidP="00AF64A9"/>
    <w:p w14:paraId="42263D09" w14:textId="0402B400" w:rsidR="00AF64A9" w:rsidRDefault="00504A81" w:rsidP="00504A81">
      <w:pPr>
        <w:jc w:val="center"/>
      </w:pPr>
      <w:r>
        <w:rPr>
          <w:noProof/>
        </w:rPr>
        <w:drawing>
          <wp:inline distT="0" distB="0" distL="0" distR="0" wp14:anchorId="76C01945" wp14:editId="543A9EF6">
            <wp:extent cx="3260108" cy="5592725"/>
            <wp:effectExtent l="0" t="0" r="0" b="8255"/>
            <wp:docPr id="1354" name="Grafik 1354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Grafik 1354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789" cy="560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7936" w14:textId="6350C889" w:rsidR="00504A81" w:rsidRDefault="00504A81">
      <w:r>
        <w:br w:type="page"/>
      </w:r>
    </w:p>
    <w:p w14:paraId="2D2A2BDA" w14:textId="77777777" w:rsidR="00AF64A9" w:rsidRDefault="00AF64A9" w:rsidP="00943578"/>
    <w:p w14:paraId="64C16D4E" w14:textId="77777777" w:rsidR="00943578" w:rsidRDefault="00943578" w:rsidP="00943578">
      <w:pPr>
        <w:rPr>
          <w:rFonts w:ascii="Arial" w:hAnsi="Arial" w:cs="Arial"/>
          <w:sz w:val="24"/>
          <w:szCs w:val="24"/>
        </w:rPr>
      </w:pPr>
    </w:p>
    <w:p w14:paraId="544441D8" w14:textId="77777777" w:rsidR="00943578" w:rsidRDefault="00943578" w:rsidP="00943578">
      <w:pPr>
        <w:rPr>
          <w:rFonts w:ascii="Arial" w:hAnsi="Arial" w:cs="Arial"/>
          <w:sz w:val="24"/>
          <w:szCs w:val="24"/>
        </w:rPr>
      </w:pPr>
    </w:p>
    <w:p w14:paraId="41695B55" w14:textId="77777777" w:rsidR="00943578" w:rsidRDefault="00943578" w:rsidP="0094357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894ED1" w14:textId="63925D1E" w:rsidR="0075688C" w:rsidRPr="00640624" w:rsidRDefault="00527A82" w:rsidP="0094357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815936" behindDoc="1" locked="1" layoutInCell="1" allowOverlap="1" wp14:anchorId="4AA178FF" wp14:editId="6C2A7CD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L 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7EBE8E" wp14:editId="6EAD76A8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74C79" id="Gerade Verbindung 44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62AD8A" wp14:editId="0FADFE6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244C8" id="Gerade Verbindung 31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602265" wp14:editId="21064496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2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6389B" id="Gerade Verbindung 2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4813041B" wp14:editId="0881EFAF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2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8AE1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3041B" id="_x0000_s1466" type="#_x0000_t202" style="position:absolute;left:0;text-align:left;margin-left:241pt;margin-top:725.25pt;width:28.15pt;height:9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QBGbG/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7F28AE1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4736" behindDoc="0" locked="1" layoutInCell="1" allowOverlap="1" wp14:anchorId="0EE40A15" wp14:editId="7BD4C118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2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684E2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0A15" id="_x0000_s1467" type="#_x0000_t202" style="position:absolute;left:0;text-align:left;margin-left:274.65pt;margin-top:725.55pt;width:27.85pt;height:9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kqaTR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80684E2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6784" behindDoc="0" locked="1" layoutInCell="1" allowOverlap="1" wp14:anchorId="4FB826FA" wp14:editId="2C00C296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2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A1FEC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826FA" id="_x0000_s1468" type="#_x0000_t202" style="position:absolute;left:0;text-align:left;margin-left:308pt;margin-top:725.25pt;width:29.45pt;height:9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hPD4k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6EA1FEC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5456" behindDoc="0" locked="1" layoutInCell="1" allowOverlap="1" wp14:anchorId="58FF95EE" wp14:editId="3435BA8D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407E5" w14:textId="202A9D98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95EE" id="_x0000_s1469" type="#_x0000_t202" style="position:absolute;left:0;text-align:left;margin-left:240.45pt;margin-top:735pt;width:29.85pt;height:12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7S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6E9407E5" w14:textId="202A9D98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7504" behindDoc="0" locked="1" layoutInCell="1" allowOverlap="1" wp14:anchorId="6C0E8BDE" wp14:editId="0C4286B2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3AFB3" w14:textId="77777777" w:rsidR="00922583" w:rsidRPr="00DF75BF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E8BDE" id="_x0000_s1470" type="#_x0000_t202" style="position:absolute;left:0;text-align:left;margin-left:273.25pt;margin-top:733.6pt;width:29.85pt;height:12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IwUfKD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463AFB3" w14:textId="77777777" w:rsidR="00922583" w:rsidRPr="00DF75BF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9552" behindDoc="0" locked="1" layoutInCell="1" allowOverlap="1" wp14:anchorId="1E587F66" wp14:editId="6F361B79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3E389" w14:textId="6289D952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7F66" id="_x0000_s1471" type="#_x0000_t202" style="position:absolute;left:0;text-align:left;margin-left:308pt;margin-top:734.15pt;width:31.45pt;height:12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/682L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6B3E389" w14:textId="6289D952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76849F" wp14:editId="09C8F5BC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5AF02" id="Gerade Verbindung 3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0160" behindDoc="0" locked="1" layoutInCell="1" allowOverlap="1" wp14:anchorId="3DB264A1" wp14:editId="7D87DBAD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92AEC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64A1" id="_x0000_s1472" type="#_x0000_t202" style="position:absolute;left:0;text-align:left;margin-left:414pt;margin-top:695.9pt;width:37.7pt;height:9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sUfexf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C392AEC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2208" behindDoc="0" locked="1" layoutInCell="1" allowOverlap="1" wp14:anchorId="36EA4E48" wp14:editId="6003666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E57CA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A4E48" id="_x0000_s1473" type="#_x0000_t202" style="position:absolute;left:0;text-align:left;margin-left:342.6pt;margin-top:696.2pt;width:37.7pt;height:9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hf/AEAANoDAAAOAAAAZHJzL2Uyb0RvYy54bWysU8tu2zAQvBfoPxC817LduH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VcrW8poyk1Gy+WL7NcypEebrsMcSPCixLQcWRusvg4vAYYmpGlKdfUi0HD9qY&#10;PGrjWFfx68V8kS+8yFgdyYlG24qvpukbvJE4fnB1vhyFNkNMBYwbSSeeA+PYb3umayJwtUy3kwpb&#10;qI+kA8JgPXoqFLSAvznryHYVD7/2AhVn5pMjLZNHTwGegu0pEE7S1YrLiJwNm7uY3TzQvCWVG50V&#10;uNQe2yQDZWFGsyeHvtznvy5PcvMM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ipg4X/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4E57CA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3168" behindDoc="0" locked="1" layoutInCell="1" allowOverlap="1" wp14:anchorId="3F40CC0D" wp14:editId="7D7C15EB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DFE5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CC0D" id="_x0000_s1474" type="#_x0000_t202" style="position:absolute;left:0;text-align:left;margin-left:414.45pt;margin-top:704.8pt;width:93.3pt;height:14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APrDXL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E58DFE5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5216" behindDoc="0" locked="1" layoutInCell="1" allowOverlap="1" wp14:anchorId="579F9E77" wp14:editId="1C61C16C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D7D6C" w14:textId="77777777" w:rsidR="00922583" w:rsidRPr="00E90F85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F9E77" id="_x0000_s1475" type="#_x0000_t202" style="position:absolute;left:0;text-align:left;margin-left:342.45pt;margin-top:705.35pt;width:65.9pt;height:13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DoGi1f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CBD7D6C" w14:textId="77777777" w:rsidR="00922583" w:rsidRPr="00E90F85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4976" behindDoc="0" locked="1" layoutInCell="1" allowOverlap="1" wp14:anchorId="09B7DEC0" wp14:editId="6D46192F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2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77D4C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DEC0" id="_x0000_s1476" type="#_x0000_t202" style="position:absolute;left:0;text-align:left;margin-left:342.75pt;margin-top:765.8pt;width:48.35pt;height:12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RR/AEAANoDAAAOAAAAZHJzL2Uyb0RvYy54bWysU9uO2yAQfa/Uf0C8N3ayS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eTlfcKYoNV3erG7ynApZnS97DPGDho6lQHCk7jK4PDyFmJqR1fmXVMvBo7E2&#10;j9o61gv+djFb5AsvMp2J5ERrOsFXZfpGbySO712dL0dp7BhTAetOpBPPkXEctgMzteDzRb6dVNhC&#10;fSQdEEbr0VOhoAX8xVlPthM8/NxL1JzZj460TB49B3gOtudAOkVXBVcRORs39zG7eaR5Ryo3Jitw&#10;rX1qkwyUhTmZPTn05T7/dX2Sm9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ujLkUf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F077D4C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212C5F18" wp14:editId="35410ED2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2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7236" w14:textId="77777777" w:rsidR="00922583" w:rsidRPr="00E90F85" w:rsidRDefault="004B1B91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5F18" id="_x0000_s1477" type="#_x0000_t202" style="position:absolute;left:0;text-align:left;margin-left:433.65pt;margin-top:766.05pt;width:73.8pt;height:15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kx4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8s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s5pMe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2A7236" w14:textId="77777777" w:rsidR="00922583" w:rsidRPr="00E90F85" w:rsidRDefault="004B1B91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0A867FBC" wp14:editId="1BE253C0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2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23029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67FBC" id="_x0000_s1478" type="#_x0000_t202" style="position:absolute;left:0;text-align:left;margin-left:342.7pt;margin-top:755.8pt;width:37.7pt;height:9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kdy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5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ZT5Hcv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B623029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0640" behindDoc="0" locked="1" layoutInCell="1" allowOverlap="1" wp14:anchorId="5CD5DC71" wp14:editId="54B3AED6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2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481F0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DC71" id="_x0000_s1479" type="#_x0000_t202" style="position:absolute;left:0;text-align:left;margin-left:433.4pt;margin-top:756.3pt;width:51.55pt;height:9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IsCj/H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F1481F0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2928" behindDoc="0" locked="1" layoutInCell="1" allowOverlap="1" wp14:anchorId="4E7EC40C" wp14:editId="0C472987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2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02F1E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EC40C" id="_x0000_s1480" type="#_x0000_t202" style="position:absolute;left:0;text-align:left;margin-left:399.7pt;margin-top:756.3pt;width:29.3pt;height:9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Q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y8t0O6mw&#10;geZAOiCM1qOnQkEH+JuznmxX8/BrJ1BxZj450jJ5dApwCjZTIJykqzWXETkbN3cxu3mkeUsqtzor&#10;cK59bJMMlIU5mj059OU+/3V+kutn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TaKQq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1D02F1E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51D0AA" wp14:editId="2110D518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2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983A9" id="Gerade Verbindung 28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DF25B81" wp14:editId="1DCBC446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29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09C8A3" id="Gerade Verbindung 294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9072" behindDoc="0" locked="1" layoutInCell="1" allowOverlap="1" wp14:anchorId="0BF7FB32" wp14:editId="2D358101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2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CAF4E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FB32" id="_x0000_s1481" type="#_x0000_t202" style="position:absolute;left:0;text-align:left;margin-left:399.75pt;margin-top:766.05pt;width:28.15pt;height:15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DjMn2X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FDCAF4E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302BC098" wp14:editId="78A2D974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5F1A6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BC098" id="_x0000_s1482" type="#_x0000_t202" style="position:absolute;left:0;text-align:left;margin-left:342.15pt;margin-top:726.05pt;width:43.45pt;height: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Uuk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uk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DqFLpP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A95F1A6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8832" behindDoc="0" locked="1" layoutInCell="1" allowOverlap="1" wp14:anchorId="20B2861B" wp14:editId="1A7D2C08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2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3D10A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861B" id="_x0000_s1483" type="#_x0000_t202" style="position:absolute;left:0;text-align:left;margin-left:466.4pt;margin-top:725.5pt;width:29.8pt;height:9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IUwzTT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243D10A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834577" wp14:editId="4F0EF02B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7381EE" id="Gerade Verbindung 3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1360" behindDoc="0" locked="1" layoutInCell="1" allowOverlap="1" wp14:anchorId="77E0C7D4" wp14:editId="0B20837B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4E955" w14:textId="712B4BE6" w:rsidR="00922583" w:rsidRPr="002972DB" w:rsidRDefault="009034B8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0C7D4" id="_x0000_s1484" type="#_x0000_t202" style="position:absolute;left:0;text-align:left;margin-left:342.7pt;margin-top:735.5pt;width:118.45pt;height:15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/q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s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HRrz+r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4A4E955" w14:textId="712B4BE6" w:rsidR="00922583" w:rsidRPr="002972DB" w:rsidRDefault="009034B8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1600" behindDoc="0" locked="1" layoutInCell="1" allowOverlap="1" wp14:anchorId="2AF8465A" wp14:editId="7960C1B3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96E03" w14:textId="3AC634B1" w:rsidR="00922583" w:rsidRPr="00777F7A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8465A" id="_x0000_s1485" type="#_x0000_t202" style="position:absolute;left:0;text-align:left;margin-left:467.2pt;margin-top:735.4pt;width:40.7pt;height:12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WemX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796E03" w14:textId="3AC634B1" w:rsidR="00922583" w:rsidRPr="00777F7A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6544" behindDoc="0" locked="1" layoutInCell="1" allowOverlap="1" wp14:anchorId="1B8A162E" wp14:editId="0FF3DCD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0100" w14:textId="77777777" w:rsidR="00922583" w:rsidRPr="00833108" w:rsidRDefault="009655A1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A162E" id="_x0000_s1486" type="#_x0000_t202" style="position:absolute;left:0;text-align:left;margin-left:172.35pt;margin-top:726.3pt;width:53.9pt;height:9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VseHE/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5E90100" w14:textId="77777777" w:rsidR="00922583" w:rsidRPr="00833108" w:rsidRDefault="009655A1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3408" behindDoc="0" locked="1" layoutInCell="1" allowOverlap="1" wp14:anchorId="5A2B6A67" wp14:editId="196B5A9A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E34B7" w14:textId="3A68DAD6" w:rsidR="00922583" w:rsidRPr="00777F7A" w:rsidRDefault="00777F7A" w:rsidP="00706549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B6A67" id="_x0000_s1487" type="#_x0000_t202" style="position:absolute;left:0;text-align:left;margin-left:172.9pt;margin-top:735.55pt;width:62.95pt;height:12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5m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3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HBmvmb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A0E34B7" w14:textId="3A68DAD6" w:rsidR="00922583" w:rsidRPr="00777F7A" w:rsidRDefault="00777F7A" w:rsidP="00706549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706549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B3304F" wp14:editId="467F9884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69BFD" id="Gerade Verbindung 43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1840" behindDoc="0" locked="1" layoutInCell="1" allowOverlap="1" wp14:anchorId="6437CCDD" wp14:editId="1953701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1BCC2" w14:textId="4474D4EE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37B1F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30.04.2023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7CCDD" id="_x0000_s1488" type="#_x0000_t202" style="position:absolute;left:0;text-align:left;margin-left:399.75pt;margin-top:795.3pt;width:62.05pt;height:12.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iIT/QEAANo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fLNalfMFZ5JS0+V8Nc9zKkR1vuwxxA8KLEtBzZG6y+Di8BhiakZU519SLQcP2pg8&#10;auNYX/O3i9kiX3iWsTqSE422NV+V6Ru9kTi+d02+HIU2Y0wFjDuRTjxHxnHYDkw3NX+9nKXbSYUt&#10;NEfSAWG0Hj0VCjrAX5z1ZLuah597gYoz89GRlsmj5wDPwfYcCCfpas1lRM7GzV3Mbh5p3pLKrc4K&#10;XGuf2iQDZWFOZk8Ofb7Pf12f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O/iIT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F1BCC2" w14:textId="4474D4EE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537B1F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30.04.2023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3648" behindDoc="0" locked="1" layoutInCell="1" allowOverlap="1" wp14:anchorId="67D109D0" wp14:editId="280AE03D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D4E22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09D0" id="_x0000_s1489" type="#_x0000_t202" style="position:absolute;left:0;text-align:left;margin-left:342.2pt;margin-top:794.2pt;width:29.45pt;height:12.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y/V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D+9qqcLjhTlJou56t5nlMhq9NljyF+1NCxFAiO1F0Gl4eHEFMzsjr9kmo5uDfW&#10;5lFbx3rB3y1mi3zhRaYzkZxoTSf4qkzf6I3E8YOr8+UojR1jKmDdkXTiOTKOw3Zgphb8ajlPt5MK&#10;W6ifSAeE0Xr0VChoAX9z1pPtBA+/9hI1Z/aTIy2TR08BnoLtKZBO0VXBVUTOxs1tzG4ead6Qyo3J&#10;ClxqH9skA2VhjmZPDn25z39dnuTmG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Hzy/V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0DD4E22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9792" behindDoc="0" locked="1" layoutInCell="1" allowOverlap="1" wp14:anchorId="15D00737" wp14:editId="4449474C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D1B8F" w14:textId="4F4FE209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0737" id="_x0000_s1490" type="#_x0000_t202" style="position:absolute;left:0;text-align:left;margin-left:490.35pt;margin-top:794.2pt;width:18.2pt;height:12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+S/AEAANoDAAAOAAAAZHJzL2Uyb0RvYy54bWysU9uO2yAQfa/Uf0C8N46TbJ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bmgjKJUuZyv5nlOhazOlz2G+EFDx1IgOFJ3GVwenkJMzcjq/Euq5eDRWJtH&#10;bR3rBX97M7vJF15kOhPJidZ0gq+m6Ru9kTi+d3W+HKWxY0wFrDuRTjxHxnHYDszUgi+Wi3Q7qbCF&#10;+kg6IIzWo6dCQQv4i7OebCd4+LmXqDmzHx1pmTx6DvAcbM+BdIquCq4icjZu7mN280jzjlRuTFbg&#10;WvvUJhkoC3Mye3Loy33+6/okN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CCML5L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BFD1B8F" w14:textId="4F4FE209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7744" behindDoc="0" locked="1" layoutInCell="1" allowOverlap="1" wp14:anchorId="7D73357D" wp14:editId="47D801A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E7CD0" w14:textId="76DDE6DF" w:rsidR="00922583" w:rsidRPr="008A70C4" w:rsidRDefault="009B3D92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357D" id="_x0000_s1491" type="#_x0000_t202" style="position:absolute;left:0;text-align:left;margin-left:467.35pt;margin-top:793.3pt;width:18.2pt;height:12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8kI/AEAANoDAAAOAAAAZHJzL2Uyb0RvYy54bWysU9uO2yAQfa/Uf0C8N46TTZ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XlDGUWpcjlfzfOcClmdL3sM8YOGjqVAcKTuMrg8PIWYmpHV+ZdUy8GjsTaP&#10;2jrWC/52MVvkCy8ynYnkRGs6wVfT9I3eSBzfuzpfjtLYMaYC1p1IJ54j4zhsB2ZqwW+Wi3Q7qbCF&#10;+kg6IIzWo6dCQQv4i7OebCd4+LmXqDmzHx1pmTx6DvAcbM+BdIquCq4icjZu7mN280jzjlRuTFbg&#10;WvvUJhkoC3Mye3Loy33+6/o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BtTyQj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EE7CD0" w14:textId="76DDE6DF" w:rsidR="00922583" w:rsidRPr="008A70C4" w:rsidRDefault="009B3D92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5696" behindDoc="0" locked="1" layoutInCell="1" allowOverlap="1" wp14:anchorId="44C37C31" wp14:editId="1A804390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DCDB6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7C31" id="_x0000_s1492" type="#_x0000_t202" style="position:absolute;left:0;text-align:left;margin-left:375.85pt;margin-top:794.2pt;width:18.2pt;height:12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N8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9aLN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FzSTf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33DCDB6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9312" behindDoc="0" locked="1" layoutInCell="1" allowOverlap="1" wp14:anchorId="45ACA408" wp14:editId="0B1DB401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B3394" w14:textId="537262D9" w:rsidR="00922583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69C66252" w14:textId="6CC954F2" w:rsidR="00640624" w:rsidRPr="00640624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A408" id="_x0000_s1493" type="#_x0000_t202" style="position:absolute;left:0;text-align:left;margin-left:175.4pt;margin-top:770.55pt;width:159.55pt;height:36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2E+w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bb1PSbdDvJsIX2&#10;SEIgTN6jt0JBD/iLs4F81/Dwcy9QcWY+OhIzmfQc4DnYngPhJF1tuIzI2bS5i9nOE81bkrnTWYFr&#10;7VOb5KAszMntyaLP9/mv65vc/AY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j8V9hPsBAADb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50B3394" w14:textId="537262D9" w:rsidR="00922583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69C66252" w14:textId="6CC954F2" w:rsidR="00640624" w:rsidRPr="00640624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7264" behindDoc="0" locked="1" layoutInCell="1" allowOverlap="1" wp14:anchorId="0D8F4FD3" wp14:editId="4DF613B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97E31" w14:textId="0DB7F76D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F4FD3" id="_x0000_s1494" type="#_x0000_t202" style="position:absolute;left:0;text-align:left;margin-left:173.4pt;margin-top:703.3pt;width:164pt;height:16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vHxfo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2197E31" w14:textId="0DB7F76D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8112" behindDoc="0" locked="1" layoutInCell="1" allowOverlap="1" wp14:anchorId="74601B70" wp14:editId="26099977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3A4E8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1B70" id="_x0000_s1495" type="#_x0000_t202" style="position:absolute;left:0;text-align:left;margin-left:2.1pt;margin-top:695.65pt;width:76.65pt;height:9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0iRFS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3A63A4E8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6064" behindDoc="0" locked="1" layoutInCell="1" allowOverlap="1" wp14:anchorId="595134C8" wp14:editId="1B62D299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CEA8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34C8" id="_x0000_s1496" type="#_x0000_t202" style="position:absolute;left:0;text-align:left;margin-left:172.25pt;margin-top:695.95pt;width:37.7pt;height:9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6gk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5dlJhA82B&#10;dEAYrUdPhYIO8DdnPdmu5uHXTqDizHx2pGXy6CnAU7A5BcJJulpzGZGzcXMbs5tHmjekcquzApfa&#10;xzbJQFmYo9mTQ5/v81+XJ7n+A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ln6gk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504CEA8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3935E750" wp14:editId="63F7B696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63F34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E750" id="_x0000_s1497" type="#_x0000_t202" style="position:absolute;left:0;text-align:left;margin-left:342.2pt;margin-top:785.3pt;width:29.45pt;height:9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ZZ/QEAANoDAAAOAAAAZHJzL2Uyb0RvYy54bWysU8tu2zAQvBfoPxC815KduE4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PBicVlO55wpSk1n88VFnlMhq+NljyF+0tCxFAiO1F0Gl7vHEFMzsjr+kmo5eDDW&#10;5lFbx3rBr+ezeb7wItOZSE60phP8qkzf6I3E8aOr8+UojR1jKmDdgXTiOTKOw3pgphb8cpE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GFNpln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7763F34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3124801F" wp14:editId="6053E0C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DC8A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801F" id="_x0000_s1498" type="#_x0000_t202" style="position:absolute;left:0;text-align:left;margin-left:375.85pt;margin-top:785.85pt;width:18.2pt;height:9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peK4Y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80DC8A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8352" behindDoc="0" locked="1" layoutInCell="1" allowOverlap="1" wp14:anchorId="0CE22E7F" wp14:editId="5C1E8491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5DE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2E7F" id="_x0000_s1499" type="#_x0000_t202" style="position:absolute;left:0;text-align:left;margin-left:399.75pt;margin-top:785.85pt;width:26.5pt;height:9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6zH/AEAANoDAAAOAAAAZHJzL2Uyb0RvYy54bWysU9tu3CAQfa/Uf0C8d72XbpJay0Zp0lSV&#10;0ouU9gNYjNeowNCBXTv9+gx4L1H7VtUPaGDMmTlnDqvrwVm21xgNeMFnkyln2itojN8K/uP7/Zsr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XiYrmkjKLUbL68XJQ5VbI+Xg4Y00cNjuVAcKTuCrjcP8SUm5H18Zdcy8O9sbaM&#10;2nrWC/5uOV+WCy8yziRyojVO8Ktp/kZvZI4ffFMuJ2nsGFMB6w+kM8+RcRo2AzON4G8vF/l2VmED&#10;zRPpgDBaj54KBR3gb856sp3g8ddOoubMfvKkZfboMcBjsDkG0iu6KrhKyNm4uU3FzSPNG1K5NUWB&#10;c+1Dm2SgIszB7NmhL/flr/OTXD8D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IW+sx/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5DE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6304" behindDoc="0" locked="1" layoutInCell="1" allowOverlap="1" wp14:anchorId="19D0A4FD" wp14:editId="7456507A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71A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A4FD" id="_x0000_s1500" type="#_x0000_t202" style="position:absolute;left:0;text-align:left;margin-left:488.7pt;margin-top:785.25pt;width:20.4pt;height:9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DrATBH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DD71A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4256" behindDoc="0" locked="1" layoutInCell="1" allowOverlap="1" wp14:anchorId="2E5A5EF8" wp14:editId="5BFA134E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6D5B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A5EF8" id="_x0000_s1501" type="#_x0000_t202" style="position:absolute;left:0;text-align:left;margin-left:466.85pt;margin-top:785.6pt;width:18.2pt;height:9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fx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B7C6D5B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00A9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7984" behindDoc="0" locked="1" layoutInCell="1" allowOverlap="1" wp14:anchorId="23C36E8E" wp14:editId="1B75018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CF37" w14:textId="77777777" w:rsidR="00922583" w:rsidRPr="00D00A94" w:rsidRDefault="00184B7F" w:rsidP="00D00A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36E8E" id="_x0000_s1502" type="#_x0000_t202" style="position:absolute;left:0;text-align:left;margin-left:6.2pt;margin-top:792.25pt;width:159.4pt;height:14.8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DZZkaL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32ACF37" w14:textId="77777777" w:rsidR="00922583" w:rsidRPr="00D00A94" w:rsidRDefault="00184B7F" w:rsidP="00D00A9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FA73B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4912" behindDoc="0" locked="1" layoutInCell="1" allowOverlap="1" wp14:anchorId="72C92808" wp14:editId="2A11A26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5BF1A" w14:textId="77777777" w:rsidR="00922583" w:rsidRPr="00922583" w:rsidRDefault="00922583" w:rsidP="00FA73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2808" id="_x0000_s1503" type="#_x0000_t202" style="position:absolute;left:0;text-align:left;margin-left:5.1pt;margin-top:774.75pt;width:159.4pt;height:17.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u22j9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A05BF1A" w14:textId="77777777" w:rsidR="00922583" w:rsidRPr="00922583" w:rsidRDefault="00922583" w:rsidP="00FA73BE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111590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1120" behindDoc="0" locked="1" layoutInCell="1" allowOverlap="1" wp14:anchorId="018F5D9A" wp14:editId="740681CF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2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C236F" w14:textId="12F59182" w:rsidR="00922583" w:rsidRPr="00E90F85" w:rsidRDefault="00640624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</w:t>
                            </w:r>
                            <w:r w:rsidR="00777F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F64A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F5D9A" id="_x0000_s1504" type="#_x0000_t202" style="position:absolute;left:0;text-align:left;margin-left:2.75pt;margin-top:706pt;width:164.3pt;height:1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y89+gEAANsDAAAOAAAAZHJzL2Uyb0RvYy54bWysU9uO2yAQfa/Uf0C8N3aibpp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23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5ny89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296C236F" w14:textId="12F59182" w:rsidR="00922583" w:rsidRPr="00E90F85" w:rsidRDefault="00640624" w:rsidP="00111590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</w:t>
                      </w:r>
                      <w:r w:rsidR="00777F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AF64A9">
                        <w:rPr>
                          <w:rFonts w:ascii="Arial" w:hAnsi="Arial" w:cs="Arial"/>
                          <w:sz w:val="20"/>
                          <w:szCs w:val="20"/>
                        </w:rPr>
                        <w:t>11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833108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4016" behindDoc="0" locked="1" layoutInCell="1" allowOverlap="1" wp14:anchorId="38AECA20" wp14:editId="248D109B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563AC" w14:textId="77777777" w:rsidR="00922583" w:rsidRPr="00833108" w:rsidRDefault="00922583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CA20" id="_x0000_s1505" type="#_x0000_t202" style="position:absolute;left:0;text-align:left;margin-left:172.05pt;margin-top:755.1pt;width:37.7pt;height:9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F6y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kmEVil20mFLTRH&#10;0gFhtB49FQo6wF+c9WS7moefe4GKM/PRkZbJo+cAz8H2HAgn6WrNZUTOxs1dzG4ead6Syq3OClxr&#10;n9okA2VhTmZPDn2+z39dn+TmNwA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CArF6y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DF563AC" w14:textId="77777777" w:rsidR="00922583" w:rsidRPr="00833108" w:rsidRDefault="00922583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C2E220" wp14:editId="1969BAF9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42008" id="Gerade Verbindung 33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3691AA" wp14:editId="307EEADE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A58F5" id="Gerade Verbindung 3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0524C3" wp14:editId="306005B6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B023C" id="Gerade Verbindung 35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C7EBC9" wp14:editId="06AD619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826AD" id="Gerade Verbindung 36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8613DB" wp14:editId="66B49A4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41006" id="Gerade Verbindung 37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3536" behindDoc="0" locked="1" layoutInCell="0" allowOverlap="1" wp14:anchorId="398EF726" wp14:editId="3CAC3B7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87D97" id="Gerade Verbindung 38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4560" behindDoc="0" locked="1" layoutInCell="1" allowOverlap="1" wp14:anchorId="3672ACE2" wp14:editId="685F33B7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218C4" id="Gerade Verbindung 39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4FD69D" wp14:editId="3CE9046D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E1447" id="Gerade Verbindung 4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5B96B3" wp14:editId="1EB12759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DCAB9" id="Gerade Verbindung 41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3F3E67" wp14:editId="4E49AA5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D34D8" id="Gerade Verbindung 4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17C867" wp14:editId="5A701599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FB2AF" id="Gerade Verbindung 4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F963EE" wp14:editId="327B50A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242F" id="Gerade Verbindung 46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D2743B" wp14:editId="07C1D98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55014" id="Gerade Verbindung 47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1488" behindDoc="0" locked="1" layoutInCell="1" allowOverlap="1" wp14:anchorId="32C388BB" wp14:editId="1261429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612B7" id="Rechteck 48" o:spid="_x0000_s1026" style="position:absolute;margin-left:0;margin-top:-785.3pt;width:510.25pt;height:785.2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  <w:r w:rsidR="009435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8882F2" wp14:editId="3ABBC71A">
            <wp:extent cx="3300725" cy="5663793"/>
            <wp:effectExtent l="0" t="0" r="0" b="0"/>
            <wp:docPr id="1418" name="Grafik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618" cy="56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88C" w:rsidRPr="00640624" w:rsidSect="006253F7">
      <w:pgSz w:w="11906" w:h="16838" w:code="9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40827" w14:textId="77777777" w:rsidR="00577CEF" w:rsidRDefault="00577CEF" w:rsidP="00504A81">
      <w:pPr>
        <w:spacing w:after="0" w:line="240" w:lineRule="auto"/>
      </w:pPr>
      <w:r>
        <w:separator/>
      </w:r>
    </w:p>
  </w:endnote>
  <w:endnote w:type="continuationSeparator" w:id="0">
    <w:p w14:paraId="2BF1DA9A" w14:textId="77777777" w:rsidR="00577CEF" w:rsidRDefault="00577CEF" w:rsidP="00504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C9802" w14:textId="77777777" w:rsidR="00577CEF" w:rsidRDefault="00577CEF" w:rsidP="00504A81">
      <w:pPr>
        <w:spacing w:after="0" w:line="240" w:lineRule="auto"/>
      </w:pPr>
      <w:r>
        <w:separator/>
      </w:r>
    </w:p>
  </w:footnote>
  <w:footnote w:type="continuationSeparator" w:id="0">
    <w:p w14:paraId="4A493F48" w14:textId="77777777" w:rsidR="00577CEF" w:rsidRDefault="00577CEF" w:rsidP="00504A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attachedTemplate r:id="rId1"/>
  <w:defaultTabStop w:val="708"/>
  <w:hyphenationZone w:val="425"/>
  <w:drawingGridHorizontalSpacing w:val="28"/>
  <w:drawingGridVerticalSpacing w:val="28"/>
  <w:displayHorizontalDrawingGridEvery w:val="2"/>
  <w:displayVerticalDrawingGridEvery w:val="2"/>
  <w:doNotUseMarginsForDrawingGridOrigin/>
  <w:drawingGridHorizontalOrigin w:val="0"/>
  <w:drawingGridVerticalOrigin w:val="168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D82"/>
    <w:rsid w:val="0002504C"/>
    <w:rsid w:val="00026D0D"/>
    <w:rsid w:val="00057E02"/>
    <w:rsid w:val="00071DED"/>
    <w:rsid w:val="00111590"/>
    <w:rsid w:val="00146347"/>
    <w:rsid w:val="00184B7F"/>
    <w:rsid w:val="00196F09"/>
    <w:rsid w:val="001A4194"/>
    <w:rsid w:val="001B324E"/>
    <w:rsid w:val="001C2B2B"/>
    <w:rsid w:val="001D0442"/>
    <w:rsid w:val="001E4A52"/>
    <w:rsid w:val="00207F7A"/>
    <w:rsid w:val="00256BC7"/>
    <w:rsid w:val="00270CDE"/>
    <w:rsid w:val="002715E4"/>
    <w:rsid w:val="002972DB"/>
    <w:rsid w:val="002B4FFB"/>
    <w:rsid w:val="00303D82"/>
    <w:rsid w:val="00315FF1"/>
    <w:rsid w:val="00351E5A"/>
    <w:rsid w:val="00357452"/>
    <w:rsid w:val="0037671C"/>
    <w:rsid w:val="003E605D"/>
    <w:rsid w:val="00407D3D"/>
    <w:rsid w:val="00407FC8"/>
    <w:rsid w:val="004277DD"/>
    <w:rsid w:val="00435BA7"/>
    <w:rsid w:val="00455F00"/>
    <w:rsid w:val="00463B61"/>
    <w:rsid w:val="00472CFA"/>
    <w:rsid w:val="004B02F0"/>
    <w:rsid w:val="004B1B91"/>
    <w:rsid w:val="004D11A5"/>
    <w:rsid w:val="00504A81"/>
    <w:rsid w:val="00527A82"/>
    <w:rsid w:val="00536A38"/>
    <w:rsid w:val="00537B1F"/>
    <w:rsid w:val="00577CEF"/>
    <w:rsid w:val="00580D2D"/>
    <w:rsid w:val="005B1520"/>
    <w:rsid w:val="005C6FE9"/>
    <w:rsid w:val="005D5C55"/>
    <w:rsid w:val="00616455"/>
    <w:rsid w:val="006253F7"/>
    <w:rsid w:val="00637C36"/>
    <w:rsid w:val="00640624"/>
    <w:rsid w:val="00647B1E"/>
    <w:rsid w:val="00652F5E"/>
    <w:rsid w:val="006551FA"/>
    <w:rsid w:val="00686ED4"/>
    <w:rsid w:val="00694624"/>
    <w:rsid w:val="006A7723"/>
    <w:rsid w:val="006B09FD"/>
    <w:rsid w:val="00706549"/>
    <w:rsid w:val="007315BD"/>
    <w:rsid w:val="0073351E"/>
    <w:rsid w:val="0075409D"/>
    <w:rsid w:val="0075688C"/>
    <w:rsid w:val="00777F7A"/>
    <w:rsid w:val="007A6943"/>
    <w:rsid w:val="007B5B6B"/>
    <w:rsid w:val="00802C21"/>
    <w:rsid w:val="00833108"/>
    <w:rsid w:val="00843B1C"/>
    <w:rsid w:val="008A70C4"/>
    <w:rsid w:val="009034B8"/>
    <w:rsid w:val="00922583"/>
    <w:rsid w:val="00943578"/>
    <w:rsid w:val="00965519"/>
    <w:rsid w:val="009655A1"/>
    <w:rsid w:val="009A3A67"/>
    <w:rsid w:val="009B3D92"/>
    <w:rsid w:val="00A0643D"/>
    <w:rsid w:val="00A2184E"/>
    <w:rsid w:val="00AE31A3"/>
    <w:rsid w:val="00AF64A9"/>
    <w:rsid w:val="00B0715C"/>
    <w:rsid w:val="00B5305C"/>
    <w:rsid w:val="00B57BAE"/>
    <w:rsid w:val="00B62108"/>
    <w:rsid w:val="00B7714E"/>
    <w:rsid w:val="00BB5B5E"/>
    <w:rsid w:val="00BD2BB7"/>
    <w:rsid w:val="00C307D7"/>
    <w:rsid w:val="00C8162F"/>
    <w:rsid w:val="00CA4DB2"/>
    <w:rsid w:val="00CD4682"/>
    <w:rsid w:val="00CE385F"/>
    <w:rsid w:val="00CE48D6"/>
    <w:rsid w:val="00D00A94"/>
    <w:rsid w:val="00D0413D"/>
    <w:rsid w:val="00D67359"/>
    <w:rsid w:val="00DA2F01"/>
    <w:rsid w:val="00DB713A"/>
    <w:rsid w:val="00DD7265"/>
    <w:rsid w:val="00DF75BF"/>
    <w:rsid w:val="00E007D8"/>
    <w:rsid w:val="00E8544B"/>
    <w:rsid w:val="00E90F85"/>
    <w:rsid w:val="00ED17AD"/>
    <w:rsid w:val="00FA73BE"/>
    <w:rsid w:val="00FB6BCB"/>
    <w:rsid w:val="00FD13EE"/>
    <w:rsid w:val="00FD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2EB0C6"/>
  <w15:docId w15:val="{0C33B871-3418-4055-A45E-C94E847C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04A8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33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3310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504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04A81"/>
  </w:style>
  <w:style w:type="paragraph" w:styleId="Fuzeile">
    <w:name w:val="footer"/>
    <w:basedOn w:val="Standard"/>
    <w:link w:val="FuzeileZchn"/>
    <w:uiPriority w:val="99"/>
    <w:unhideWhenUsed/>
    <w:rsid w:val="00504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04A81"/>
  </w:style>
  <w:style w:type="paragraph" w:styleId="Titel">
    <w:name w:val="Title"/>
    <w:basedOn w:val="Standard"/>
    <w:next w:val="Standard"/>
    <w:link w:val="TitelZchn"/>
    <w:uiPriority w:val="10"/>
    <w:qFormat/>
    <w:rsid w:val="005B15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B1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277DD"/>
    <w:pPr>
      <w:numPr>
        <w:ilvl w:val="1"/>
      </w:numPr>
      <w:suppressAutoHyphens/>
      <w:spacing w:before="120" w:after="120" w:line="240" w:lineRule="auto"/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277DD"/>
    <w:rPr>
      <w:rFonts w:eastAsiaTheme="minorEastAsia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on\MEGA\HTL\FTKL_GruS\DATA_GruS\Templates\HWE_Rahmen_GruS_A4_20130731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80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0" tIns="0" rIns="0" bIns="0" anchor="ctr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64921A11011E40B346AA40B0CBE741" ma:contentTypeVersion="1" ma:contentTypeDescription="Ein neues Dokument erstellen." ma:contentTypeScope="" ma:versionID="c01241c994ee314457d3ce8e3dc31af9">
  <xsd:schema xmlns:xsd="http://www.w3.org/2001/XMLSchema" xmlns:p="http://schemas.microsoft.com/office/2006/metadata/properties" targetNamespace="http://schemas.microsoft.com/office/2006/metadata/properties" ma:root="true" ma:fieldsID="23eb77e6de0ab2618a48db5944c6617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8" ma:displayName="Autor"/>
        <xsd:element ref="dcterms:created" minOccurs="0" maxOccurs="1"/>
        <xsd:element ref="dc:identifier" minOccurs="0" maxOccurs="1"/>
        <xsd:element name="contentType" minOccurs="0" maxOccurs="1" type="xsd:string" ma:index="0" ma:displayName="Inhaltstyp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F371C916-D72E-422F-A538-12465E4876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CA551C-D935-4B6B-838E-E2EA52843A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8DD05077-EB18-470B-8D84-358008262EE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F45D015-A5A2-47F3-87F6-5F1100017EB1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HWE_Rahmen_GruS_A4_20130731.dotx</Template>
  <TotalTime>0</TotalTime>
  <Pages>16</Pages>
  <Words>133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Grundner</dc:creator>
  <cp:lastModifiedBy>Grundner Simon</cp:lastModifiedBy>
  <cp:revision>62</cp:revision>
  <cp:lastPrinted>2023-03-24T22:45:00Z</cp:lastPrinted>
  <dcterms:created xsi:type="dcterms:W3CDTF">2023-03-24T19:33:00Z</dcterms:created>
  <dcterms:modified xsi:type="dcterms:W3CDTF">2023-04-30T18:04:00Z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0x0101000464921A11011E40B346AA40B0CBE741</vt:lpwstr>
  </property>
</Properties>
</file>