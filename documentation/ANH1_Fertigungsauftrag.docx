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96D43" w14:textId="3437ACC7" w:rsidR="00694624" w:rsidRPr="00DB713A" w:rsidRDefault="00694624" w:rsidP="00694624">
      <w:pPr>
        <w:rPr>
          <w:rFonts w:ascii="Arial" w:hAnsi="Arial" w:cs="Arial"/>
          <w:noProof/>
        </w:rPr>
      </w:pPr>
      <w:bookmarkStart w:id="0" w:name="_Hlk130852816"/>
      <w:bookmarkEnd w:id="0"/>
    </w:p>
    <w:p w14:paraId="56EC13E6" w14:textId="39ADFD85" w:rsidR="004B02F0" w:rsidRPr="00DB713A" w:rsidRDefault="004B02F0" w:rsidP="00694624">
      <w:pPr>
        <w:rPr>
          <w:rFonts w:ascii="Arial" w:hAnsi="Arial" w:cs="Arial"/>
          <w:noProof/>
        </w:rPr>
      </w:pPr>
    </w:p>
    <w:p w14:paraId="62E39AD3" w14:textId="50B783BE" w:rsidR="004B02F0" w:rsidRPr="00DB713A" w:rsidRDefault="004B02F0" w:rsidP="00694624">
      <w:pPr>
        <w:rPr>
          <w:rFonts w:ascii="Arial" w:hAnsi="Arial" w:cs="Arial"/>
          <w:noProof/>
        </w:rPr>
      </w:pPr>
    </w:p>
    <w:p w14:paraId="3A445465" w14:textId="77777777" w:rsidR="004B02F0" w:rsidRPr="00DB713A" w:rsidRDefault="004B02F0" w:rsidP="00694624">
      <w:pPr>
        <w:rPr>
          <w:rFonts w:ascii="Arial" w:hAnsi="Arial" w:cs="Arial"/>
          <w:noProof/>
        </w:rPr>
      </w:pPr>
    </w:p>
    <w:p w14:paraId="09E205AB" w14:textId="5BB1B2EA" w:rsidR="004277DD" w:rsidRPr="00DB713A" w:rsidRDefault="004277DD" w:rsidP="00DB713A">
      <w:pPr>
        <w:rPr>
          <w:rFonts w:ascii="Arial" w:hAnsi="Arial" w:cs="Arial"/>
          <w:noProof/>
        </w:rPr>
      </w:pPr>
    </w:p>
    <w:p w14:paraId="2F358C78" w14:textId="3DEFD208" w:rsidR="004277DD" w:rsidRDefault="004277DD" w:rsidP="00DB713A">
      <w:pPr>
        <w:spacing w:line="240" w:lineRule="auto"/>
        <w:rPr>
          <w:rFonts w:ascii="Arial" w:hAnsi="Arial" w:cs="Arial"/>
          <w:noProof/>
          <w:sz w:val="24"/>
          <w:szCs w:val="24"/>
        </w:rPr>
      </w:pPr>
    </w:p>
    <w:p w14:paraId="345958B2" w14:textId="184F2E83" w:rsidR="00580D2D" w:rsidRDefault="00DB713A" w:rsidP="00580D2D">
      <w:pPr>
        <w:spacing w:line="24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B8158F" wp14:editId="122C9E23">
            <wp:extent cx="3140015" cy="1887954"/>
            <wp:effectExtent l="0" t="0" r="3810" b="0"/>
            <wp:docPr id="1419" name="Grafik 1419" descr="Ein Bild, das Elektronik, Schal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Grafik 1419" descr="Ein Bild, das Elektronik, Schaltung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756" cy="190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6D00" w14:textId="70DE4A9A" w:rsidR="00580D2D" w:rsidRDefault="00580D2D" w:rsidP="00580D2D">
      <w:pPr>
        <w:spacing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AE0D93A" w14:textId="4B299752" w:rsidR="00580D2D" w:rsidRDefault="00580D2D" w:rsidP="004277DD">
      <w:pPr>
        <w:jc w:val="center"/>
        <w:rPr>
          <w:rFonts w:ascii="Arial" w:hAnsi="Arial" w:cs="Arial"/>
          <w:noProof/>
          <w:sz w:val="24"/>
          <w:szCs w:val="24"/>
        </w:rPr>
      </w:pPr>
    </w:p>
    <w:p w14:paraId="159EF63D" w14:textId="77777777" w:rsidR="00DB713A" w:rsidRDefault="00DB713A" w:rsidP="004277DD">
      <w:pPr>
        <w:jc w:val="center"/>
        <w:rPr>
          <w:rFonts w:ascii="Arial" w:hAnsi="Arial" w:cs="Arial"/>
          <w:noProof/>
          <w:sz w:val="24"/>
          <w:szCs w:val="24"/>
        </w:rPr>
      </w:pPr>
    </w:p>
    <w:p w14:paraId="7100481F" w14:textId="5D48B9D9" w:rsidR="004277DD" w:rsidRPr="004277DD" w:rsidRDefault="004277DD" w:rsidP="001B324E">
      <w:pPr>
        <w:pStyle w:val="Titel"/>
        <w:tabs>
          <w:tab w:val="left" w:pos="9072"/>
        </w:tabs>
        <w:suppressAutoHyphens/>
        <w:spacing w:before="120"/>
        <w:ind w:right="1133"/>
        <w:jc w:val="right"/>
        <w:rPr>
          <w:rFonts w:ascii="Calibri Light" w:hAnsi="Calibri Light" w:cs="Calibri Light"/>
          <w:color w:val="365F91" w:themeColor="accent1" w:themeShade="BF"/>
          <w:kern w:val="0"/>
          <w:sz w:val="52"/>
          <w:szCs w:val="52"/>
          <w:lang w:val="en-US"/>
        </w:rPr>
      </w:pPr>
      <w:r w:rsidRPr="004277DD">
        <w:rPr>
          <w:rFonts w:ascii="Calibri Light" w:hAnsi="Calibri Light" w:cs="Calibri Light"/>
          <w:color w:val="365F91" w:themeColor="accent1" w:themeShade="BF"/>
          <w:kern w:val="0"/>
          <w:sz w:val="52"/>
          <w:szCs w:val="52"/>
          <w:lang w:val="en-US"/>
        </w:rPr>
        <w:t xml:space="preserve">Gitcon </w:t>
      </w:r>
      <w:r>
        <w:rPr>
          <w:rFonts w:ascii="Calibri Light" w:hAnsi="Calibri Light" w:cs="Calibri Light"/>
          <w:color w:val="365F91" w:themeColor="accent1" w:themeShade="BF"/>
          <w:kern w:val="0"/>
          <w:sz w:val="52"/>
          <w:szCs w:val="52"/>
          <w:lang w:val="en-US"/>
        </w:rPr>
        <w:t>Mainboard</w:t>
      </w:r>
      <w:r w:rsidRPr="004277DD">
        <w:rPr>
          <w:rFonts w:ascii="Calibri Light" w:hAnsi="Calibri Light" w:cs="Calibri Light"/>
          <w:color w:val="365F91" w:themeColor="accent1" w:themeShade="BF"/>
          <w:kern w:val="0"/>
          <w:sz w:val="52"/>
          <w:szCs w:val="52"/>
          <w:lang w:val="en-US"/>
        </w:rPr>
        <w:t xml:space="preserve"> V1.0</w:t>
      </w:r>
    </w:p>
    <w:p w14:paraId="73DC5B81" w14:textId="0DA79C37" w:rsidR="004277DD" w:rsidRDefault="004277DD" w:rsidP="001B324E">
      <w:pPr>
        <w:pStyle w:val="Untertitel"/>
        <w:ind w:right="1133"/>
        <w:jc w:val="right"/>
        <w:rPr>
          <w:noProof/>
        </w:rPr>
      </w:pPr>
      <w:r>
        <w:rPr>
          <w:noProof/>
        </w:rPr>
        <w:t>Fertigungsunterlagen</w:t>
      </w:r>
    </w:p>
    <w:p w14:paraId="0FB72432" w14:textId="7D0159CF" w:rsidR="004B02F0" w:rsidRDefault="004B02F0" w:rsidP="004B02F0">
      <w:pPr>
        <w:rPr>
          <w:lang w:val="en-US"/>
        </w:rPr>
      </w:pPr>
    </w:p>
    <w:p w14:paraId="37DF5B00" w14:textId="77777777" w:rsidR="00580D2D" w:rsidRPr="004B02F0" w:rsidRDefault="00580D2D" w:rsidP="004B02F0">
      <w:pPr>
        <w:rPr>
          <w:lang w:val="en-US"/>
        </w:rPr>
      </w:pPr>
    </w:p>
    <w:p w14:paraId="6C93736E" w14:textId="2C65ED58" w:rsidR="005C6FE9" w:rsidRDefault="005C6FE9" w:rsidP="004277DD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3BBE4373" w14:textId="77777777" w:rsidR="005C6FE9" w:rsidRDefault="005C6FE9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br w:type="page"/>
      </w:r>
    </w:p>
    <w:p w14:paraId="6EC19681" w14:textId="6FC03500" w:rsidR="004277DD" w:rsidRDefault="004277DD" w:rsidP="004277DD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 w:rsidRPr="004277DD">
        <w:rPr>
          <w:rFonts w:ascii="Arial" w:hAnsi="Arial" w:cs="Arial"/>
          <w:noProof/>
          <w:sz w:val="24"/>
          <w:szCs w:val="24"/>
          <w:lang w:val="en-US"/>
        </w:rPr>
        <w:lastRenderedPageBreak/>
        <w:br w:type="page"/>
      </w:r>
    </w:p>
    <w:p w14:paraId="7774CE55" w14:textId="77777777" w:rsidR="004B02F0" w:rsidRPr="004277DD" w:rsidRDefault="004B02F0" w:rsidP="004277DD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2BCC4AA6" w14:textId="77777777" w:rsidR="00694624" w:rsidRPr="004277DD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13B7B3AC" w14:textId="22C3EEE4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51B07892" w14:textId="7A0E4769" w:rsidR="0073351E" w:rsidRDefault="0073351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10D68733" w14:textId="110D7357" w:rsidR="0073351E" w:rsidRDefault="0073351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4C0E92D7" w14:textId="77777777" w:rsidR="0073351E" w:rsidRPr="004277DD" w:rsidRDefault="0073351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09749B0A" w14:textId="77777777" w:rsidR="00694624" w:rsidRPr="004277DD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596C8208" w14:textId="77777777" w:rsidR="00694624" w:rsidRPr="004277DD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32C55DF9" w14:textId="77777777" w:rsidR="00694624" w:rsidRPr="004277DD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58B2F6F7" w14:textId="77777777" w:rsidR="00694624" w:rsidRPr="004277DD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64B955F1" w14:textId="6020C735" w:rsidR="00694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872779" wp14:editId="5EC45591">
            <wp:extent cx="5811802" cy="4912241"/>
            <wp:effectExtent l="0" t="0" r="0" b="3175"/>
            <wp:docPr id="2" name="Grafik 2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456" cy="492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F430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1948032" behindDoc="1" locked="1" layoutInCell="1" allowOverlap="1" wp14:anchorId="406F5250" wp14:editId="09B58FD2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383" name="Grafik 383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55B2D14" wp14:editId="65DD1E2C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21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46FDE50" id="Gerade Verbindung 44" o:spid="_x0000_s1026" style="position:absolute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EDB69E1" wp14:editId="7279CC27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22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A02C75B" id="Gerade Verbindung 31" o:spid="_x0000_s1026" style="position:absolute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599F844" wp14:editId="3ED62B89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23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FE5C4D1" id="Gerade Verbindung 29" o:spid="_x0000_s1026" style="position:absolute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1408" behindDoc="0" locked="1" layoutInCell="1" allowOverlap="1" wp14:anchorId="3950F0A6" wp14:editId="712CEDE3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3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D394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50F0A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241pt;margin-top:725.25pt;width:28.15pt;height:9.9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" filled="f" stroked="f">
                <o:lock v:ext="edit" aspectratio="t"/>
                <v:textbox inset="0,0,0,0">
                  <w:txbxContent>
                    <w:p w14:paraId="630D394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2432" behindDoc="0" locked="1" layoutInCell="1" allowOverlap="1" wp14:anchorId="63AF18A5" wp14:editId="4F516375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3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3223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F18A5" id="_x0000_s1027" type="#_x0000_t202" style="position:absolute;left:0;text-align:left;margin-left:274.65pt;margin-top:725.55pt;width:27.85pt;height:9.9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7663223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3456" behindDoc="0" locked="1" layoutInCell="1" allowOverlap="1" wp14:anchorId="00616077" wp14:editId="32BE6A5B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3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1F2C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16077" id="_x0000_s1028" type="#_x0000_t202" style="position:absolute;left:0;text-align:left;margin-left:308pt;margin-top:725.25pt;width:29.45pt;height:9.9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2371F2C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7792" behindDoc="0" locked="1" layoutInCell="1" allowOverlap="1" wp14:anchorId="4E02F695" wp14:editId="62BA8BF7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3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1D01B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F695" id="_x0000_s1029" type="#_x0000_t202" style="position:absolute;left:0;text-align:left;margin-left:240.45pt;margin-top:735pt;width:29.85pt;height:12.9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qKu+gEAANg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66C1D01B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8816" behindDoc="0" locked="1" layoutInCell="1" allowOverlap="1" wp14:anchorId="29987AC4" wp14:editId="59AA8A97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3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C4EF7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87AC4" id="_x0000_s1030" type="#_x0000_t202" style="position:absolute;left:0;text-align:left;margin-left:273.25pt;margin-top:733.6pt;width:29.85pt;height:12.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/Dc/AEAANg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75C4EF7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9840" behindDoc="0" locked="1" layoutInCell="1" allowOverlap="1" wp14:anchorId="7E93B771" wp14:editId="03F15C2C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3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5EE20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3B771" id="_x0000_s1031" type="#_x0000_t202" style="position:absolute;left:0;text-align:left;margin-left:308pt;margin-top:734.15pt;width:31.45pt;height:12.9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5E5EE20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D69A9AC" wp14:editId="399F1356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330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847987E" id="Gerade Verbindung 32" o:spid="_x0000_s1026" style="position:absolute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0144" behindDoc="0" locked="1" layoutInCell="1" allowOverlap="1" wp14:anchorId="26B59AA4" wp14:editId="1FFA5B99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3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9E1C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59AA4" id="_x0000_s1032" type="#_x0000_t202" style="position:absolute;left:0;text-align:left;margin-left:414pt;margin-top:695.9pt;width:37.7pt;height:9.9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7C9E1C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1168" behindDoc="0" locked="1" layoutInCell="1" allowOverlap="1" wp14:anchorId="6298C423" wp14:editId="19A95E77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3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AFEA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8C423" id="_x0000_s1033" type="#_x0000_t202" style="position:absolute;left:0;text-align:left;margin-left:342.6pt;margin-top:696.2pt;width:37.7pt;height:9.9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07AFEA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1648" behindDoc="0" locked="1" layoutInCell="1" allowOverlap="1" wp14:anchorId="1199B65A" wp14:editId="50F55A3C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3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71977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9B65A" id="_x0000_s1034" type="#_x0000_t202" style="position:absolute;left:0;text-align:left;margin-left:414.45pt;margin-top:704.8pt;width:93.3pt;height:14.3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" filled="f" stroked="f">
                <o:lock v:ext="edit" aspectratio="t"/>
                <v:textbox inset="0,0,0,0">
                  <w:txbxContent>
                    <w:p w14:paraId="73E71977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2672" behindDoc="0" locked="1" layoutInCell="1" allowOverlap="1" wp14:anchorId="6F938AD5" wp14:editId="0A4201D2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3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A5F2D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38AD5" id="_x0000_s1035" type="#_x0000_t202" style="position:absolute;left:0;text-align:left;margin-left:342.45pt;margin-top:705.35pt;width:65.9pt;height:13.7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" filled="f" stroked="f">
                <o:lock v:ext="edit" aspectratio="t"/>
                <v:textbox inset="0,0,0,0">
                  <w:txbxContent>
                    <w:p w14:paraId="4D0A5F2D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7552" behindDoc="0" locked="1" layoutInCell="1" allowOverlap="1" wp14:anchorId="214C9342" wp14:editId="11BA06C6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3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3495F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C9342" id="_x0000_s1036" type="#_x0000_t202" style="position:absolute;left:0;text-align:left;margin-left:342.75pt;margin-top:765.8pt;width:48.35pt;height:12.9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393495F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8576" behindDoc="0" locked="1" layoutInCell="1" allowOverlap="1" wp14:anchorId="28A28B76" wp14:editId="7ECCE3D0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3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BF368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28B76" id="_x0000_s1037" type="#_x0000_t202" style="position:absolute;left:0;text-align:left;margin-left:433.65pt;margin-top:766.05pt;width:73.8pt;height:15.1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5C9BF368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9360" behindDoc="0" locked="1" layoutInCell="1" allowOverlap="1" wp14:anchorId="154C9A60" wp14:editId="36CB196F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3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AB3F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C9A60" id="_x0000_s1038" type="#_x0000_t202" style="position:absolute;left:0;text-align:left;margin-left:342.7pt;margin-top:755.8pt;width:37.7pt;height:9.9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w48+gEAANk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6EAB3F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0384" behindDoc="0" locked="1" layoutInCell="1" allowOverlap="1" wp14:anchorId="289B98E2" wp14:editId="7444DC9B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33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9FF1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B98E2" id="_x0000_s1039" type="#_x0000_t202" style="position:absolute;left:0;text-align:left;margin-left:433.4pt;margin-top:756.3pt;width:51.55pt;height:9.9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D79FF1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6528" behindDoc="0" locked="1" layoutInCell="1" allowOverlap="1" wp14:anchorId="10D02398" wp14:editId="1BF2264F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33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EB50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02398" id="_x0000_s1040" type="#_x0000_t202" style="position:absolute;left:0;text-align:left;margin-left:399.7pt;margin-top:756.3pt;width:29.3pt;height:9.9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FFEB50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3B45EFF" wp14:editId="29AD1C41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340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B33F61E" id="Gerade Verbindung 28" o:spid="_x0000_s1026" style="position:absolute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121A541" wp14:editId="32CD9EEF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341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EC09A43" id="Gerade Verbindung 294" o:spid="_x0000_s1026" style="position:absolute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9600" behindDoc="0" locked="1" layoutInCell="1" allowOverlap="1" wp14:anchorId="1556F518" wp14:editId="44054B06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34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8F402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6F518" id="_x0000_s1041" type="#_x0000_t202" style="position:absolute;left:0;text-align:left;margin-left:399.75pt;margin-top:766.05pt;width:28.15pt;height:15.1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6658F402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7312" behindDoc="0" locked="1" layoutInCell="1" allowOverlap="1" wp14:anchorId="1A1BEC97" wp14:editId="3C50144E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34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7B98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BEC97" id="_x0000_s1042" type="#_x0000_t202" style="position:absolute;left:0;text-align:left;margin-left:342.15pt;margin-top:726.05pt;width:43.45pt;height:9.9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857B98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4480" behindDoc="0" locked="1" layoutInCell="1" allowOverlap="1" wp14:anchorId="6727B7B2" wp14:editId="79BF0CD0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34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FC90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7B7B2" id="_x0000_s1043" type="#_x0000_t202" style="position:absolute;left:0;text-align:left;margin-left:466.4pt;margin-top:725.5pt;width:29.8pt;height:9.9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kjb/pPwBAADZ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4DFC90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15B9002" wp14:editId="20B06DBA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45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FFC5A98" id="Gerade Verbindung 30" o:spid="_x0000_s1026" style="position:absolute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5744" behindDoc="0" locked="1" layoutInCell="1" allowOverlap="1" wp14:anchorId="2B6E399C" wp14:editId="3EA4E2A0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34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BC747" w14:textId="77777777" w:rsidR="00694624" w:rsidRPr="002972DB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Blockschaltbild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E399C" id="_x0000_s1044" type="#_x0000_t202" style="position:absolute;left:0;text-align:left;margin-left:342.7pt;margin-top:735.5pt;width:118.45pt;height:15.3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B3BC747" w14:textId="77777777" w:rsidR="00694624" w:rsidRPr="002972DB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Blockschaltbild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0864" behindDoc="0" locked="1" layoutInCell="1" allowOverlap="1" wp14:anchorId="5696DC81" wp14:editId="74962C88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34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F6532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6DC81" id="_x0000_s1045" type="#_x0000_t202" style="position:absolute;left:0;text-align:left;margin-left:467.2pt;margin-top:735.4pt;width:40.7pt;height:12.9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661F6532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8336" behindDoc="0" locked="1" layoutInCell="1" allowOverlap="1" wp14:anchorId="40375E49" wp14:editId="2728DA2E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34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35B1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75E49" id="_x0000_s1046" type="#_x0000_t202" style="position:absolute;left:0;text-align:left;margin-left:172.35pt;margin-top:726.3pt;width:53.9pt;height:9.9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2DE35B1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6768" behindDoc="0" locked="1" layoutInCell="1" allowOverlap="1" wp14:anchorId="6546F15F" wp14:editId="6DA6C178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34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3E3AA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6F15F" id="_x0000_s1047" type="#_x0000_t202" style="position:absolute;left:0;text-align:left;margin-left:172.9pt;margin-top:735.55pt;width:62.95pt;height:12.9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PmF9JvwBAADZ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9E3E3AA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1591161" wp14:editId="40FC8896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350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1660327" id="Gerade Verbindung 43" o:spid="_x0000_s1026" style="position:absolute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5984" behindDoc="0" locked="1" layoutInCell="1" allowOverlap="1" wp14:anchorId="3310ADDF" wp14:editId="21EB1383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3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EF287" w14:textId="3025A51F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3351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0ADDF" id="_x0000_s1048" type="#_x0000_t202" style="position:absolute;left:0;text-align:left;margin-left:399.75pt;margin-top:795.3pt;width:62.05pt;height:12.9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HOyqU/8AQAA2Q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39EF287" w14:textId="3025A51F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3351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1888" behindDoc="0" locked="1" layoutInCell="1" allowOverlap="1" wp14:anchorId="525857B7" wp14:editId="2229DA21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3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255B56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857B7" id="_x0000_s1049" type="#_x0000_t202" style="position:absolute;left:0;text-align:left;margin-left:342.2pt;margin-top:794.2pt;width:29.45pt;height:12.9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D255B56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4960" behindDoc="0" locked="1" layoutInCell="1" allowOverlap="1" wp14:anchorId="3AA1E4E0" wp14:editId="6FD64AC0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3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94D4C" w14:textId="03D5C8A9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1E4E0" id="_x0000_s1050" type="#_x0000_t202" style="position:absolute;left:0;text-align:left;margin-left:490.35pt;margin-top:794.2pt;width:18.2pt;height:12.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3EB94D4C" w14:textId="03D5C8A9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3936" behindDoc="0" locked="1" layoutInCell="1" allowOverlap="1" wp14:anchorId="0AFE9EBD" wp14:editId="651C7D38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3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E6A742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E9EBD" id="_x0000_s1051" type="#_x0000_t202" style="position:absolute;left:0;text-align:left;margin-left:467.35pt;margin-top:793.3pt;width:18.2pt;height:12.9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w6uFgvsBAADZ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09E6A742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2912" behindDoc="0" locked="1" layoutInCell="1" allowOverlap="1" wp14:anchorId="10FCAEE7" wp14:editId="48CE9A6D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3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CC840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CAEE7" id="_x0000_s1052" type="#_x0000_t202" style="position:absolute;left:0;text-align:left;margin-left:375.85pt;margin-top:794.2pt;width:18.2pt;height:12.9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59CC840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4720" behindDoc="0" locked="1" layoutInCell="1" allowOverlap="1" wp14:anchorId="39071E84" wp14:editId="612A7C67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3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08088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77AFB207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71E84" id="_x0000_s1053" type="#_x0000_t202" style="position:absolute;left:0;text-align:left;margin-left:175.4pt;margin-top:770.55pt;width:159.55pt;height:36.4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wq5+wEAANo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8E08088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77AFB207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3696" behindDoc="0" locked="1" layoutInCell="1" allowOverlap="1" wp14:anchorId="35F35C14" wp14:editId="54202AE1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3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833D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35C14" id="_x0000_s1054" type="#_x0000_t202" style="position:absolute;left:0;text-align:left;margin-left:173.4pt;margin-top:703.3pt;width:164pt;height:16.8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7F3833D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9120" behindDoc="0" locked="1" layoutInCell="1" allowOverlap="1" wp14:anchorId="7119DBBE" wp14:editId="080FF858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3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175C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9DBBE" id="_x0000_s1055" type="#_x0000_t202" style="position:absolute;left:0;text-align:left;margin-left:2.1pt;margin-top:695.65pt;width:76.65pt;height:9.9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98175C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8096" behindDoc="0" locked="1" layoutInCell="1" allowOverlap="1" wp14:anchorId="67B7063B" wp14:editId="73770376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3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0FD98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7063B" id="_x0000_s1056" type="#_x0000_t202" style="position:absolute;left:0;text-align:left;margin-left:172.25pt;margin-top:695.95pt;width:37.7pt;height:9.9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600FD98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6288" behindDoc="0" locked="1" layoutInCell="1" allowOverlap="1" wp14:anchorId="37CCB3A3" wp14:editId="4314521A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3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7B4C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CB3A3" id="_x0000_s1057" type="#_x0000_t202" style="position:absolute;left:0;text-align:left;margin-left:342.2pt;margin-top:785.3pt;width:29.45pt;height:9.9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Seg+wEAANk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727B4C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5264" behindDoc="0" locked="1" layoutInCell="1" allowOverlap="1" wp14:anchorId="7D9E79C5" wp14:editId="43B281F6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3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B6870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E79C5" id="_x0000_s1058" type="#_x0000_t202" style="position:absolute;left:0;text-align:left;margin-left:375.85pt;margin-top:785.85pt;width:18.2pt;height:9.9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31B6870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4240" behindDoc="0" locked="1" layoutInCell="1" allowOverlap="1" wp14:anchorId="32309CE6" wp14:editId="0DFFF7ED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3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C8687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09CE6" id="_x0000_s1059" type="#_x0000_t202" style="position:absolute;left:0;text-align:left;margin-left:399.75pt;margin-top:785.85pt;width:26.5pt;height:9.9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2C8687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3216" behindDoc="0" locked="1" layoutInCell="1" allowOverlap="1" wp14:anchorId="2FD706CE" wp14:editId="672CE027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3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49BA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706CE" id="_x0000_s1060" type="#_x0000_t202" style="position:absolute;left:0;text-align:left;margin-left:488.7pt;margin-top:785.25pt;width:20.4pt;height:9.9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EF49BA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2192" behindDoc="0" locked="1" layoutInCell="1" allowOverlap="1" wp14:anchorId="3FA037C5" wp14:editId="00886739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3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59FD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037C5" id="_x0000_s1061" type="#_x0000_t202" style="position:absolute;left:0;text-align:left;margin-left:466.85pt;margin-top:785.6pt;width:18.2pt;height:9.9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FF59FD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9056" behindDoc="0" locked="1" layoutInCell="1" allowOverlap="1" wp14:anchorId="0BECA358" wp14:editId="10430BD6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3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A8BFA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CA358" id="_x0000_s1062" type="#_x0000_t202" style="position:absolute;left:0;text-align:left;margin-left:6.2pt;margin-top:792.25pt;width:159.4pt;height:14.8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4vhbZPwBAADa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A2A8BFA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7008" behindDoc="0" locked="1" layoutInCell="1" allowOverlap="1" wp14:anchorId="7729DDCE" wp14:editId="1C2F0DDA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3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82F9B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9DDCE" id="_x0000_s1063" type="#_x0000_t202" style="position:absolute;left:0;text-align:left;margin-left:5.1pt;margin-top:774.75pt;width:159.4pt;height:17.5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1B482F9B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0624" behindDoc="0" locked="1" layoutInCell="1" allowOverlap="1" wp14:anchorId="5433368A" wp14:editId="4BC03DE0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3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F4D00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1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3368A" id="_x0000_s1064" type="#_x0000_t202" style="position:absolute;left:0;text-align:left;margin-left:2.75pt;margin-top:706pt;width:164.3pt;height:15.7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bn0wK/gBAADa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16DF4D00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1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7072" behindDoc="0" locked="1" layoutInCell="1" allowOverlap="1" wp14:anchorId="291289E0" wp14:editId="47402580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3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EBF7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289E0" id="_x0000_s1065" type="#_x0000_t202" style="position:absolute;left:0;text-align:left;margin-left:172.05pt;margin-top:755.1pt;width:37.7pt;height:9.9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Rf8/AEAANk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76EBF7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2EB7226" wp14:editId="1D86DCB2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69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8141F0E" id="Gerade Verbindung 33" o:spid="_x0000_s1026" style="position:absolute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9CD57AE" wp14:editId="35A995D6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70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F52FE8E" id="Gerade Verbindung 34" o:spid="_x0000_s1026" style="position:absolute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5E61499" wp14:editId="26B113F7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71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8D0E2C0" id="Gerade Verbindung 35" o:spid="_x0000_s1026" style="position:absolute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257B129" wp14:editId="29346835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72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EA84B93" id="Gerade Verbindung 36" o:spid="_x0000_s1026" style="position:absolute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A8E8BE6" wp14:editId="2999DDCF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373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117CD02" id="Gerade Verbindung 37" o:spid="_x0000_s1026" style="position:absolute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7616" behindDoc="0" locked="1" layoutInCell="0" allowOverlap="1" wp14:anchorId="0EDF0D38" wp14:editId="1E0AC79B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374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4CDE7A1" id="Gerade Verbindung 38" o:spid="_x0000_s1026" style="position:absolute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8640" behindDoc="0" locked="1" layoutInCell="1" allowOverlap="1" wp14:anchorId="1E9849DF" wp14:editId="5356AB34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375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CF661DA" id="Gerade Verbindung 39" o:spid="_x0000_s1026" style="position:absolute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EF2D6C3" wp14:editId="0525CDC3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376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342CE53" id="Gerade Verbindung 40" o:spid="_x0000_s1026" style="position:absolute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65359EE" wp14:editId="16ADB9C2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377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ECCFADF" id="Gerade Verbindung 41" o:spid="_x0000_s1026" style="position:absolute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1BC0718" wp14:editId="4568DF5D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378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1AEC4D1" id="Gerade Verbindung 42" o:spid="_x0000_s1026" style="position:absolute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34DBCBD" wp14:editId="384E8337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379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79A36B4" id="Gerade Verbindung 45" o:spid="_x0000_s1026" style="position:absolute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70CA5AE" wp14:editId="7B3CCFBC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80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55843FA" id="Gerade Verbindung 46" o:spid="_x0000_s1026" style="position:absolute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6FA6318" wp14:editId="2EB87D0A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381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C7FC57D" id="Gerade Verbindung 47" o:spid="_x0000_s1026" style="position:absolute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5568" behindDoc="0" locked="1" layoutInCell="1" allowOverlap="1" wp14:anchorId="76A1C2FE" wp14:editId="36C28CB9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382" name="Rechteck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w14:anchorId="09ED0E69" id="Rechteck 382" o:spid="_x0000_s1026" style="position:absolute;margin-left:0;margin-top:-785.3pt;width:510.25pt;height:785.2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18FEB606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E99BCD2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45A3FFC" w14:textId="77777777" w:rsidR="0075409D" w:rsidRDefault="00694624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5CAC4F04" w14:textId="2AD164E4" w:rsidR="00504A81" w:rsidRDefault="0075409D" w:rsidP="0075409D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STL</w:t>
      </w:r>
      <w:r w:rsidR="00504A81">
        <w:rPr>
          <w:rFonts w:ascii="Arial" w:hAnsi="Arial" w:cs="Arial"/>
          <w:noProof/>
          <w:sz w:val="24"/>
          <w:szCs w:val="24"/>
        </w:rPr>
        <w:br w:type="page"/>
      </w:r>
    </w:p>
    <w:p w14:paraId="07CC70AD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</w:p>
    <w:p w14:paraId="596033C7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5AAF45A3" w14:textId="7B1EED1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C7A7A66" w14:textId="55C2A29C" w:rsidR="00270CDE" w:rsidRDefault="00270CD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6E52A3E" w14:textId="409251C2" w:rsidR="00270CDE" w:rsidRDefault="00270CD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8AEBBA8" w14:textId="77777777" w:rsidR="00270CDE" w:rsidRDefault="00270CD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10F7115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871F791" w14:textId="4F4A55A3" w:rsidR="00694624" w:rsidRDefault="00270CD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1C4364A" wp14:editId="0F639A30">
            <wp:extent cx="4736205" cy="5441183"/>
            <wp:effectExtent l="0" t="0" r="7620" b="7620"/>
            <wp:docPr id="1019" name="Grafik 1019" descr="Ein Bild, das Diagramm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" name="Grafik 1019" descr="Ein Bild, das Diagramm, Plan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953" cy="545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2D58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315F8799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8E1D15F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A2A0CB7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013568" behindDoc="1" locked="1" layoutInCell="1" allowOverlap="1" wp14:anchorId="58C36A4C" wp14:editId="5BD1D2A1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446" name="Grafik 446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B8A4F58" wp14:editId="2412A92E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84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9CFA529" id="Gerade Verbindung 44" o:spid="_x0000_s1026" style="position:absolute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AF104C0" wp14:editId="0B503F0D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85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69862F2" id="Gerade Verbindung 31" o:spid="_x0000_s1026" style="position:absolute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08F8E98" wp14:editId="3E5E31E3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86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F32855F" id="Gerade Verbindung 29" o:spid="_x0000_s1026" style="position:absolute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6944" behindDoc="0" locked="1" layoutInCell="1" allowOverlap="1" wp14:anchorId="3EACB50C" wp14:editId="02AA5033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3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CEE7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CB50C" id="_x0000_s1066" type="#_x0000_t202" style="position:absolute;left:0;text-align:left;margin-left:241pt;margin-top:725.25pt;width:28.15pt;height:9.9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CkJiY6+wEAANk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96CEE7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7968" behindDoc="0" locked="1" layoutInCell="1" allowOverlap="1" wp14:anchorId="5AD368E7" wp14:editId="7B6C3E7B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3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87C8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368E7" id="_x0000_s1067" type="#_x0000_t202" style="position:absolute;left:0;text-align:left;margin-left:274.65pt;margin-top:725.55pt;width:27.85pt;height:9.9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5587C8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8992" behindDoc="0" locked="1" layoutInCell="1" allowOverlap="1" wp14:anchorId="02A6005B" wp14:editId="3568465A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3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4D13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6005B" id="_x0000_s1068" type="#_x0000_t202" style="position:absolute;left:0;text-align:left;margin-left:308pt;margin-top:725.25pt;width:29.45pt;height:9.9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A3OWh2/QEAANk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5584D13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3328" behindDoc="0" locked="1" layoutInCell="1" allowOverlap="1" wp14:anchorId="7C5FB360" wp14:editId="7E71620E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3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51048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FB360" id="_x0000_s1069" type="#_x0000_t202" style="position:absolute;left:0;text-align:left;margin-left:240.45pt;margin-top:735pt;width:29.85pt;height:12.9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v0c/QEAANk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v+dp4uJxG2&#10;UD+RDAij8+ilUNAC/uasJ9cJHn7tJWrO7CdHUiaLngI8BdtTIJ2iq4KriJyNm9uYzTyyvCGRG5MF&#10;uNQ+dkn+ybocvZ4M+nKf/7q8yM0zAA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Fi+/Rz9AQAA2Q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8751048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4352" behindDoc="0" locked="1" layoutInCell="1" allowOverlap="1" wp14:anchorId="5ECBC0C6" wp14:editId="49AF585A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3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AD143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BC0C6" id="_x0000_s1070" type="#_x0000_t202" style="position:absolute;left:0;text-align:left;margin-left:273.25pt;margin-top:733.6pt;width:29.85pt;height:12.9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Huvr279AQAA2Q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FFAD143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5376" behindDoc="0" locked="1" layoutInCell="1" allowOverlap="1" wp14:anchorId="66DD482A" wp14:editId="52265A6F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3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9F03E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D482A" id="_x0000_s1071" type="#_x0000_t202" style="position:absolute;left:0;text-align:left;margin-left:308pt;margin-top:734.15pt;width:31.45pt;height:12.9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XHdxWfwBAADZ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3E9F03E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46832BC" wp14:editId="4C6F2B0A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393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79C0AA8" id="Gerade Verbindung 32" o:spid="_x0000_s1026" style="position:absolute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5680" behindDoc="0" locked="1" layoutInCell="1" allowOverlap="1" wp14:anchorId="5FD3092E" wp14:editId="3E140ECA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3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FBBBD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3092E" id="_x0000_s1072" type="#_x0000_t202" style="position:absolute;left:0;text-align:left;margin-left:414pt;margin-top:695.9pt;width:37.7pt;height:9.9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7FBBBD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6704" behindDoc="0" locked="1" layoutInCell="1" allowOverlap="1" wp14:anchorId="2288367F" wp14:editId="5E9F7B2E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3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16E9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8367F" id="_x0000_s1073" type="#_x0000_t202" style="position:absolute;left:0;text-align:left;margin-left:342.6pt;margin-top:696.2pt;width:37.7pt;height:9.9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Ka6+gEAANk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6116E9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7184" behindDoc="0" locked="1" layoutInCell="1" allowOverlap="1" wp14:anchorId="274573C5" wp14:editId="2E772129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3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32C4D4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573C5" id="_x0000_s1074" type="#_x0000_t202" style="position:absolute;left:0;text-align:left;margin-left:414.45pt;margin-top:704.8pt;width:93.3pt;height:14.3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0632C4D4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8208" behindDoc="0" locked="1" layoutInCell="1" allowOverlap="1" wp14:anchorId="2B3FFE82" wp14:editId="5113882F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3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0BD6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FFE82" id="_x0000_s1075" type="#_x0000_t202" style="position:absolute;left:0;text-align:left;margin-left:342.45pt;margin-top:705.35pt;width:65.9pt;height:13.7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2770BD6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3088" behindDoc="0" locked="1" layoutInCell="1" allowOverlap="1" wp14:anchorId="755C4D6F" wp14:editId="71139DC6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3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43429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C4D6F" id="_x0000_s1076" type="#_x0000_t202" style="position:absolute;left:0;text-align:left;margin-left:342.75pt;margin-top:765.8pt;width:48.35pt;height:12.9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C243429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4112" behindDoc="0" locked="1" layoutInCell="1" allowOverlap="1" wp14:anchorId="189897EA" wp14:editId="31089D89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3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8F3D5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897EA" id="_x0000_s1077" type="#_x0000_t202" style="position:absolute;left:0;text-align:left;margin-left:433.65pt;margin-top:766.05pt;width:73.8pt;height:15.1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34B8F3D5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4896" behindDoc="0" locked="1" layoutInCell="1" allowOverlap="1" wp14:anchorId="32906D15" wp14:editId="69B59013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4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BABF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06D15" id="_x0000_s1078" type="#_x0000_t202" style="position:absolute;left:0;text-align:left;margin-left:342.7pt;margin-top:755.8pt;width:37.7pt;height:9.9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DBBABF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5920" behindDoc="0" locked="1" layoutInCell="1" allowOverlap="1" wp14:anchorId="756513BF" wp14:editId="41B38757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4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EF23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513BF" id="_x0000_s1079" type="#_x0000_t202" style="position:absolute;left:0;text-align:left;margin-left:433.4pt;margin-top:756.3pt;width:51.55pt;height:9.9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50EF23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2064" behindDoc="0" locked="1" layoutInCell="1" allowOverlap="1" wp14:anchorId="1F5BDF50" wp14:editId="2292B736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4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9AD9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BDF50" id="_x0000_s1080" type="#_x0000_t202" style="position:absolute;left:0;text-align:left;margin-left:399.7pt;margin-top:756.3pt;width:29.3pt;height:9.9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FF9AD9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718B6077" wp14:editId="0B00AADF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403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365FBD1" id="Gerade Verbindung 28" o:spid="_x0000_s1026" style="position:absolute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3A7E762" wp14:editId="4B64612F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404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11C813F" id="Gerade Verbindung 294" o:spid="_x0000_s1026" style="position:absolute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5136" behindDoc="0" locked="1" layoutInCell="1" allowOverlap="1" wp14:anchorId="64F125F5" wp14:editId="124A18B3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4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F092B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125F5" id="_x0000_s1081" type="#_x0000_t202" style="position:absolute;left:0;text-align:left;margin-left:399.75pt;margin-top:766.05pt;width:28.15pt;height:15.1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4E3F092B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2848" behindDoc="0" locked="1" layoutInCell="1" allowOverlap="1" wp14:anchorId="3FA245B2" wp14:editId="4F58A01F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4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9CC51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245B2" id="_x0000_s1082" type="#_x0000_t202" style="position:absolute;left:0;text-align:left;margin-left:342.15pt;margin-top:726.05pt;width:43.45pt;height:9.9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C9CC51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0016" behindDoc="0" locked="1" layoutInCell="1" allowOverlap="1" wp14:anchorId="160392AA" wp14:editId="221E4F96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4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36DD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392AA" id="_x0000_s1083" type="#_x0000_t202" style="position:absolute;left:0;text-align:left;margin-left:466.4pt;margin-top:725.5pt;width:29.8pt;height:9.9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vQMoD/wBAADZ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C736DD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7FE0006F" wp14:editId="4F7DA573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08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BF5AF4D" id="Gerade Verbindung 30" o:spid="_x0000_s1026" style="position:absolute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1280" behindDoc="0" locked="1" layoutInCell="1" allowOverlap="1" wp14:anchorId="224101D3" wp14:editId="32EFB559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4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8A00E" w14:textId="2F92CAD1" w:rsidR="00694624" w:rsidRPr="002972DB" w:rsidRDefault="00A0643D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Schaltplan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101D3" id="_x0000_s1084" type="#_x0000_t202" style="position:absolute;left:0;text-align:left;margin-left:342.7pt;margin-top:735.5pt;width:118.45pt;height:15.3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4758A00E" w14:textId="2F92CAD1" w:rsidR="00694624" w:rsidRPr="002972DB" w:rsidRDefault="00A0643D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Schaltplan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6400" behindDoc="0" locked="1" layoutInCell="1" allowOverlap="1" wp14:anchorId="310CEBED" wp14:editId="57C3BFB5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4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06CB3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CEBED" id="_x0000_s1085" type="#_x0000_t202" style="position:absolute;left:0;text-align:left;margin-left:467.2pt;margin-top:735.4pt;width:40.7pt;height:12.9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9206CB3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3872" behindDoc="0" locked="1" layoutInCell="1" allowOverlap="1" wp14:anchorId="0B9E7014" wp14:editId="583E6344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4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36E0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E7014" id="_x0000_s1086" type="#_x0000_t202" style="position:absolute;left:0;text-align:left;margin-left:172.35pt;margin-top:726.3pt;width:53.9pt;height:9.9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7E836E0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2304" behindDoc="0" locked="1" layoutInCell="1" allowOverlap="1" wp14:anchorId="6C7303CA" wp14:editId="13653F4B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41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DAD9B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303CA" id="_x0000_s1087" type="#_x0000_t202" style="position:absolute;left:0;text-align:left;margin-left:172.9pt;margin-top:735.55pt;width:62.95pt;height:12.9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EVSqjfwBAADZ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EADAD9B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E39CABB" wp14:editId="7A234165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413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BEA76E5" id="Gerade Verbindung 43" o:spid="_x0000_s1026" style="position:absolute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1520" behindDoc="0" locked="1" layoutInCell="1" allowOverlap="1" wp14:anchorId="3590BB40" wp14:editId="0C6C4DF6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4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1E301" w14:textId="388F1631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3351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0BB40" id="_x0000_s1088" type="#_x0000_t202" style="position:absolute;left:0;text-align:left;margin-left:399.75pt;margin-top:795.3pt;width:62.05pt;height:12.9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FyHfuT8AQAA2Q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671E301" w14:textId="388F1631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3351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7424" behindDoc="0" locked="1" layoutInCell="1" allowOverlap="1" wp14:anchorId="31F78353" wp14:editId="7F75E063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4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04549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78353" id="_x0000_s1089" type="#_x0000_t202" style="position:absolute;left:0;text-align:left;margin-left:342.2pt;margin-top:794.2pt;width:29.45pt;height:12.9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7104549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0496" behindDoc="0" locked="1" layoutInCell="1" allowOverlap="1" wp14:anchorId="682E42FA" wp14:editId="51CC6B54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4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9E5C1" w14:textId="3316916D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E42FA" id="_x0000_s1090" type="#_x0000_t202" style="position:absolute;left:0;text-align:left;margin-left:490.35pt;margin-top:794.2pt;width:18.2pt;height:12.9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799E5C1" w14:textId="3316916D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9472" behindDoc="0" locked="1" layoutInCell="1" allowOverlap="1" wp14:anchorId="2A3E4EAF" wp14:editId="335D48E5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4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F6D5F" w14:textId="74105EED" w:rsidR="00694624" w:rsidRPr="00965519" w:rsidRDefault="00504A81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E4EAF" id="_x0000_s1091" type="#_x0000_t202" style="position:absolute;left:0;text-align:left;margin-left:467.35pt;margin-top:793.3pt;width:18.2pt;height:12.9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7J5SKfsBAADZ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6C5F6D5F" w14:textId="74105EED" w:rsidR="00694624" w:rsidRPr="00965519" w:rsidRDefault="00504A81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8448" behindDoc="0" locked="1" layoutInCell="1" allowOverlap="1" wp14:anchorId="1CC2514F" wp14:editId="65B60E8D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4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C09E3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2514F" id="_x0000_s1092" type="#_x0000_t202" style="position:absolute;left:0;text-align:left;margin-left:375.85pt;margin-top:794.2pt;width:18.2pt;height:12.9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B6C09E3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0256" behindDoc="0" locked="1" layoutInCell="1" allowOverlap="1" wp14:anchorId="145922AC" wp14:editId="3A93E618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41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E5F59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299C967A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922AC" id="_x0000_s1093" type="#_x0000_t202" style="position:absolute;left:0;text-align:left;margin-left:175.4pt;margin-top:770.55pt;width:159.55pt;height:36.4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Ida3RL8AQAA2g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0FE5F59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299C967A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9232" behindDoc="0" locked="1" layoutInCell="1" allowOverlap="1" wp14:anchorId="56EEF6BE" wp14:editId="287CB091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4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A04A4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EF6BE" id="_x0000_s1094" type="#_x0000_t202" style="position:absolute;left:0;text-align:left;margin-left:173.4pt;margin-top:703.3pt;width:164pt;height:16.8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40A04A4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4656" behindDoc="0" locked="1" layoutInCell="1" allowOverlap="1" wp14:anchorId="528E6079" wp14:editId="3B17EBD5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42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CD30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E6079" id="_x0000_s1095" type="#_x0000_t202" style="position:absolute;left:0;text-align:left;margin-left:2.1pt;margin-top:695.65pt;width:76.65pt;height:9.9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63CD30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3632" behindDoc="0" locked="1" layoutInCell="1" allowOverlap="1" wp14:anchorId="1FBF171C" wp14:editId="00E640A7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42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D6CC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F171C" id="_x0000_s1096" type="#_x0000_t202" style="position:absolute;left:0;text-align:left;margin-left:172.25pt;margin-top:695.95pt;width:37.7pt;height:9.9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161D6CC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1824" behindDoc="0" locked="1" layoutInCell="1" allowOverlap="1" wp14:anchorId="1C4AF1FB" wp14:editId="0231DD37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42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14C5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AF1FB" id="_x0000_s1097" type="#_x0000_t202" style="position:absolute;left:0;text-align:left;margin-left:342.2pt;margin-top:785.3pt;width:29.45pt;height:9.9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CE14C5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0800" behindDoc="0" locked="1" layoutInCell="1" allowOverlap="1" wp14:anchorId="4E003A58" wp14:editId="79CB1C5E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4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8D35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03A58" id="_x0000_s1098" type="#_x0000_t202" style="position:absolute;left:0;text-align:left;margin-left:375.85pt;margin-top:785.85pt;width:18.2pt;height:9.9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7268D35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9776" behindDoc="0" locked="1" layoutInCell="1" allowOverlap="1" wp14:anchorId="000C4BDF" wp14:editId="72C75817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4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919B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C4BDF" id="_x0000_s1099" type="#_x0000_t202" style="position:absolute;left:0;text-align:left;margin-left:399.75pt;margin-top:785.85pt;width:26.5pt;height:9.9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FCCI5+wEAANk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E1919B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8752" behindDoc="0" locked="1" layoutInCell="1" allowOverlap="1" wp14:anchorId="648B5F65" wp14:editId="51D782AD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4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DBEB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B5F65" id="_x0000_s1100" type="#_x0000_t202" style="position:absolute;left:0;text-align:left;margin-left:488.7pt;margin-top:785.25pt;width:20.4pt;height:9.9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44DBEB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7728" behindDoc="0" locked="1" layoutInCell="1" allowOverlap="1" wp14:anchorId="53BD10A5" wp14:editId="17347611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4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996A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D10A5" id="_x0000_s1101" type="#_x0000_t202" style="position:absolute;left:0;text-align:left;margin-left:466.85pt;margin-top:785.6pt;width:18.2pt;height:9.9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A2996A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4592" behindDoc="0" locked="1" layoutInCell="1" allowOverlap="1" wp14:anchorId="52A221C6" wp14:editId="30F67A3A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4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56047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221C6" id="_x0000_s1102" type="#_x0000_t202" style="position:absolute;left:0;text-align:left;margin-left:6.2pt;margin-top:792.25pt;width:159.4pt;height:14.8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zc2Mz/wBAADa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1256047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2544" behindDoc="0" locked="1" layoutInCell="1" allowOverlap="1" wp14:anchorId="7ABBDFFA" wp14:editId="148C8304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4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0C156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BDFFA" id="_x0000_s1103" type="#_x0000_t202" style="position:absolute;left:0;text-align:left;margin-left:5.1pt;margin-top:774.75pt;width:159.4pt;height:17.5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4AB0C156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6160" behindDoc="0" locked="1" layoutInCell="1" allowOverlap="1" wp14:anchorId="6D8AFA68" wp14:editId="07B54C57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43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D8DE2" w14:textId="3D5D24CF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DA2F0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AFA68" id="_x0000_s1104" type="#_x0000_t202" style="position:absolute;left:0;text-align:left;margin-left:2.75pt;margin-top:706pt;width:164.3pt;height:15.7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QUjngPgBAADa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6A1D8DE2" w14:textId="3D5D24CF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DA2F01">
                        <w:rPr>
                          <w:rFonts w:ascii="Arial" w:hAnsi="Arial" w:cs="Arial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2608" behindDoc="0" locked="1" layoutInCell="1" allowOverlap="1" wp14:anchorId="513E5017" wp14:editId="5E935BD1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4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210B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E5017" id="_x0000_s1105" type="#_x0000_t202" style="position:absolute;left:0;text-align:left;margin-left:172.05pt;margin-top:755.1pt;width:37.7pt;height:9.9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MBX+wEAANk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m5otVupxE2EJz&#10;JBkQRufRS6GgA/zFWU+uq3n4uReoODMfHUmZLHoO8Bxsz4Fwkq7WXEbkbNzcxWzmkeUtidzqLMC1&#10;9qlL8k/W5eT1ZNDn+/zX9UVufgM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AnHMBX+wEAANk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0E210B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6365C7B" wp14:editId="7E86C8AD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32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D50B05B" id="Gerade Verbindung 33" o:spid="_x0000_s1026" style="position:absolute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3CD8791" wp14:editId="4ED67CBF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33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E140469" id="Gerade Verbindung 34" o:spid="_x0000_s1026" style="position:absolute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57C98A3" wp14:editId="67F8523F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34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4F271D8" id="Gerade Verbindung 35" o:spid="_x0000_s1026" style="position:absolute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C781B18" wp14:editId="66B44A3F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35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FB60875" id="Gerade Verbindung 36" o:spid="_x0000_s1026" style="position:absolute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D914D9F" wp14:editId="3A5B9478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436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DA8CA17" id="Gerade Verbindung 37" o:spid="_x0000_s1026" style="position:absolute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3152" behindDoc="0" locked="1" layoutInCell="0" allowOverlap="1" wp14:anchorId="665B92E9" wp14:editId="621FF43F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437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737553A" id="Gerade Verbindung 38" o:spid="_x0000_s1026" style="position:absolute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4176" behindDoc="0" locked="1" layoutInCell="1" allowOverlap="1" wp14:anchorId="7EE9FB89" wp14:editId="7163B120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438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268CEBD" id="Gerade Verbindung 39" o:spid="_x0000_s1026" style="position:absolute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88F0A4B" wp14:editId="428AA7DA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439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4E4D6FA" id="Gerade Verbindung 40" o:spid="_x0000_s1026" style="position:absolute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C563068" wp14:editId="718BFA4B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440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DE01937" id="Gerade Verbindung 41" o:spid="_x0000_s1026" style="position:absolute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20DFA65" wp14:editId="0D4BC4F1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441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F7A5CD1" id="Gerade Verbindung 42" o:spid="_x0000_s1026" style="position:absolute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ECF19A2" wp14:editId="5A172BA6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442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F9EE904" id="Gerade Verbindung 45" o:spid="_x0000_s1026" style="position:absolute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5F26A4D" wp14:editId="7FE4F47E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3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F509EA2" id="Gerade Verbindung 46" o:spid="_x0000_s1026" style="position:absolute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D8494E4" wp14:editId="32509FE8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444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0705817" id="Gerade Verbindung 47" o:spid="_x0000_s1026" style="position:absolute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1104" behindDoc="0" locked="1" layoutInCell="1" allowOverlap="1" wp14:anchorId="5A136025" wp14:editId="345C559E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445" name="Rechteck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w14:anchorId="6535A523" id="Rechteck 445" o:spid="_x0000_s1026" style="position:absolute;margin-left:0;margin-top:-785.3pt;width:510.25pt;height:785.2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4A36B533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FD254DF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648BB39" w14:textId="77777777" w:rsidR="00B5305C" w:rsidRDefault="00694624" w:rsidP="00B5305C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7C879FF4" w14:textId="5757E2BA" w:rsidR="00B5305C" w:rsidRDefault="00B5305C" w:rsidP="009034B8">
      <w:pPr>
        <w:rPr>
          <w:rFonts w:ascii="Arial" w:hAnsi="Arial" w:cs="Arial"/>
          <w:noProof/>
          <w:sz w:val="24"/>
          <w:szCs w:val="24"/>
        </w:rPr>
      </w:pPr>
    </w:p>
    <w:p w14:paraId="61A1D56E" w14:textId="1885D154" w:rsidR="009034B8" w:rsidRDefault="009034B8" w:rsidP="009034B8">
      <w:pPr>
        <w:rPr>
          <w:rFonts w:ascii="Arial" w:hAnsi="Arial" w:cs="Arial"/>
          <w:noProof/>
          <w:sz w:val="24"/>
          <w:szCs w:val="24"/>
        </w:rPr>
      </w:pPr>
    </w:p>
    <w:p w14:paraId="1E17DD63" w14:textId="77777777" w:rsidR="009034B8" w:rsidRDefault="009034B8" w:rsidP="009034B8">
      <w:pPr>
        <w:rPr>
          <w:rFonts w:ascii="Arial" w:hAnsi="Arial" w:cs="Arial"/>
          <w:noProof/>
          <w:sz w:val="24"/>
          <w:szCs w:val="24"/>
        </w:rPr>
      </w:pPr>
    </w:p>
    <w:p w14:paraId="4A6DD0D0" w14:textId="11467735" w:rsidR="009034B8" w:rsidRDefault="00057E02" w:rsidP="009034B8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AF14E85" wp14:editId="789BD3C5">
            <wp:extent cx="4882550" cy="6319327"/>
            <wp:effectExtent l="0" t="0" r="0" b="5715"/>
            <wp:docPr id="1021" name="Grafik 1021" descr="Ein Bild, das Diagramm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Grafik 1021" descr="Ein Bild, das Diagramm, Plan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637" cy="63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079104" behindDoc="1" locked="1" layoutInCell="1" allowOverlap="1" wp14:anchorId="2093FF74" wp14:editId="68BBBCBC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509" name="Grafik 509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5446FF6" wp14:editId="2D87E6EB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7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3CA5114" id="Gerade Verbindung 44" o:spid="_x0000_s1026" style="position:absolute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1B281D6" wp14:editId="482BDEFC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8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F9FAF5D" id="Gerade Verbindung 31" o:spid="_x0000_s1026" style="position:absolute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56164722" wp14:editId="2FB3B82C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9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0F5DE7B" id="Gerade Verbindung 29" o:spid="_x0000_s1026" style="position:absolute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2480" behindDoc="0" locked="1" layoutInCell="1" allowOverlap="1" wp14:anchorId="1CAD3B24" wp14:editId="3CC28EAC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45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C2CA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D3B24" id="_x0000_s1106" type="#_x0000_t202" style="position:absolute;left:0;text-align:left;margin-left:241pt;margin-top:725.25pt;width:28.15pt;height:9.9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05C2CA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3504" behindDoc="0" locked="1" layoutInCell="1" allowOverlap="1" wp14:anchorId="0EE837FA" wp14:editId="7DB81CFA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4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7765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837FA" id="_x0000_s1107" type="#_x0000_t202" style="position:absolute;left:0;text-align:left;margin-left:274.65pt;margin-top:725.55pt;width:27.85pt;height:9.9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C17765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4528" behindDoc="0" locked="1" layoutInCell="1" allowOverlap="1" wp14:anchorId="1B3C94A4" wp14:editId="7E1F07C1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4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481E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C94A4" id="_x0000_s1108" type="#_x0000_t202" style="position:absolute;left:0;text-align:left;margin-left:308pt;margin-top:725.25pt;width:29.45pt;height:9.9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GBR/AEAANk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96481E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8864" behindDoc="0" locked="1" layoutInCell="1" allowOverlap="1" wp14:anchorId="07796F74" wp14:editId="58B55DD3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4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70577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96F74" id="_x0000_s1109" type="#_x0000_t202" style="position:absolute;left:0;text-align:left;margin-left:240.45pt;margin-top:735pt;width:29.85pt;height:12.9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/U7+wEAANk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E570577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9888" behindDoc="0" locked="1" layoutInCell="1" allowOverlap="1" wp14:anchorId="40DD59B2" wp14:editId="06C6C6AD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4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BBEC7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D59B2" id="_x0000_s1110" type="#_x0000_t202" style="position:absolute;left:0;text-align:left;margin-left:273.25pt;margin-top:733.6pt;width:29.85pt;height:12.9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FABBEC7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0912" behindDoc="0" locked="1" layoutInCell="1" allowOverlap="1" wp14:anchorId="12C0997E" wp14:editId="01CD248F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4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5F48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0997E" id="_x0000_s1111" type="#_x0000_t202" style="position:absolute;left:0;text-align:left;margin-left:308pt;margin-top:734.15pt;width:31.45pt;height:12.9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CF5F48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60034C0" wp14:editId="40F48970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456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25E61B2" id="Gerade Verbindung 32" o:spid="_x0000_s1026" style="position:absolute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1216" behindDoc="0" locked="1" layoutInCell="1" allowOverlap="1" wp14:anchorId="00495672" wp14:editId="18861534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4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1018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95672" id="_x0000_s1112" type="#_x0000_t202" style="position:absolute;left:0;text-align:left;margin-left:414pt;margin-top:695.9pt;width:37.7pt;height:9.9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431018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2240" behindDoc="0" locked="1" layoutInCell="1" allowOverlap="1" wp14:anchorId="6AE831CC" wp14:editId="68CB595F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4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CC33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831CC" id="_x0000_s1113" type="#_x0000_t202" style="position:absolute;left:0;text-align:left;margin-left:342.6pt;margin-top:696.2pt;width:37.7pt;height:9.9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6d+wEAANk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3EECC33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2720" behindDoc="0" locked="1" layoutInCell="1" allowOverlap="1" wp14:anchorId="5C308413" wp14:editId="4C47C2B0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4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D1C7E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08413" id="_x0000_s1114" type="#_x0000_t202" style="position:absolute;left:0;text-align:left;margin-left:414.45pt;margin-top:704.8pt;width:93.3pt;height:14.3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524D1C7E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3744" behindDoc="0" locked="1" layoutInCell="1" allowOverlap="1" wp14:anchorId="7804C874" wp14:editId="6A8B0745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4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4F600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4C874" id="_x0000_s1115" type="#_x0000_t202" style="position:absolute;left:0;text-align:left;margin-left:342.45pt;margin-top:705.35pt;width:65.9pt;height:13.75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1CD4F600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8624" behindDoc="0" locked="1" layoutInCell="1" allowOverlap="1" wp14:anchorId="72A2C917" wp14:editId="6A096E31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4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69F29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2C917" id="_x0000_s1116" type="#_x0000_t202" style="position:absolute;left:0;text-align:left;margin-left:342.75pt;margin-top:765.8pt;width:48.35pt;height:12.9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3B969F29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9648" behindDoc="0" locked="1" layoutInCell="1" allowOverlap="1" wp14:anchorId="06D52AF1" wp14:editId="3ADD0A8F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4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9616F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52AF1" id="_x0000_s1117" type="#_x0000_t202" style="position:absolute;left:0;text-align:left;margin-left:433.65pt;margin-top:766.05pt;width:73.8pt;height:15.1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" filled="f" stroked="f">
                <o:lock v:ext="edit" aspectratio="t"/>
                <v:textbox inset="0,0,0,0">
                  <w:txbxContent>
                    <w:p w14:paraId="5FD9616F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0432" behindDoc="0" locked="1" layoutInCell="1" allowOverlap="1" wp14:anchorId="4CEAF3D4" wp14:editId="6C98EAB9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4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C3A2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F3D4" id="_x0000_s1118" type="#_x0000_t202" style="position:absolute;left:0;text-align:left;margin-left:342.7pt;margin-top:755.8pt;width:37.7pt;height:9.9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9Gw+wEAANk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48C3A2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1456" behindDoc="0" locked="1" layoutInCell="1" allowOverlap="1" wp14:anchorId="4171ABD3" wp14:editId="40D997CB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4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84EC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1ABD3" id="_x0000_s1119" type="#_x0000_t202" style="position:absolute;left:0;text-align:left;margin-left:433.4pt;margin-top:756.3pt;width:51.55pt;height:9.9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AB84EC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7600" behindDoc="0" locked="1" layoutInCell="1" allowOverlap="1" wp14:anchorId="76A10DED" wp14:editId="1BA02C5E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4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3B99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10DED" id="_x0000_s1120" type="#_x0000_t202" style="position:absolute;left:0;text-align:left;margin-left:399.7pt;margin-top:756.3pt;width:29.3pt;height:9.9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0533B99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AD2E1F2" wp14:editId="3732EBEA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466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4C1C363" id="Gerade Verbindung 28" o:spid="_x0000_s1026" style="position:absolute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791322C" wp14:editId="583E845F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467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25C4A3E" id="Gerade Verbindung 294" o:spid="_x0000_s1026" style="position:absolute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0672" behindDoc="0" locked="1" layoutInCell="1" allowOverlap="1" wp14:anchorId="716907CD" wp14:editId="655D34C3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4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F7512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907CD" id="_x0000_s1121" type="#_x0000_t202" style="position:absolute;left:0;text-align:left;margin-left:399.75pt;margin-top:766.05pt;width:28.15pt;height:15.1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601F7512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8384" behindDoc="0" locked="1" layoutInCell="1" allowOverlap="1" wp14:anchorId="43BE0F41" wp14:editId="6D5C1876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4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665D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E0F41" id="_x0000_s1122" type="#_x0000_t202" style="position:absolute;left:0;text-align:left;margin-left:342.15pt;margin-top:726.05pt;width:43.45pt;height:9.9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3CD665D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5552" behindDoc="0" locked="1" layoutInCell="1" allowOverlap="1" wp14:anchorId="01235DA2" wp14:editId="44CBBF95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4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96C9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35DA2" id="_x0000_s1123" type="#_x0000_t202" style="position:absolute;left:0;text-align:left;margin-left:466.4pt;margin-top:725.5pt;width:29.8pt;height:9.9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C596C9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78185A7" wp14:editId="1EF14AC3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71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4EA87F1" id="Gerade Verbindung 30" o:spid="_x0000_s1026" style="position:absolute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6816" behindDoc="0" locked="1" layoutInCell="1" allowOverlap="1" wp14:anchorId="29CDCE51" wp14:editId="5770CB19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4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3109B" w14:textId="28A0831E" w:rsidR="00694624" w:rsidRPr="002972DB" w:rsidRDefault="00965519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Schaltplan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DCE51" id="_x0000_s1124" type="#_x0000_t202" style="position:absolute;left:0;text-align:left;margin-left:342.7pt;margin-top:735.5pt;width:118.45pt;height:15.3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6F73109B" w14:textId="28A0831E" w:rsidR="00694624" w:rsidRPr="002972DB" w:rsidRDefault="00965519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Schaltplan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1936" behindDoc="0" locked="1" layoutInCell="1" allowOverlap="1" wp14:anchorId="1D2C5779" wp14:editId="49248B2F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4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5D622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C5779" id="_x0000_s1125" type="#_x0000_t202" style="position:absolute;left:0;text-align:left;margin-left:467.2pt;margin-top:735.4pt;width:40.7pt;height:12.9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3935D622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9408" behindDoc="0" locked="1" layoutInCell="1" allowOverlap="1" wp14:anchorId="19FC55D4" wp14:editId="007571FF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47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1358A3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C55D4" id="_x0000_s1126" type="#_x0000_t202" style="position:absolute;left:0;text-align:left;margin-left:172.35pt;margin-top:726.3pt;width:53.9pt;height:9.9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6C1358A3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7840" behindDoc="0" locked="1" layoutInCell="1" allowOverlap="1" wp14:anchorId="34A2FE28" wp14:editId="6BFD190D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47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673B1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2FE28" id="_x0000_s1127" type="#_x0000_t202" style="position:absolute;left:0;text-align:left;margin-left:172.9pt;margin-top:735.55pt;width:62.95pt;height:12.9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Hxqe9P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05673B1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7B6E8DD" wp14:editId="6F10667C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476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82C2CB2" id="Gerade Verbindung 43" o:spid="_x0000_s1026" style="position:absolute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7056" behindDoc="0" locked="1" layoutInCell="1" allowOverlap="1" wp14:anchorId="63389B15" wp14:editId="0DA24E2C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47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011EB" w14:textId="66DBB24D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3351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89B15" id="_x0000_s1128" type="#_x0000_t202" style="position:absolute;left:0;text-align:left;margin-left:399.75pt;margin-top:795.3pt;width:62.05pt;height:12.9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KGCAoH8AQAA2g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30011EB" w14:textId="66DBB24D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3351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2960" behindDoc="0" locked="1" layoutInCell="1" allowOverlap="1" wp14:anchorId="269DA3C9" wp14:editId="08A11989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47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FF5F6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DA3C9" id="_x0000_s1129" type="#_x0000_t202" style="position:absolute;left:0;text-align:left;margin-left:342.2pt;margin-top:794.2pt;width:29.45pt;height:12.9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w9H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/m7t+V0wZmk1PRqvpznORWiOl32GOInBZaloOZI3WVwsX8IMTUjqtMvqZaDe21M&#10;HrVxrK/5+8VskS88y1gdyYlG25ovy/SN3kgcP7omX45CmzGmAsYdSSeeI+M4bAamG2q6nKfbSYUN&#10;NAfSAWG0Hj0VCjrA35z1ZLuah187gYoz89mRlsmjpwBPweYUCCfpas1lRM7GzW3Mbh5p3pDKrc4K&#10;XGof2yQDZWGOZk8Ofb7Pf12e5PoP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osw9H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14FF5F6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6032" behindDoc="0" locked="1" layoutInCell="1" allowOverlap="1" wp14:anchorId="275D4322" wp14:editId="3FE54931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47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76E53" w14:textId="3B7FA881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D4322" id="_x0000_s1130" type="#_x0000_t202" style="position:absolute;left:0;text-align:left;margin-left:490.35pt;margin-top:794.2pt;width:18.2pt;height:12.9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66476E53" w14:textId="3B7FA881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5008" behindDoc="0" locked="1" layoutInCell="1" allowOverlap="1" wp14:anchorId="5A35AE79" wp14:editId="58733158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48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93E38" w14:textId="072F5443" w:rsidR="00694624" w:rsidRPr="00965519" w:rsidRDefault="00504A81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5AE79" id="_x0000_s1131" type="#_x0000_t202" style="position:absolute;left:0;text-align:left;margin-left:467.35pt;margin-top:793.3pt;width:18.2pt;height:12.9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dC/pmvsBAADa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1193E38" w14:textId="072F5443" w:rsidR="00694624" w:rsidRPr="00965519" w:rsidRDefault="00504A81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4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3984" behindDoc="0" locked="1" layoutInCell="1" allowOverlap="1" wp14:anchorId="5638F18E" wp14:editId="6197C6B3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48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7361B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8F18E" id="_x0000_s1132" type="#_x0000_t202" style="position:absolute;left:0;text-align:left;margin-left:375.85pt;margin-top:794.2pt;width:18.2pt;height:12.9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CE7361B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5792" behindDoc="0" locked="1" layoutInCell="1" allowOverlap="1" wp14:anchorId="16AEB35F" wp14:editId="4723FE08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48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524A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2564B015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EB35F" id="_x0000_s1133" type="#_x0000_t202" style="position:absolute;left:0;text-align:left;margin-left:175.4pt;margin-top:770.55pt;width:159.55pt;height:36.4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V0W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kqR8k24nGbbQ&#10;HkkIhMl79FYo6AF/cTaQ7xoefu4FKs7MR0diJpOeAzwH23MgnKSrDZcROZs2dzHbeaJ5SzJ3Oitw&#10;rX1qkxyUhTm5PVn0+T7/dX2Tm98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OC5XRb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FDF524A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2564B015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4768" behindDoc="0" locked="1" layoutInCell="1" allowOverlap="1" wp14:anchorId="4AD54D6D" wp14:editId="7408243D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48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E00A7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54D6D" id="_x0000_s1134" type="#_x0000_t202" style="position:absolute;left:0;text-align:left;margin-left:173.4pt;margin-top:703.3pt;width:164pt;height:16.8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AYzd6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1BE00A7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0192" behindDoc="0" locked="1" layoutInCell="1" allowOverlap="1" wp14:anchorId="77632999" wp14:editId="323FD316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48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9B85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32999" id="_x0000_s1135" type="#_x0000_t202" style="position:absolute;left:0;text-align:left;margin-left:2.1pt;margin-top:695.65pt;width:76.65pt;height:9.9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0D19B85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9168" behindDoc="0" locked="1" layoutInCell="1" allowOverlap="1" wp14:anchorId="5591BA3F" wp14:editId="52A2F91F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48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A09E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1BA3F" id="_x0000_s1136" type="#_x0000_t202" style="position:absolute;left:0;text-align:left;margin-left:172.25pt;margin-top:695.95pt;width:37.7pt;height:9.9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4i2+w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2FA09E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7360" behindDoc="0" locked="1" layoutInCell="1" allowOverlap="1" wp14:anchorId="513C0C3A" wp14:editId="07ADF17A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48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251A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C0C3A" id="_x0000_s1137" type="#_x0000_t202" style="position:absolute;left:0;text-align:left;margin-left:342.2pt;margin-top:785.3pt;width:29.45pt;height:9.9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DjGGy/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CF251A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6336" behindDoc="0" locked="1" layoutInCell="1" allowOverlap="1" wp14:anchorId="37159815" wp14:editId="52783166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4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C0B0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59815" id="_x0000_s1138" type="#_x0000_t202" style="position:absolute;left:0;text-align:left;margin-left:375.85pt;margin-top:785.85pt;width:18.2pt;height:9.9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70DC0B0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5312" behindDoc="0" locked="1" layoutInCell="1" allowOverlap="1" wp14:anchorId="680BF2BD" wp14:editId="2D6C30F3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4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2EFD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BF2BD" id="_x0000_s1139" type="#_x0000_t202" style="position:absolute;left:0;text-align:left;margin-left:399.75pt;margin-top:785.85pt;width:26.5pt;height:9.9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OE4xV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612EFD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4288" behindDoc="0" locked="1" layoutInCell="1" allowOverlap="1" wp14:anchorId="2A9EB085" wp14:editId="24E6BAC8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4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E4E15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EB085" id="_x0000_s1140" type="#_x0000_t202" style="position:absolute;left:0;text-align:left;margin-left:488.7pt;margin-top:785.25pt;width:20.4pt;height:9.9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Vbxsg/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EE4E15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3264" behindDoc="0" locked="1" layoutInCell="1" allowOverlap="1" wp14:anchorId="429843AD" wp14:editId="66692674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4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D336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843AD" id="_x0000_s1141" type="#_x0000_t202" style="position:absolute;left:0;text-align:left;margin-left:466.85pt;margin-top:785.6pt;width:18.2pt;height:9.9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ZRXc+P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BDD336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0128" behindDoc="0" locked="1" layoutInCell="1" allowOverlap="1" wp14:anchorId="6AF50B7A" wp14:editId="55C63145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4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06C8E5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50B7A" id="_x0000_s1142" type="#_x0000_t202" style="position:absolute;left:0;text-align:left;margin-left:6.2pt;margin-top:792.25pt;width:159.4pt;height:14.8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WSWxMPwBAADb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D06C8E5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8080" behindDoc="0" locked="1" layoutInCell="1" allowOverlap="1" wp14:anchorId="2F5CF7EA" wp14:editId="1C9F894D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4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D504F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CF7EA" id="_x0000_s1143" type="#_x0000_t202" style="position:absolute;left:0;text-align:left;margin-left:5.1pt;margin-top:774.75pt;width:159.4pt;height:17.55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Bp0hv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0C5D504F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1696" behindDoc="0" locked="1" layoutInCell="1" allowOverlap="1" wp14:anchorId="2F6318C7" wp14:editId="07BA60EA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4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D60E9" w14:textId="3C8DAB53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96551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318C7" id="_x0000_s1144" type="#_x0000_t202" style="position:absolute;left:0;text-align:left;margin-left:2.75pt;margin-top:706pt;width:164.3pt;height:15.7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FuMPr/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63AD60E9" w14:textId="3C8DAB53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965519">
                        <w:rPr>
                          <w:rFonts w:ascii="Arial" w:hAnsi="Arial" w:cs="Arial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8144" behindDoc="0" locked="1" layoutInCell="1" allowOverlap="1" wp14:anchorId="1424A396" wp14:editId="5CA47C45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4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65A2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4A396" id="_x0000_s1145" type="#_x0000_t202" style="position:absolute;left:0;text-align:left;margin-left:172.05pt;margin-top:755.1pt;width:37.7pt;height:9.9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H4g+w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Gmp6u0u2kwhaa&#10;I+mAMFqPngoFHeAvznqyXc3Dz71AxZn56EjL5NFzgOdgew6Ek3S15jIiZ+PmLmY3jzRvSeVWZwWu&#10;tU9tkoGyMCezJ4c+3+e/rk9y8xs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Dv0H4g+wEAANo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8665A2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D40478C" wp14:editId="16058F97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95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EC70EDA" id="Gerade Verbindung 33" o:spid="_x0000_s1026" style="position:absolute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E626380" wp14:editId="4F9028EC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96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165DD78" id="Gerade Verbindung 34" o:spid="_x0000_s1026" style="position:absolute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687ED6A6" wp14:editId="64FD943D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97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24D8EBC" id="Gerade Verbindung 35" o:spid="_x0000_s1026" style="position:absolute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6F2CE49D" wp14:editId="284B4FED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98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44BE659" id="Gerade Verbindung 36" o:spid="_x0000_s1026" style="position:absolute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C45F85C" wp14:editId="5355C347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499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367CE72" id="Gerade Verbindung 37" o:spid="_x0000_s1026" style="position:absolute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8688" behindDoc="0" locked="1" layoutInCell="0" allowOverlap="1" wp14:anchorId="1C315D54" wp14:editId="2CD60D86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500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1BDD651" id="Gerade Verbindung 38" o:spid="_x0000_s1026" style="position:absolute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9712" behindDoc="0" locked="1" layoutInCell="1" allowOverlap="1" wp14:anchorId="2AD19563" wp14:editId="455CCA49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501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94A6303" id="Gerade Verbindung 39" o:spid="_x0000_s1026" style="position:absolute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3C92BC3" wp14:editId="27A09821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502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6A9AA6A" id="Gerade Verbindung 40" o:spid="_x0000_s1026" style="position:absolute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6F8FDFB" wp14:editId="293477C7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503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6D53E1C" id="Gerade Verbindung 41" o:spid="_x0000_s1026" style="position:absolute;z-index:25202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CE3CEDB" wp14:editId="2A837EED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504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100A033" id="Gerade Verbindung 42" o:spid="_x0000_s1026" style="position:absolute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1A91BFF" wp14:editId="1FA3CD92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505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96FF465" id="Gerade Verbindung 45" o:spid="_x0000_s1026" style="position:absolute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6A121BE6" wp14:editId="53C539C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06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74E3F3D" id="Gerade Verbindung 46" o:spid="_x0000_s1026" style="position:absolute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50470885" wp14:editId="501EC61C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507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F545DD7" id="Gerade Verbindung 47" o:spid="_x0000_s1026" style="position:absolute;z-index:25202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6640" behindDoc="0" locked="1" layoutInCell="1" allowOverlap="1" wp14:anchorId="47A2FA4F" wp14:editId="5269963E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508" name="Rechteck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w14:anchorId="699C6EF7" id="Rechteck 508" o:spid="_x0000_s1026" style="position:absolute;margin-left:0;margin-top:-785.3pt;width:510.25pt;height:785.2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4F231E19" w14:textId="77777777" w:rsidR="009034B8" w:rsidRDefault="009034B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42F4ED21" w14:textId="1494D7B0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D2341AC" w14:textId="3C9B28F2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77E8E01" w14:textId="3D1A77C8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3B720F12" w14:textId="21B8F018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EDF984B" w14:textId="72E24B56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E711721" w14:textId="0391349E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49C4CF7" w14:textId="2B418915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0C34AD18" w14:textId="5BE1299D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8065934" w14:textId="569912AE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96E818A" w14:textId="77777777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DA987C5" w14:textId="77777777" w:rsidR="009034B8" w:rsidRDefault="007B5B6B" w:rsidP="00DA2F01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0DD00A9" wp14:editId="33D7C1C6">
            <wp:extent cx="5093339" cy="4649637"/>
            <wp:effectExtent l="0" t="0" r="0" b="0"/>
            <wp:docPr id="1022" name="Grafik 1022" descr="Ein Bild, das Diagramm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Grafik 1022" descr="Ein Bild, das Diagramm, Plan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197" cy="465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474C" w14:textId="77777777" w:rsidR="009034B8" w:rsidRDefault="009034B8" w:rsidP="00DA2F01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0C02307" w14:textId="77777777" w:rsidR="009034B8" w:rsidRDefault="009034B8" w:rsidP="00DA2F01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52744EC4" w14:textId="14AADDF6" w:rsidR="00DA2F01" w:rsidRDefault="00694624" w:rsidP="009034B8">
      <w:pPr>
        <w:rPr>
          <w:rFonts w:ascii="Arial" w:hAnsi="Arial" w:cs="Arial"/>
          <w:noProof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144640" behindDoc="1" locked="1" layoutInCell="1" allowOverlap="1" wp14:anchorId="2EE6B187" wp14:editId="6335622E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572" name="Grafik 572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12046C42" wp14:editId="4EB9E8E2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10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EDB8362" id="Gerade Verbindung 44" o:spid="_x0000_s1026" style="position:absolute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D27F5D3" wp14:editId="110E83AF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11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B380101" id="Gerade Verbindung 31" o:spid="_x0000_s1026" style="position:absolute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74DE96DB" wp14:editId="1A4E37F0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12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C46A98F" id="Gerade Verbindung 29" o:spid="_x0000_s1026" style="position:absolute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8016" behindDoc="0" locked="1" layoutInCell="1" allowOverlap="1" wp14:anchorId="45C4A6B6" wp14:editId="243C7A9F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5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5427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4A6B6" id="_x0000_s1146" type="#_x0000_t202" style="position:absolute;margin-left:241pt;margin-top:725.25pt;width:28.15pt;height:9.9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AvbbuJ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215427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9040" behindDoc="0" locked="1" layoutInCell="1" allowOverlap="1" wp14:anchorId="3F38EBD2" wp14:editId="05BBAAC3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5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2757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8EBD2" id="_x0000_s1147" type="#_x0000_t202" style="position:absolute;margin-left:274.65pt;margin-top:725.55pt;width:27.85pt;height:9.9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332757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0064" behindDoc="0" locked="1" layoutInCell="1" allowOverlap="1" wp14:anchorId="0B92BBA8" wp14:editId="1735D415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5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BABA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2BBA8" id="_x0000_s1148" type="#_x0000_t202" style="position:absolute;margin-left:308pt;margin-top:725.25pt;width:29.45pt;height:9.9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B62/AEAANo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1EBABA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4400" behindDoc="0" locked="1" layoutInCell="1" allowOverlap="1" wp14:anchorId="0715D803" wp14:editId="6C0CAF46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5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3E955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5D803" id="_x0000_s1149" type="#_x0000_t202" style="position:absolute;margin-left:240.45pt;margin-top:735pt;width:29.85pt;height:12.9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Q5A/AEAANo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D53E955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5424" behindDoc="0" locked="1" layoutInCell="1" allowOverlap="1" wp14:anchorId="3DACF582" wp14:editId="2F53576A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5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BED91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CF582" id="_x0000_s1150" type="#_x0000_t202" style="position:absolute;margin-left:273.25pt;margin-top:733.6pt;width:29.85pt;height:12.9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ONoXDL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3EBED91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6448" behindDoc="0" locked="1" layoutInCell="1" allowOverlap="1" wp14:anchorId="2B4D5985" wp14:editId="51701F41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5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FABB3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D5985" id="_x0000_s1151" type="#_x0000_t202" style="position:absolute;margin-left:308pt;margin-top:734.15pt;width:31.45pt;height:12.9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kNMWvP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13FABB3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56BD595" wp14:editId="24ED8E38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519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E8D8F05" id="Gerade Verbindung 32" o:spid="_x0000_s1026" style="position:absolute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6752" behindDoc="0" locked="1" layoutInCell="1" allowOverlap="1" wp14:anchorId="4875D30F" wp14:editId="6B2EC2AF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5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1EC1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5D30F" id="_x0000_s1152" type="#_x0000_t202" style="position:absolute;margin-left:414pt;margin-top:695.9pt;width:37.7pt;height:9.9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B61EC1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7776" behindDoc="0" locked="1" layoutInCell="1" allowOverlap="1" wp14:anchorId="7BEFA46A" wp14:editId="338365A1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52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B835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FA46A" id="_x0000_s1153" type="#_x0000_t202" style="position:absolute;margin-left:342.6pt;margin-top:696.2pt;width:37.7pt;height:9.9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BjN+w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E4B835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8256" behindDoc="0" locked="1" layoutInCell="1" allowOverlap="1" wp14:anchorId="52DE9359" wp14:editId="3FC7B092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52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103C1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E9359" id="_x0000_s1154" type="#_x0000_t202" style="position:absolute;margin-left:414.45pt;margin-top:704.8pt;width:93.3pt;height:14.3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6A1103C1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9280" behindDoc="0" locked="1" layoutInCell="1" allowOverlap="1" wp14:anchorId="6ACDB8D0" wp14:editId="7137F35A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52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2C4B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DB8D0" id="_x0000_s1155" type="#_x0000_t202" style="position:absolute;margin-left:342.45pt;margin-top:705.35pt;width:65.9pt;height:13.7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4302C4B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4160" behindDoc="0" locked="1" layoutInCell="1" allowOverlap="1" wp14:anchorId="0A7FC433" wp14:editId="62969FC8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5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91BE5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FC433" id="_x0000_s1156" type="#_x0000_t202" style="position:absolute;margin-left:342.75pt;margin-top:765.8pt;width:48.35pt;height:12.9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6691BE5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5184" behindDoc="0" locked="1" layoutInCell="1" allowOverlap="1" wp14:anchorId="477CB1E5" wp14:editId="15C169CC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5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4D59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CB1E5" id="_x0000_s1157" type="#_x0000_t202" style="position:absolute;margin-left:433.65pt;margin-top:766.05pt;width:73.8pt;height:15.1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3OZs6v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24E4D59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5968" behindDoc="0" locked="1" layoutInCell="1" allowOverlap="1" wp14:anchorId="38047527" wp14:editId="1E0F1BEE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5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F417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47527" id="_x0000_s1158" type="#_x0000_t202" style="position:absolute;margin-left:342.7pt;margin-top:755.8pt;width:37.7pt;height:9.9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CkJn4P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DFF417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6992" behindDoc="0" locked="1" layoutInCell="1" allowOverlap="1" wp14:anchorId="44AF4D3B" wp14:editId="1432AD1F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5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3D36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F4D3B" id="_x0000_s1159" type="#_x0000_t202" style="position:absolute;margin-left:433.4pt;margin-top:756.3pt;width:51.55pt;height:9.9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E23D36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3136" behindDoc="0" locked="1" layoutInCell="1" allowOverlap="1" wp14:anchorId="77284C2F" wp14:editId="5FFFA3AE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5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1B7B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84C2F" id="_x0000_s1160" type="#_x0000_t202" style="position:absolute;margin-left:399.7pt;margin-top:756.3pt;width:29.3pt;height:9.9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LwUhLj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0E1B7B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6D3726BF" wp14:editId="77D653BC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529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37B817E" id="Gerade Verbindung 28" o:spid="_x0000_s1026" style="position:absolute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457584B" wp14:editId="55E31EF8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530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8F67EC8" id="Gerade Verbindung 294" o:spid="_x0000_s1026" style="position:absolute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6208" behindDoc="0" locked="1" layoutInCell="1" allowOverlap="1" wp14:anchorId="0527F553" wp14:editId="68FB33D6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5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65849D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7F553" id="_x0000_s1161" type="#_x0000_t202" style="position:absolute;margin-left:399.75pt;margin-top:766.05pt;width:28.15pt;height:15.1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Fewv/f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965849D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3920" behindDoc="0" locked="1" layoutInCell="1" allowOverlap="1" wp14:anchorId="08008BE9" wp14:editId="18042417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5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C52B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08BE9" id="_x0000_s1162" type="#_x0000_t202" style="position:absolute;margin-left:342.15pt;margin-top:726.05pt;width:43.45pt;height:9.9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Yd1rNv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63C52B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1088" behindDoc="0" locked="1" layoutInCell="1" allowOverlap="1" wp14:anchorId="71E953E7" wp14:editId="1F44C50C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5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B9D5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953E7" id="_x0000_s1163" type="#_x0000_t202" style="position:absolute;margin-left:466.4pt;margin-top:725.5pt;width:29.8pt;height:9.9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6kztpvwBAADa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CCB9D5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2C482837" wp14:editId="673B8B10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34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1851E5C" id="Gerade Verbindung 30" o:spid="_x0000_s1026" style="position:absolute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2352" behindDoc="0" locked="1" layoutInCell="1" allowOverlap="1" wp14:anchorId="7252D0C8" wp14:editId="6E207F0A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5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9241E" w14:textId="3293FBEE" w:rsidR="00694624" w:rsidRPr="002972DB" w:rsidRDefault="007B5B6B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Schaltplan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2D0C8" id="_x0000_s1164" type="#_x0000_t202" style="position:absolute;margin-left:342.7pt;margin-top:735.5pt;width:118.45pt;height:15.3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BsX73j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5E9241E" w14:textId="3293FBEE" w:rsidR="00694624" w:rsidRPr="002972DB" w:rsidRDefault="007B5B6B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Schaltplan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7472" behindDoc="0" locked="1" layoutInCell="1" allowOverlap="1" wp14:anchorId="6FB6A288" wp14:editId="4C863E01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5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71BC5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A288" id="_x0000_s1165" type="#_x0000_t202" style="position:absolute;margin-left:467.2pt;margin-top:735.4pt;width:40.7pt;height:12.9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AhuGz/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B371BC5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4944" behindDoc="0" locked="1" layoutInCell="1" allowOverlap="1" wp14:anchorId="55059D47" wp14:editId="536FA2BB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5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F83E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59D47" id="_x0000_s1166" type="#_x0000_t202" style="position:absolute;margin-left:172.35pt;margin-top:726.3pt;width:53.9pt;height:9.9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Fo5wKv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6FAF83E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3376" behindDoc="0" locked="1" layoutInCell="1" allowOverlap="1" wp14:anchorId="7CC2B606" wp14:editId="54CDF911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53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5A520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2B606" id="_x0000_s1167" type="#_x0000_t202" style="position:absolute;margin-left:172.9pt;margin-top:735.55pt;width:62.95pt;height:12.9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MC9JX/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9A5A520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7CD8E8CC" wp14:editId="2867E255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539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8251FF4" id="Gerade Verbindung 43" o:spid="_x0000_s1026" style="position:absolute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2592" behindDoc="0" locked="1" layoutInCell="1" allowOverlap="1" wp14:anchorId="3462930C" wp14:editId="44B007BB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54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3DB47" w14:textId="54E7B321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3351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2930C" id="_x0000_s1168" type="#_x0000_t202" style="position:absolute;margin-left:399.75pt;margin-top:795.3pt;width:62.05pt;height:12.9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9Uq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3fLZTlfcCYpNb2aL+d5ToWoTpc9hvhJgWUpqDlSdxlc7B9CTM2I6vRLquXgXhuT&#10;R20c62v+fjFb5AvPMlZHcqLRtubLMn2jNxLHj67Jl6PQZoypgHFH0onnyDgOm4Hphpp+O0u3kwob&#10;aA6kA8JoPXoqFHSAvznryXY1D792AhVn5rMjLZNHTwGegs0pEE7S1ZrLiJyNm9uY3TzSvCGVW50V&#10;uNQ+tkkGysIczZ4c+nyf/7o8yfUfAA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Ot9Uq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5F3DB47" w14:textId="54E7B321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3351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8496" behindDoc="0" locked="1" layoutInCell="1" allowOverlap="1" wp14:anchorId="302558A4" wp14:editId="23C65EE7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54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BF0D9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558A4" id="_x0000_s1169" type="#_x0000_t202" style="position:absolute;margin-left:342.2pt;margin-top:794.2pt;width:29.45pt;height:12.9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Hhtjs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6EBF0D9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1568" behindDoc="0" locked="1" layoutInCell="1" allowOverlap="1" wp14:anchorId="0C3376CC" wp14:editId="2D613066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54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96E5D" w14:textId="279A6669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376CC" id="_x0000_s1170" type="#_x0000_t202" style="position:absolute;margin-left:490.35pt;margin-top:794.2pt;width:18.2pt;height:12.9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GDF2Kv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3396E5D" w14:textId="279A6669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0544" behindDoc="0" locked="1" layoutInCell="1" allowOverlap="1" wp14:anchorId="048A8D0E" wp14:editId="5251F6F3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54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F6278" w14:textId="12E64965" w:rsidR="00694624" w:rsidRPr="00965519" w:rsidRDefault="00504A81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A8D0E" id="_x0000_s1171" type="#_x0000_t202" style="position:absolute;margin-left:467.35pt;margin-top:793.3pt;width:18.2pt;height:12.9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FsaPjH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6BF6278" w14:textId="12E64965" w:rsidR="00694624" w:rsidRPr="00965519" w:rsidRDefault="00504A81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9520" behindDoc="0" locked="1" layoutInCell="1" allowOverlap="1" wp14:anchorId="2D7BB034" wp14:editId="7D239241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54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E46B0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BB034" id="_x0000_s1172" type="#_x0000_t202" style="position:absolute;margin-left:375.85pt;margin-top:794.2pt;width:18.2pt;height:12.9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V31kRf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15E46B0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1328" behindDoc="0" locked="1" layoutInCell="1" allowOverlap="1" wp14:anchorId="58AEBFDF" wp14:editId="4303BC62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54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F9771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1731BB58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EBFDF" id="_x0000_s1173" type="#_x0000_t202" style="position:absolute;margin-left:175.4pt;margin-top:770.55pt;width:159.55pt;height:36.4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5E0F9771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1731BB58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0304" behindDoc="0" locked="1" layoutInCell="1" allowOverlap="1" wp14:anchorId="015EC470" wp14:editId="2BA29F15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54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106AB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EC470" id="_x0000_s1174" type="#_x0000_t202" style="position:absolute;margin-left:173.4pt;margin-top:703.3pt;width:164pt;height:16.8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vVuDR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410106AB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5728" behindDoc="0" locked="1" layoutInCell="1" allowOverlap="1" wp14:anchorId="18BDAA6B" wp14:editId="3F3F9C48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54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32A5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DAA6B" id="_x0000_s1175" type="#_x0000_t202" style="position:absolute;margin-left:2.1pt;margin-top:695.65pt;width:76.65pt;height:9.9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km2yc/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71F32A5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4704" behindDoc="0" locked="1" layoutInCell="1" allowOverlap="1" wp14:anchorId="065B4A58" wp14:editId="773FB508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54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839E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B4A58" id="_x0000_s1176" type="#_x0000_t202" style="position:absolute;margin-left:172.25pt;margin-top:695.95pt;width:37.7pt;height:9.9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l8d+w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6A839E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2896" behindDoc="0" locked="1" layoutInCell="1" allowOverlap="1" wp14:anchorId="6210F468" wp14:editId="3F7D2767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54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A976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0F468" id="_x0000_s1177" type="#_x0000_t202" style="position:absolute;margin-left:342.2pt;margin-top:785.3pt;width:29.45pt;height:9.9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FFg/AEAANo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VDTy6xJUmED&#10;zYF0QBitR0+Fgg7wN2c92a7m4ddOoOLMfHakZfLoMcBjsDkGwkm6WnMZkbNxcxuzm0eaN6Ryq7MC&#10;59pTm2SgLMxk9uTQ5/v81/lJrv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IQRRYP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AA976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1872" behindDoc="0" locked="1" layoutInCell="1" allowOverlap="1" wp14:anchorId="3F5D6A4B" wp14:editId="7DC38AD8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55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999A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D6A4B" id="_x0000_s1178" type="#_x0000_t202" style="position:absolute;margin-left:375.85pt;margin-top:785.85pt;width:18.2pt;height:9.9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pMVkh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E5999A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0848" behindDoc="0" locked="1" layoutInCell="1" allowOverlap="1" wp14:anchorId="51B28B3C" wp14:editId="499465EC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5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7840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28B3C" id="_x0000_s1179" type="#_x0000_t202" style="position:absolute;margin-left:399.75pt;margin-top:785.85pt;width:26.5pt;height:9.9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hJlv+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B67840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9824" behindDoc="0" locked="1" layoutInCell="1" allowOverlap="1" wp14:anchorId="5D16E281" wp14:editId="51FC4B8C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5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35BB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6E281" id="_x0000_s1180" type="#_x0000_t202" style="position:absolute;margin-left:488.7pt;margin-top:785.25pt;width:20.4pt;height:9.9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eom7KP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7135BB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8800" behindDoc="0" locked="1" layoutInCell="1" allowOverlap="1" wp14:anchorId="56EB2E26" wp14:editId="17563E0D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5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2C7F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B2E26" id="_x0000_s1181" type="#_x0000_t202" style="position:absolute;margin-left:466.85pt;margin-top:785.6pt;width:18.2pt;height:9.9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SiALU/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2F2C7F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5664" behindDoc="0" locked="1" layoutInCell="1" allowOverlap="1" wp14:anchorId="62972ED2" wp14:editId="5CEC0DAC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5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0934A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72ED2" id="_x0000_s1182" type="#_x0000_t202" style="position:absolute;margin-left:6.2pt;margin-top:792.25pt;width:159.4pt;height:14.8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dhBmm/wBAADb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DB0934A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3616" behindDoc="0" locked="1" layoutInCell="1" allowOverlap="1" wp14:anchorId="66D56217" wp14:editId="2320E7B2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5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B4B4C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56217" id="_x0000_s1183" type="#_x0000_t202" style="position:absolute;margin-left:5.1pt;margin-top:774.75pt;width:159.4pt;height:17.5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ukp/E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2EBB4B4C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7232" behindDoc="0" locked="1" layoutInCell="1" allowOverlap="1" wp14:anchorId="40655B40" wp14:editId="0B6A79F3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5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76610" w14:textId="192BC82C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96551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55B40" id="_x0000_s1184" type="#_x0000_t202" style="position:absolute;margin-left:2.75pt;margin-top:706pt;width:164.3pt;height:15.75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OdbYBP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74876610" w14:textId="192BC82C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965519">
                        <w:rPr>
                          <w:rFonts w:ascii="Arial" w:hAnsi="Arial" w:cs="Arial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3680" behindDoc="0" locked="1" layoutInCell="1" allowOverlap="1" wp14:anchorId="0ED50EA3" wp14:editId="1E9F2EE7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5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E6BE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50EA3" id="_x0000_s1185" type="#_x0000_t202" style="position:absolute;margin-left:172.05pt;margin-top:755.1pt;width:37.7pt;height:9.9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amL+w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Gmp6v0u2kwhaa&#10;I+mAMFqPngoFHeAvznqyXc3Dz71AxZn56EjL5NFzgOdgew6Ek3S15jIiZ+PmLmY3jzRvSeVWZwWu&#10;tU9tkoGyMCezJ4c+3+e/rk9y8xs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DA5amL+wEAANo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7AE6BE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5BD7036C" wp14:editId="62AB2637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558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9D204AD" id="Gerade Verbindung 33" o:spid="_x0000_s1026" style="position:absolute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5AE5FFF8" wp14:editId="4499ADD4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559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F0E5ADC" id="Gerade Verbindung 34" o:spid="_x0000_s1026" style="position:absolute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6AE6499" wp14:editId="7B561F77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560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B1E9609" id="Gerade Verbindung 35" o:spid="_x0000_s1026" style="position:absolute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320208EC" wp14:editId="131D26C5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561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58913DF" id="Gerade Verbindung 36" o:spid="_x0000_s1026" style="position:absolute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60650FA8" wp14:editId="201693CC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562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2C19C58" id="Gerade Verbindung 37" o:spid="_x0000_s1026" style="position:absolute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4224" behindDoc="0" locked="1" layoutInCell="0" allowOverlap="1" wp14:anchorId="1D30C4F0" wp14:editId="72FFFE21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563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FD7C8BB" id="Gerade Verbindung 38" o:spid="_x0000_s1026" style="position:absolute;z-index:25208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5248" behindDoc="0" locked="1" layoutInCell="1" allowOverlap="1" wp14:anchorId="61C53B1C" wp14:editId="66799C94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564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EE9F42C" id="Gerade Verbindung 39" o:spid="_x0000_s1026" style="position:absolute;z-index:25208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278B9D2" wp14:editId="4C7DA83F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565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5C15FEC" id="Gerade Verbindung 40" o:spid="_x0000_s1026" style="position:absolute;z-index:25208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BAC5580" wp14:editId="6D58D674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566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4C4EECB" id="Gerade Verbindung 41" o:spid="_x0000_s1026" style="position:absolute;z-index:25209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042820DF" wp14:editId="1281C0E3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567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60112C3" id="Gerade Verbindung 42" o:spid="_x0000_s1026" style="position:absolute;z-index:25209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6D18EF2" wp14:editId="0065A286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568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F00A94C" id="Gerade Verbindung 45" o:spid="_x0000_s1026" style="position:absolute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618A287" wp14:editId="0A200990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69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50085E7" id="Gerade Verbindung 46" o:spid="_x0000_s1026" style="position:absolute;z-index:25208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A1B8620" wp14:editId="5CF51E90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570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A349630" id="Gerade Verbindung 47" o:spid="_x0000_s1026" style="position:absolute;z-index:25208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2176" behindDoc="0" locked="1" layoutInCell="1" allowOverlap="1" wp14:anchorId="42A26935" wp14:editId="6BAAE97F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571" name="Rechteck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w14:anchorId="2AE521DC" id="Rechteck 571" o:spid="_x0000_s1026" style="position:absolute;margin-left:0;margin-top:-785.3pt;width:510.25pt;height:785.2pt;z-index:25208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1C2C4AA2" w14:textId="77777777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6D621D9" w14:textId="77777777" w:rsidR="009034B8" w:rsidRDefault="009034B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0CD5C758" w14:textId="2F3777D7" w:rsidR="009034B8" w:rsidRDefault="009034B8">
      <w:pPr>
        <w:rPr>
          <w:rFonts w:ascii="Arial" w:hAnsi="Arial" w:cs="Arial"/>
          <w:noProof/>
          <w:sz w:val="24"/>
          <w:szCs w:val="24"/>
        </w:rPr>
      </w:pPr>
    </w:p>
    <w:p w14:paraId="4DE6B09B" w14:textId="26120CC4" w:rsidR="009034B8" w:rsidRDefault="009034B8">
      <w:pPr>
        <w:rPr>
          <w:rFonts w:ascii="Arial" w:hAnsi="Arial" w:cs="Arial"/>
          <w:noProof/>
          <w:sz w:val="24"/>
          <w:szCs w:val="24"/>
        </w:rPr>
      </w:pPr>
    </w:p>
    <w:p w14:paraId="1D80889B" w14:textId="60DB2C5D" w:rsidR="009034B8" w:rsidRDefault="009034B8">
      <w:pPr>
        <w:rPr>
          <w:rFonts w:ascii="Arial" w:hAnsi="Arial" w:cs="Arial"/>
          <w:noProof/>
          <w:sz w:val="24"/>
          <w:szCs w:val="24"/>
        </w:rPr>
      </w:pPr>
    </w:p>
    <w:p w14:paraId="5341D489" w14:textId="77777777" w:rsidR="00BB5B5E" w:rsidRDefault="00BB5B5E">
      <w:pPr>
        <w:rPr>
          <w:rFonts w:ascii="Arial" w:hAnsi="Arial" w:cs="Arial"/>
          <w:noProof/>
          <w:sz w:val="24"/>
          <w:szCs w:val="24"/>
        </w:rPr>
      </w:pPr>
    </w:p>
    <w:p w14:paraId="224D4E40" w14:textId="56987F97" w:rsidR="00694624" w:rsidRDefault="007315BD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A0C563" wp14:editId="6800B4AF">
            <wp:extent cx="3899326" cy="6092455"/>
            <wp:effectExtent l="0" t="0" r="6350" b="3810"/>
            <wp:docPr id="1158" name="Grafik 11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Grafik 1158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02" cy="611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4336" w14:textId="227E75CA" w:rsidR="00DA2F01" w:rsidRDefault="00DA2F01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6517358" w14:textId="0524A581" w:rsidR="00D0413D" w:rsidRDefault="009034B8" w:rsidP="009034B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210176" behindDoc="1" locked="1" layoutInCell="1" allowOverlap="1" wp14:anchorId="5B6E3E2F" wp14:editId="2F546585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635" name="Grafik 635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53C76DFD" wp14:editId="24D3787A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73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EA21396" id="Gerade Verbindung 44" o:spid="_x0000_s1026" style="position:absolute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FC19392" wp14:editId="20472B2C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74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4622338" id="Gerade Verbindung 31" o:spid="_x0000_s1026" style="position:absolute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654FF65F" wp14:editId="47AB8DFA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75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B49AC04" id="Gerade Verbindung 29" o:spid="_x0000_s1026" style="position:absolute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3552" behindDoc="0" locked="1" layoutInCell="1" allowOverlap="1" wp14:anchorId="1B728624" wp14:editId="1390D026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57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5BB4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28624" id="_x0000_s1186" type="#_x0000_t202" style="position:absolute;margin-left:241pt;margin-top:725.25pt;width:28.15pt;height:9.9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AAWGwi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FE5BB4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4576" behindDoc="0" locked="1" layoutInCell="1" allowOverlap="1" wp14:anchorId="358DF6B4" wp14:editId="223E3A5F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57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EC663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DF6B4" id="_x0000_s1187" type="#_x0000_t202" style="position:absolute;margin-left:274.65pt;margin-top:725.55pt;width:27.85pt;height:9.9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0u9kfv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38EC663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5600" behindDoc="0" locked="1" layoutInCell="1" allowOverlap="1" wp14:anchorId="48522654" wp14:editId="129539DD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57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79A6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22654" id="_x0000_s1188" type="#_x0000_t202" style="position:absolute;margin-left:308pt;margin-top:725.25pt;width:29.45pt;height:9.9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hdckd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D679A6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9936" behindDoc="0" locked="1" layoutInCell="1" allowOverlap="1" wp14:anchorId="01D9827E" wp14:editId="106FDFE3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57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E0F34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9827E" id="_x0000_s1189" type="#_x0000_t202" style="position:absolute;margin-left:240.45pt;margin-top:735pt;width:29.85pt;height:12.9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Nnr+wEAANo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FFE0F34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0960" behindDoc="0" locked="1" layoutInCell="1" allowOverlap="1" wp14:anchorId="2EECBF37" wp14:editId="4B7070DB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58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2805F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CBF37" id="_x0000_s1190" type="#_x0000_t202" style="position:absolute;margin-left:273.25pt;margin-top:733.6pt;width:29.85pt;height:12.9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422805F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1984" behindDoc="0" locked="1" layoutInCell="1" allowOverlap="1" wp14:anchorId="33A64D2A" wp14:editId="0DEB024D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58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2F6D8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64D2A" id="_x0000_s1191" type="#_x0000_t202" style="position:absolute;margin-left:308pt;margin-top:734.15pt;width:31.45pt;height:12.9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v+bBF/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FE2F6D8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0BC406BD" wp14:editId="7A432E10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582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0142118" id="Gerade Verbindung 32" o:spid="_x0000_s1026" style="position:absolute;z-index:252164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2288" behindDoc="0" locked="1" layoutInCell="1" allowOverlap="1" wp14:anchorId="7E4B1EDC" wp14:editId="22EBD24A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58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E1AF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B1EDC" id="_x0000_s1192" type="#_x0000_t202" style="position:absolute;margin-left:414pt;margin-top:695.9pt;width:37.7pt;height:9.9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1DE1AF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3312" behindDoc="0" locked="1" layoutInCell="1" allowOverlap="1" wp14:anchorId="4BEF17CE" wp14:editId="2E711925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58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0912E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F17CE" id="_x0000_s1193" type="#_x0000_t202" style="position:absolute;margin-left:342.6pt;margin-top:696.2pt;width:37.7pt;height:9.9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ytHPZv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C0912E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3792" behindDoc="0" locked="1" layoutInCell="1" allowOverlap="1" wp14:anchorId="43DE7C14" wp14:editId="494AEAB9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58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E0A51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E7C14" id="_x0000_s1194" type="#_x0000_t202" style="position:absolute;margin-left:414.45pt;margin-top:704.8pt;width:93.3pt;height:14.3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EOi+kv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F3E0A51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4816" behindDoc="0" locked="1" layoutInCell="1" allowOverlap="1" wp14:anchorId="5A1BA4C8" wp14:editId="718D63DF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58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AAA5C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BA4C8" id="_x0000_s1195" type="#_x0000_t202" style="position:absolute;margin-left:342.45pt;margin-top:705.35pt;width:65.9pt;height:13.7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709AAA5C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9696" behindDoc="0" locked="1" layoutInCell="1" allowOverlap="1" wp14:anchorId="583D4C55" wp14:editId="42A64F7E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5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DDE03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D4C55" id="_x0000_s1196" type="#_x0000_t202" style="position:absolute;margin-left:342.75pt;margin-top:765.8pt;width:48.35pt;height:12.9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+nsTaP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AFDDE03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0720" behindDoc="0" locked="1" layoutInCell="1" allowOverlap="1" wp14:anchorId="01445CDC" wp14:editId="36AB0D5C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5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DE17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45CDC" id="_x0000_s1197" type="#_x0000_t202" style="position:absolute;margin-left:433.65pt;margin-top:766.05pt;width:73.8pt;height:15.1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68EDE17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1504" behindDoc="0" locked="1" layoutInCell="1" allowOverlap="1" wp14:anchorId="5B2C470E" wp14:editId="4CAED813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5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3318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C470E" id="_x0000_s1198" type="#_x0000_t202" style="position:absolute;margin-left:342.7pt;margin-top:755.8pt;width:37.7pt;height:9.9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7BL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UNOLWbqdVNhA&#10;cyAdEEbr0VOhoAP8zVlPtqt5+LUTqDgznx1pmTx6CvAUbE6BcJKu1lxG5Gzc3Mbs5pHmDanc6qzA&#10;pfaxTTJQFuZo9uTQ5/v81+VJrv8A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JXewS/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603318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2528" behindDoc="0" locked="1" layoutInCell="1" allowOverlap="1" wp14:anchorId="6AA431A2" wp14:editId="381100CC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5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B0C0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431A2" id="_x0000_s1199" type="#_x0000_t202" style="position:absolute;margin-left:433.4pt;margin-top:756.3pt;width:51.55pt;height:9.9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MtLeMj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07B0C0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8672" behindDoc="0" locked="1" layoutInCell="1" allowOverlap="1" wp14:anchorId="7F586FFE" wp14:editId="7ECD53F6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5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B27E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86FFE" id="_x0000_s1200" type="#_x0000_t202" style="position:absolute;margin-left:399.7pt;margin-top:756.3pt;width:29.3pt;height:9.9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JMhUxP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93B27E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261B0BC4" wp14:editId="769F1A5E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592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DFCA84B" id="Gerade Verbindung 28" o:spid="_x0000_s1026" style="position:absolute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50C382E1" wp14:editId="7780DFF4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593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8A13C02" id="Gerade Verbindung 294" o:spid="_x0000_s1026" style="position:absolute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1744" behindDoc="0" locked="1" layoutInCell="1" allowOverlap="1" wp14:anchorId="261C9B43" wp14:editId="327D2A7D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5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42B92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C9B43" id="_x0000_s1201" type="#_x0000_t202" style="position:absolute;margin-left:399.75pt;margin-top:766.05pt;width:28.15pt;height:15.1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HiFaFz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8B42B92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9456" behindDoc="0" locked="1" layoutInCell="1" allowOverlap="1" wp14:anchorId="06D3CC63" wp14:editId="0654B6AE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5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82C5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3CC63" id="_x0000_s1202" type="#_x0000_t202" style="position:absolute;margin-left:342.15pt;margin-top:726.05pt;width:43.45pt;height:9.9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Tui8nf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0F82C5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6624" behindDoc="0" locked="1" layoutInCell="1" allowOverlap="1" wp14:anchorId="7AF0D3F9" wp14:editId="04010274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5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A1BD8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0D3F9" id="_x0000_s1203" type="#_x0000_t202" style="position:absolute;margin-left:466.4pt;margin-top:725.5pt;width:29.8pt;height:9.9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xXk6DfwBAADa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9A1BD8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35C7CD85" wp14:editId="4D2435B1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97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75E898F" id="Gerade Verbindung 30" o:spid="_x0000_s1026" style="position:absolute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7888" behindDoc="0" locked="1" layoutInCell="1" allowOverlap="1" wp14:anchorId="012CA0FE" wp14:editId="2828F403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5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C7196" w14:textId="4A71E133" w:rsidR="00694624" w:rsidRPr="002972DB" w:rsidRDefault="009034B8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Top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CA0FE" id="_x0000_s1204" type="#_x0000_t202" style="position:absolute;margin-left:342.7pt;margin-top:735.5pt;width:118.45pt;height:15.35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DQiONP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A8C7196" w14:textId="4A71E133" w:rsidR="00694624" w:rsidRPr="002972DB" w:rsidRDefault="009034B8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Top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3008" behindDoc="0" locked="1" layoutInCell="1" allowOverlap="1" wp14:anchorId="4625D25C" wp14:editId="3403EC66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5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EC134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5D25C" id="_x0000_s1205" type="#_x0000_t202" style="position:absolute;margin-left:467.2pt;margin-top:735.4pt;width:40.7pt;height:12.9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LS5RZP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CFEC134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0480" behindDoc="0" locked="1" layoutInCell="1" allowOverlap="1" wp14:anchorId="1590E677" wp14:editId="72E61BCC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6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79A7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0E677" id="_x0000_s1206" type="#_x0000_t202" style="position:absolute;margin-left:172.35pt;margin-top:726.3pt;width:53.9pt;height:9.9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Jtd4Df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1BC79A7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8912" behindDoc="0" locked="1" layoutInCell="1" allowOverlap="1" wp14:anchorId="00C566A3" wp14:editId="2FFF22B4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6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16536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566A3" id="_x0000_s1207" type="#_x0000_t202" style="position:absolute;margin-left:172.9pt;margin-top:735.55pt;width:62.95pt;height:12.9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AHZBeP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E416536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69E322AA" wp14:editId="49B5BFD7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602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7410AD0" id="Gerade Verbindung 43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8128" behindDoc="0" locked="1" layoutInCell="1" allowOverlap="1" wp14:anchorId="5C8D88CD" wp14:editId="3CC5F751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6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D6E3B" w14:textId="5D33858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3351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D88CD" id="_x0000_s1208" type="#_x0000_t202" style="position:absolute;margin-left:399.75pt;margin-top:795.3pt;width:62.05pt;height:12.9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L7u3Q38AQAA2g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1ED6E3B" w14:textId="5D33858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3351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4032" behindDoc="0" locked="1" layoutInCell="1" allowOverlap="1" wp14:anchorId="11ADA5E9" wp14:editId="4DC29A0F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6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53938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DA5E9" id="_x0000_s1209" type="#_x0000_t202" style="position:absolute;margin-left:342.2pt;margin-top:794.2pt;width:29.45pt;height:12.9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9DL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/m7t+V0wZmk1PRqvpznORWiOl32GOInBZaloOZI3WVwsX8IMTUjqtMvqZaDe21M&#10;HrVxrK/5+8VskS88y1gdyYlG25ovy/SN3kgcP7omX45CmzGmAsYdSSeeI+M4bAamG2p6OU+3kwob&#10;aA6kA8JoPXoqFHSAvznryXY1D792AhVn5rMjLZNHTwGegs0pEE7S1ZrLiJyNm9uY3TzSvCGVW50V&#10;uNQ+tkkGysIczZ4c+nyf/7o8yfUf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339DL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04653938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7104" behindDoc="0" locked="1" layoutInCell="1" allowOverlap="1" wp14:anchorId="3D9D170D" wp14:editId="4E8A3340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6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C6955" w14:textId="4A9299DB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D170D" id="_x0000_s1210" type="#_x0000_t202" style="position:absolute;margin-left:490.35pt;margin-top:794.2pt;width:18.2pt;height:12.9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FCc0Iz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48DC6955" w14:textId="4A9299DB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6080" behindDoc="0" locked="1" layoutInCell="1" allowOverlap="1" wp14:anchorId="26DCFCD0" wp14:editId="06DB73E2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6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FAEAE" w14:textId="5CABEC3C" w:rsidR="00694624" w:rsidRPr="008A70C4" w:rsidRDefault="00504A81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CFCD0" id="_x0000_s1211" type="#_x0000_t202" style="position:absolute;margin-left:467.35pt;margin-top:793.3pt;width:18.2pt;height:12.9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GtDNhb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2EFAEAE" w14:textId="5CABEC3C" w:rsidR="00694624" w:rsidRPr="008A70C4" w:rsidRDefault="00504A81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6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5056" behindDoc="0" locked="1" layoutInCell="1" allowOverlap="1" wp14:anchorId="2BF9610C" wp14:editId="190CC8D4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6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BDB9D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9610C" id="_x0000_s1212" type="#_x0000_t202" style="position:absolute;margin-left:375.85pt;margin-top:794.2pt;width:18.2pt;height:12.9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ZyRsYv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AABDB9D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6864" behindDoc="0" locked="1" layoutInCell="1" allowOverlap="1" wp14:anchorId="1A811AB9" wp14:editId="65EAFD67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6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1744B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4F473936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11AB9" id="_x0000_s1213" type="#_x0000_t202" style="position:absolute;margin-left:175.4pt;margin-top:770.55pt;width:159.55pt;height:36.4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YKa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kmT1Jt1OMmyh&#10;PZIQCJP36K1Q0AP+4mwg3zU8/NwLVJyZj47ETCY9B3gOtudAOElXGy4jcjZt7mK280TzlmTudFbg&#10;WvvUJjkoC3Nye7Lo833+6/omN78B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P/Vgpr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4731744B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4F473936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5840" behindDoc="0" locked="1" layoutInCell="1" allowOverlap="1" wp14:anchorId="03083C3A" wp14:editId="6DFB2E72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6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AD7E1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83C3A" id="_x0000_s1214" type="#_x0000_t202" style="position:absolute;margin-left:173.4pt;margin-top:703.3pt;width:164pt;height:16.8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fD+j2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69EAD7E1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1264" behindDoc="0" locked="1" layoutInCell="1" allowOverlap="1" wp14:anchorId="5831C027" wp14:editId="07A588F0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6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C5D6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1C027" id="_x0000_s1215" type="#_x0000_t202" style="position:absolute;margin-left:2.1pt;margin-top:695.65pt;width:76.65pt;height:9.9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ojS6VP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5A4C5D6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0240" behindDoc="0" locked="1" layoutInCell="1" allowOverlap="1" wp14:anchorId="748320D2" wp14:editId="658F1CFC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6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6A94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320D2" id="_x0000_s1216" type="#_x0000_t202" style="position:absolute;margin-left:172.25pt;margin-top:695.95pt;width:37.7pt;height:9.9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1c6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F36A94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8432" behindDoc="0" locked="1" layoutInCell="1" allowOverlap="1" wp14:anchorId="3E57E3C3" wp14:editId="4CC97F1D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61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DDACC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7E3C3" id="_x0000_s1217" type="#_x0000_t202" style="position:absolute;margin-left:342.2pt;margin-top:785.3pt;width:29.45pt;height:9.9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EV1ZR/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DDDACC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7408" behindDoc="0" locked="1" layoutInCell="1" allowOverlap="1" wp14:anchorId="691E5C1E" wp14:editId="4CC0C9E8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6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2874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E5C1E" id="_x0000_s1218" type="#_x0000_t202" style="position:absolute;margin-left:375.85pt;margin-top:785.85pt;width:18.2pt;height:9.9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ZaFEG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812874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6384" behindDoc="0" locked="1" layoutInCell="1" allowOverlap="1" wp14:anchorId="1B0EAF69" wp14:editId="1D6C18BA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6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C48B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EAF69" id="_x0000_s1219" type="#_x0000_t202" style="position:absolute;margin-left:399.75pt;margin-top:785.85pt;width:26.5pt;height:9.9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UX9T2f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14C48B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5360" behindDoc="0" locked="1" layoutInCell="1" allowOverlap="1" wp14:anchorId="56FD5948" wp14:editId="50570475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6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D1181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D5948" id="_x0000_s1220" type="#_x0000_t202" style="position:absolute;margin-left:488.7pt;margin-top:785.25pt;width:20.4pt;height:9.9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StCzD/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6D1181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4336" behindDoc="0" locked="1" layoutInCell="1" allowOverlap="1" wp14:anchorId="3552EC86" wp14:editId="4948995C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6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77A2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2EC86" id="_x0000_s1221" type="#_x0000_t202" style="position:absolute;margin-left:466.85pt;margin-top:785.6pt;width:18.2pt;height:9.9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enkDdP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9777A2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11200" behindDoc="0" locked="1" layoutInCell="1" allowOverlap="1" wp14:anchorId="01303F9C" wp14:editId="3304E757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6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0328A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03F9C" id="_x0000_s1222" type="#_x0000_t202" style="position:absolute;margin-left:6.2pt;margin-top:792.25pt;width:159.4pt;height:14.8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EZJbrz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820328A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9152" behindDoc="0" locked="1" layoutInCell="1" allowOverlap="1" wp14:anchorId="5E2BB9C4" wp14:editId="4E826C48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6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8DBDF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BB9C4" id="_x0000_s1223" type="#_x0000_t202" style="position:absolute;margin-left:5.1pt;margin-top:774.75pt;width:159.4pt;height:17.5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ey5fj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0B8DBDF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2768" behindDoc="0" locked="1" layoutInCell="1" allowOverlap="1" wp14:anchorId="7C80E0AB" wp14:editId="7737EA24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61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CD762" w14:textId="2449376F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9034B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0E0AB" id="_x0000_s1224" type="#_x0000_t202" style="position:absolute;margin-left:2.75pt;margin-top:706pt;width:164.3pt;height:15.7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CY/QI/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3F8CD762" w14:textId="2449376F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9034B8">
                        <w:rPr>
                          <w:rFonts w:ascii="Arial" w:hAnsi="Arial" w:cs="Arial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9216" behindDoc="0" locked="1" layoutInCell="1" allowOverlap="1" wp14:anchorId="371E682E" wp14:editId="248F855A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6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770A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E682E" id="_x0000_s1225" type="#_x0000_t202" style="position:absolute;margin-left:172.05pt;margin-top:755.1pt;width:37.7pt;height:9.9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KGs+w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Gml6t0u2kwhaa&#10;I+mAMFqPngoFHeAvznqyXc3Dz71AxZn56EjL5NFzgOdgew6Ek3S15jIiZ+PmLmY3jzRvSeVWZwWu&#10;tU9tkoGyMCezJ4c+3+e/rk9y8xs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DwvKGs+wEAANo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15770A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0FBA2F7" wp14:editId="40A7AC55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21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E72772B" id="Gerade Verbindung 33" o:spid="_x0000_s1026" style="position:absolute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7B8B011B" wp14:editId="1EB66CE9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22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16C68BB" id="Gerade Verbindung 34" o:spid="_x0000_s1026" style="position:absolute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77CE31C" wp14:editId="6D219969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23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152C110" id="Gerade Verbindung 35" o:spid="_x0000_s1026" style="position:absolute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3D075518" wp14:editId="5D584E9C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24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A3544EC" id="Gerade Verbindung 36" o:spid="_x0000_s1026" style="position:absolute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FCCAF29" wp14:editId="0A686E5F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625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998CA7E" id="Gerade Verbindung 37" o:spid="_x0000_s1026" style="position:absolute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9760" behindDoc="0" locked="1" layoutInCell="0" allowOverlap="1" wp14:anchorId="635EE802" wp14:editId="4AF78917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626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3537EC6" id="Gerade Verbindung 38" o:spid="_x0000_s1026" style="position:absolute;z-index:252149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0784" behindDoc="0" locked="1" layoutInCell="1" allowOverlap="1" wp14:anchorId="15531492" wp14:editId="2F48D705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627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FF25ECC" id="Gerade Verbindung 39" o:spid="_x0000_s1026" style="position:absolute;z-index:25215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186D9437" wp14:editId="3EDBBAB4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628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1E4C7E6" id="Gerade Verbindung 40" o:spid="_x0000_s1026" style="position:absolute;z-index:25214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0E965220" wp14:editId="37D95B16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629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1137990" id="Gerade Verbindung 41" o:spid="_x0000_s1026" style="position:absolute;z-index:25215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28881D15" wp14:editId="08D06A0D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630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B14C7D8" id="Gerade Verbindung 42" o:spid="_x0000_s1026" style="position:absolute;z-index:25215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3E8129C6" wp14:editId="7C2C5B7B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631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257045A" id="Gerade Verbindung 45" o:spid="_x0000_s1026" style="position:absolute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4CBE739F" wp14:editId="41667101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632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2206C8D" id="Gerade Verbindung 46" o:spid="_x0000_s1026" style="position:absolute;z-index:252153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120A0FD4" wp14:editId="270DF10A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633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0150995" id="Gerade Verbindung 47" o:spid="_x0000_s1026" style="position:absolute;z-index:25215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7712" behindDoc="0" locked="1" layoutInCell="1" allowOverlap="1" wp14:anchorId="5CE4C8E0" wp14:editId="4FFB14B6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634" name="Rechteck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w14:anchorId="0EB9D515" id="Rechteck 634" o:spid="_x0000_s1026" style="position:absolute;margin-left:0;margin-top:-785.3pt;width:510.25pt;height:785.2pt;z-index:252147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255BBE3F" w14:textId="77777777" w:rsidR="00FB6BCB" w:rsidRPr="00640624" w:rsidRDefault="00FB6BCB" w:rsidP="00FB6BCB">
      <w:r w:rsidRPr="00640624">
        <w:rPr>
          <w:noProof/>
          <w:lang w:eastAsia="de-AT"/>
        </w:rPr>
        <w:lastRenderedPageBreak/>
        <w:drawing>
          <wp:anchor distT="0" distB="0" distL="114300" distR="114300" simplePos="0" relativeHeight="252275712" behindDoc="1" locked="1" layoutInCell="1" allowOverlap="1" wp14:anchorId="4B9E32AE" wp14:editId="0F0B151B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091" name="Grafik 1091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Grafik 1091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373562C2" wp14:editId="161A7DED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29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34020F2" id="Gerade Verbindung 44" o:spid="_x0000_s1026" style="position:absolute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115DB196" wp14:editId="52727BB7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30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9B341DF" id="Gerade Verbindung 31" o:spid="_x0000_s1026" style="position:absolute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0D010C7A" wp14:editId="7C48547F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31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1CEA74E" id="Gerade Verbindung 29" o:spid="_x0000_s1026" style="position:absolute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9088" behindDoc="0" locked="1" layoutInCell="1" allowOverlap="1" wp14:anchorId="7DDE8478" wp14:editId="5C8CE501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0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C28ED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E8478" id="_x0000_s1226" type="#_x0000_t202" style="position:absolute;margin-left:241pt;margin-top:725.25pt;width:28.15pt;height:9.9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C3C28ED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0112" behindDoc="0" locked="1" layoutInCell="1" allowOverlap="1" wp14:anchorId="243A497B" wp14:editId="6B21BFA9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0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AC950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A497B" id="_x0000_s1227" type="#_x0000_t202" style="position:absolute;margin-left:274.65pt;margin-top:725.55pt;width:27.85pt;height:9.9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5wyDEv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AFAC950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1136" behindDoc="0" locked="1" layoutInCell="1" allowOverlap="1" wp14:anchorId="08C29748" wp14:editId="2C325363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0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09EB44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9748" id="_x0000_s1228" type="#_x0000_t202" style="position:absolute;margin-left:308pt;margin-top:725.25pt;width:29.45pt;height:9.9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Uli5x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1209EB44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5472" behindDoc="0" locked="1" layoutInCell="1" allowOverlap="1" wp14:anchorId="21B5D994" wp14:editId="5868C9B9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0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34415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5D994" id="_x0000_s1229" type="#_x0000_t202" style="position:absolute;margin-left:240.45pt;margin-top:735pt;width:29.85pt;height:12.9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NqvPof9AQAA2g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1934415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6496" behindDoc="0" locked="1" layoutInCell="1" allowOverlap="1" wp14:anchorId="470F9892" wp14:editId="3C5CF520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0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78BD5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F9892" id="_x0000_s1230" type="#_x0000_t202" style="position:absolute;margin-left:273.25pt;margin-top:733.6pt;width:29.85pt;height:12.9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mz1/QEAANo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s+K9+m20mF&#10;LdRPpAPCaD16KhS0gL8568l2godfe4maM/vJkZbJo6cAT8H2FEin6KrgKiJn4+Y2ZjePNG9I5cZk&#10;BS61j22SgbIwR7Mnh77c578uT3LzDA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Pm+bPX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9A78BD5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7520" behindDoc="0" locked="1" layoutInCell="1" allowOverlap="1" wp14:anchorId="5534AF88" wp14:editId="613EC541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0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C38AE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4AF88" id="_x0000_s1231" type="#_x0000_t202" style="position:absolute;margin-left:308pt;margin-top:734.15pt;width:31.45pt;height:12.9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SZ7/QEAANoDAAAOAAAAZHJzL2Uyb0RvYy54bWysU9uO2yAQfa/Uf0C8N3aSZpV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BAC38AE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40222814" wp14:editId="79685C75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038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E80BB68" id="Gerade Verbindung 32" o:spid="_x0000_s1026" style="position:absolute;z-index:25222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7824" behindDoc="0" locked="1" layoutInCell="1" allowOverlap="1" wp14:anchorId="33AFE280" wp14:editId="7D9114D9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03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73DEF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FE280" id="_x0000_s1232" type="#_x0000_t202" style="position:absolute;margin-left:414pt;margin-top:695.9pt;width:37.7pt;height:9.9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MTtzpD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9073DEF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8848" behindDoc="0" locked="1" layoutInCell="1" allowOverlap="1" wp14:anchorId="41D9CC8E" wp14:editId="5B894A03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04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FC1AE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9CC8E" id="_x0000_s1233" type="#_x0000_t202" style="position:absolute;margin-left:342.6pt;margin-top:696.2pt;width:37.7pt;height:9.9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gK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1HxWLtLtpMIG&#10;mgPpgDBaj54KBR3gb856sl3Nw6+dQMWZ+exIy+TRU4CnYHMKhJN0teYyImfj5jZmN480b0jlVmcF&#10;LrWPbZKBsjBHsyeHPt/nvy5Pcv0H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/zIoCv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5DFC1AE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9328" behindDoc="0" locked="1" layoutInCell="1" allowOverlap="1" wp14:anchorId="3CE93A8B" wp14:editId="5A77BE16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04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61178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93A8B" id="_x0000_s1234" type="#_x0000_t202" style="position:absolute;margin-left:414.45pt;margin-top:704.8pt;width:93.3pt;height:14.3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HZBHSf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4161178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0352" behindDoc="0" locked="1" layoutInCell="1" allowOverlap="1" wp14:anchorId="3EC438CB" wp14:editId="08C3A5AE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04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8F997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438CB" id="_x0000_s1235" type="#_x0000_t202" style="position:absolute;margin-left:342.45pt;margin-top:705.35pt;width:65.9pt;height:13.75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E+smwL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6DA8F997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5232" behindDoc="0" locked="1" layoutInCell="1" allowOverlap="1" wp14:anchorId="54B7C732" wp14:editId="2961B1D7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04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BFD43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7C732" id="_x0000_s1236" type="#_x0000_t202" style="position:absolute;margin-left:342.75pt;margin-top:765.8pt;width:48.35pt;height:12.9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z5j0BP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67BFD43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6256" behindDoc="0" locked="1" layoutInCell="1" allowOverlap="1" wp14:anchorId="23F0556E" wp14:editId="560A2C02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04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F99ED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0556E" id="_x0000_s1237" type="#_x0000_t202" style="position:absolute;margin-left:433.65pt;margin-top:766.05pt;width:73.8pt;height:15.15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xjBcLf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DAF99ED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7040" behindDoc="0" locked="1" layoutInCell="1" allowOverlap="1" wp14:anchorId="5F473AC4" wp14:editId="4AA65C93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04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107D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73AC4" id="_x0000_s1238" type="#_x0000_t202" style="position:absolute;margin-left:342.7pt;margin-top:755.8pt;width:37.7pt;height:9.9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EJRXJ/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B107D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8064" behindDoc="0" locked="1" layoutInCell="1" allowOverlap="1" wp14:anchorId="6B3A5867" wp14:editId="385E61ED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04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6AEC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A5867" id="_x0000_s1239" type="#_x0000_t202" style="position:absolute;margin-left:433.4pt;margin-top:756.3pt;width:51.55pt;height:9.9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P6on6T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686AEC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4208" behindDoc="0" locked="1" layoutInCell="1" allowOverlap="1" wp14:anchorId="17DF9A57" wp14:editId="7830BBE4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04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BE2CE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F9A57" id="_x0000_s1240" type="#_x0000_t202" style="position:absolute;margin-left:399.7pt;margin-top:756.3pt;width:29.3pt;height:9.9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KbCtH/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7EBE2CE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00A51431" wp14:editId="580440BD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048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76027F2" id="Gerade Verbindung 28" o:spid="_x0000_s1026" style="position:absolute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3634818E" wp14:editId="175B034C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049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D2FDFA6" id="Gerade Verbindung 294" o:spid="_x0000_s1026" style="position:absolute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7280" behindDoc="0" locked="1" layoutInCell="1" allowOverlap="1" wp14:anchorId="199A44DE" wp14:editId="4E50AC59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05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8E2DC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A44DE" id="_x0000_s1241" type="#_x0000_t202" style="position:absolute;margin-left:399.75pt;margin-top:766.05pt;width:28.15pt;height:15.1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E1mjzD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2F68E2DC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4992" behindDoc="0" locked="1" layoutInCell="1" allowOverlap="1" wp14:anchorId="07F0B8EA" wp14:editId="38F28FAC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0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3ECA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0B8EA" id="_x0000_s1242" type="#_x0000_t202" style="position:absolute;margin-left:342.15pt;margin-top:726.05pt;width:43.45pt;height:9.9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ewtb8f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5D3ECA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2160" behindDoc="0" locked="1" layoutInCell="1" allowOverlap="1" wp14:anchorId="4C7E88D5" wp14:editId="2D543AEE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0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AE7F7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E88D5" id="_x0000_s1243" type="#_x0000_t202" style="position:absolute;margin-left:466.4pt;margin-top:725.5pt;width:29.8pt;height:9.9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E2AE7F7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1365975A" wp14:editId="3B6C17D6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53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700577E" id="Gerade Verbindung 30" o:spid="_x0000_s1026" style="position:absolute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3424" behindDoc="0" locked="1" layoutInCell="1" allowOverlap="1" wp14:anchorId="3CDB32CD" wp14:editId="4038B5F1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0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196AB" w14:textId="77777777" w:rsidR="00FB6BCB" w:rsidRPr="002972DB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B32CD" id="_x0000_s1244" type="#_x0000_t202" style="position:absolute;margin-left:342.7pt;margin-top:735.5pt;width:118.45pt;height:15.3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AHB37/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F1196AB" w14:textId="77777777" w:rsidR="00FB6BCB" w:rsidRPr="002972DB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8544" behindDoc="0" locked="1" layoutInCell="1" allowOverlap="1" wp14:anchorId="5AA8C5BA" wp14:editId="17B64EFC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0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DF0D9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8C5BA" id="_x0000_s1245" type="#_x0000_t202" style="position:absolute;margin-left:467.2pt;margin-top:735.4pt;width:40.7pt;height:12.9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GM22CP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0CDF0D9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6016" behindDoc="0" locked="1" layoutInCell="1" allowOverlap="1" wp14:anchorId="4800C7ED" wp14:editId="6102B9A5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0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D5652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0C7ED" id="_x0000_s1246" type="#_x0000_t202" style="position:absolute;margin-left:172.35pt;margin-top:726.3pt;width:53.9pt;height:9.9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I22XRv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779D5652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4448" behindDoc="0" locked="1" layoutInCell="1" allowOverlap="1" wp14:anchorId="4098D405" wp14:editId="420A9EEE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0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58F68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D405" id="_x0000_s1247" type="#_x0000_t202" style="position:absolute;margin-left:172.9pt;margin-top:735.55pt;width:62.95pt;height:12.9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A058F68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2C7FE582" wp14:editId="419465EC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058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A766CCD" id="Gerade Verbindung 43" o:spid="_x0000_s1026" style="position:absolute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3664" behindDoc="0" locked="1" layoutInCell="1" allowOverlap="1" wp14:anchorId="7516E353" wp14:editId="0A1BEA21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0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B8BAE" w14:textId="5347C452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3351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6E353" id="_x0000_s1248" type="#_x0000_t202" style="position:absolute;margin-left:399.75pt;margin-top:795.3pt;width:62.05pt;height:12.9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7VDJG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725B8BAE" w14:textId="5347C452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3351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9568" behindDoc="0" locked="1" layoutInCell="1" allowOverlap="1" wp14:anchorId="6BF1BAF1" wp14:editId="339DB047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0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A7890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1BAF1" id="_x0000_s1249" type="#_x0000_t202" style="position:absolute;margin-left:342.2pt;margin-top:794.2pt;width:29.45pt;height:12.9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yZT+A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D0A7890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2640" behindDoc="0" locked="1" layoutInCell="1" allowOverlap="1" wp14:anchorId="43807008" wp14:editId="3156AD63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0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00AF2" w14:textId="75253B26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07008" id="_x0000_s1250" type="#_x0000_t202" style="position:absolute;margin-left:490.35pt;margin-top:794.2pt;width:18.2pt;height:12.9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FUmP8f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5C00AF2" w14:textId="75253B26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1616" behindDoc="0" locked="1" layoutInCell="1" allowOverlap="1" wp14:anchorId="65467792" wp14:editId="5B65F640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0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0CF90" w14:textId="3378769D" w:rsidR="00FB6BCB" w:rsidRPr="008A70C4" w:rsidRDefault="00504A81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67792" id="_x0000_s1251" type="#_x0000_t202" style="position:absolute;margin-left:467.35pt;margin-top:793.3pt;width:18.2pt;height:12.9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bvnZXfsBAADa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4370CF90" w14:textId="3378769D" w:rsidR="00FB6BCB" w:rsidRPr="008A70C4" w:rsidRDefault="00504A81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7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0592" behindDoc="0" locked="1" layoutInCell="1" allowOverlap="1" wp14:anchorId="71A4E9C3" wp14:editId="5EA8C8FC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0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7A57F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4E9C3" id="_x0000_s1252" type="#_x0000_t202" style="position:absolute;margin-left:375.85pt;margin-top:794.2pt;width:18.2pt;height:12.9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Yp6DKf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9D7A57F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2400" behindDoc="0" locked="1" layoutInCell="1" allowOverlap="1" wp14:anchorId="0C336229" wp14:editId="2A4986FA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0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F4DF57" w14:textId="77777777" w:rsidR="00FB6BCB" w:rsidRDefault="00FB6BCB" w:rsidP="00FB6BC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0D28DD28" w14:textId="77777777" w:rsidR="00FB6BCB" w:rsidRPr="00640624" w:rsidRDefault="00FB6BCB" w:rsidP="00FB6BC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36229" id="_x0000_s1253" type="#_x0000_t202" style="position:absolute;margin-left:175.4pt;margin-top:770.55pt;width:159.55pt;height:36.4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23R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YlC9SbeTDFto&#10;jyQEwuQ9eisU9IC/OBvIdw0PP/cCFWfmoyMxk0nPAZ6D7TkQTtLVhsuInE2bu5jtPNG8JZk7nRW4&#10;1j61SQ7Kwpzcniz6fJ//ur7JzW8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PpvbdH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40F4DF57" w14:textId="77777777" w:rsidR="00FB6BCB" w:rsidRDefault="00FB6BCB" w:rsidP="00FB6BC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0D28DD28" w14:textId="77777777" w:rsidR="00FB6BCB" w:rsidRPr="00640624" w:rsidRDefault="00FB6BCB" w:rsidP="00FB6BC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1376" behindDoc="0" locked="1" layoutInCell="1" allowOverlap="1" wp14:anchorId="61CBF49E" wp14:editId="68743C65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0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9051F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BF49E" id="_x0000_s1254" type="#_x0000_t202" style="position:absolute;margin-left:173.4pt;margin-top:703.3pt;width:164pt;height:16.8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atQe9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3B9051F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6800" behindDoc="0" locked="1" layoutInCell="1" allowOverlap="1" wp14:anchorId="4E3DD737" wp14:editId="357641BB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0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65BF1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DD737" id="_x0000_s1255" type="#_x0000_t202" style="position:absolute;margin-left:2.1pt;margin-top:695.65pt;width:76.65pt;height:9.9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p45VH/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1C065BF1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5776" behindDoc="0" locked="1" layoutInCell="1" allowOverlap="1" wp14:anchorId="14C47A3A" wp14:editId="5091CDFF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0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01F2C2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47A3A" id="_x0000_s1256" type="#_x0000_t202" style="position:absolute;margin-left:172.25pt;margin-top:695.95pt;width:37.7pt;height:9.9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3B01F2C2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3968" behindDoc="0" locked="1" layoutInCell="1" allowOverlap="1" wp14:anchorId="0498A20E" wp14:editId="6E8DB492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0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ADDE2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8A20E" id="_x0000_s1257" type="#_x0000_t202" style="position:absolute;margin-left:342.2pt;margin-top:785.3pt;width:29.45pt;height:9.9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FOe2DP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4CADDE2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2944" behindDoc="0" locked="1" layoutInCell="1" allowOverlap="1" wp14:anchorId="4D553BCD" wp14:editId="59E3FD90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0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F060A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53BCD" id="_x0000_s1258" type="#_x0000_t202" style="position:absolute;margin-left:375.85pt;margin-top:785.85pt;width:18.2pt;height:9.9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05AF060A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1920" behindDoc="0" locked="1" layoutInCell="1" allowOverlap="1" wp14:anchorId="1A837234" wp14:editId="3FC0F627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0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7666E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37234" id="_x0000_s1259" type="#_x0000_t202" style="position:absolute;margin-left:399.75pt;margin-top:785.85pt;width:26.5pt;height:9.9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UxbyS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687666E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0896" behindDoc="0" locked="1" layoutInCell="1" allowOverlap="1" wp14:anchorId="68B01806" wp14:editId="4696808F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07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157AA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01806" id="_x0000_s1260" type="#_x0000_t202" style="position:absolute;margin-left:488.7pt;margin-top:785.25pt;width:20.4pt;height:9.9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T2pcRP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37157AA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9872" behindDoc="0" locked="1" layoutInCell="1" allowOverlap="1" wp14:anchorId="16CEDABF" wp14:editId="18AAA157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0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CD619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EDABF" id="_x0000_s1261" type="#_x0000_t202" style="position:absolute;margin-left:466.85pt;margin-top:785.6pt;width:18.2pt;height:9.9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E3CD619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6736" behindDoc="0" locked="1" layoutInCell="1" allowOverlap="1" wp14:anchorId="64FC32D0" wp14:editId="3A3635D9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0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E3F8C" w14:textId="77777777" w:rsidR="00FB6BCB" w:rsidRPr="00D00A94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C32D0" id="_x0000_s1262" type="#_x0000_t202" style="position:absolute;margin-left:6.2pt;margin-top:792.25pt;width:159.4pt;height:14.8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Q/OB9/wBAADb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EEE3F8C" w14:textId="77777777" w:rsidR="00FB6BCB" w:rsidRPr="00D00A94" w:rsidRDefault="00FB6BCB" w:rsidP="00FB6BCB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4688" behindDoc="0" locked="1" layoutInCell="1" allowOverlap="1" wp14:anchorId="4CBC88F8" wp14:editId="77DF6257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07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895C2" w14:textId="77777777" w:rsidR="00FB6BCB" w:rsidRPr="00922583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C88F8" id="_x0000_s1263" type="#_x0000_t202" style="position:absolute;margin-left:5.1pt;margin-top:774.75pt;width:159.4pt;height:17.55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bcXio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50895C2" w14:textId="77777777" w:rsidR="00FB6BCB" w:rsidRPr="00922583" w:rsidRDefault="00FB6BCB" w:rsidP="00FB6BCB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8304" behindDoc="0" locked="1" layoutInCell="1" allowOverlap="1" wp14:anchorId="4FCC920D" wp14:editId="760BCCAB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07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5FA49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Beilage 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C920D" id="_x0000_s1264" type="#_x0000_t202" style="position:absolute;margin-left:2.75pt;margin-top:706pt;width:164.3pt;height:15.7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DDU/aP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2565FA49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Beilage 5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4752" behindDoc="0" locked="1" layoutInCell="1" allowOverlap="1" wp14:anchorId="3DB7B50E" wp14:editId="4BA9BA85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07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F8EF2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7B50E" id="_x0000_s1265" type="#_x0000_t202" style="position:absolute;margin-left:172.05pt;margin-top:755.1pt;width:37.7pt;height:9.9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k7n/QEAANo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543F8EF2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49655163" wp14:editId="4EF03155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077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701DAAE" id="Gerade Verbindung 33" o:spid="_x0000_s1026" style="position:absolute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6FA17912" wp14:editId="20AE96A9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078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CA552C6" id="Gerade Verbindung 34" o:spid="_x0000_s1026" style="position:absolute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64D69341" wp14:editId="16DC17DB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079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6DE5A82" id="Gerade Verbindung 35" o:spid="_x0000_s1026" style="position:absolute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148BEDF9" wp14:editId="573532E3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080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14E4CD5" id="Gerade Verbindung 36" o:spid="_x0000_s1026" style="position:absolute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2EEE089B" wp14:editId="7CCCE97D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081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699C4F6" id="Gerade Verbindung 37" o:spid="_x0000_s1026" style="position:absolute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5296" behindDoc="0" locked="1" layoutInCell="0" allowOverlap="1" wp14:anchorId="5C264FAD" wp14:editId="44CB9602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082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DA53353" id="Gerade Verbindung 38" o:spid="_x0000_s1026" style="position:absolute;z-index:25221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6320" behindDoc="0" locked="1" layoutInCell="1" allowOverlap="1" wp14:anchorId="5146B5B9" wp14:editId="20B662BC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083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82B83AC" id="Gerade Verbindung 39" o:spid="_x0000_s1026" style="position:absolute;z-index:252216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0FF688B0" wp14:editId="7FE678DD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084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D476CEA" id="Gerade Verbindung 40" o:spid="_x0000_s1026" style="position:absolute;z-index:252214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7B7A794" wp14:editId="6BA4A4D1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085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0C28BCC" id="Gerade Verbindung 41" o:spid="_x0000_s1026" style="position:absolute;z-index:25222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2653CDC7" wp14:editId="780A1BD6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086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1DE4EAB" id="Gerade Verbindung 42" o:spid="_x0000_s1026" style="position:absolute;z-index:25222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6DAEB10" wp14:editId="07788448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087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ED9D774" id="Gerade Verbindung 45" o:spid="_x0000_s1026" style="position:absolute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35776BDD" wp14:editId="4171CF7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88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80D5A6B" id="Gerade Verbindung 46" o:spid="_x0000_s1026" style="position:absolute;z-index:25221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4631857D" wp14:editId="74DAE426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089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1034E62" id="Gerade Verbindung 47" o:spid="_x0000_s1026" style="position:absolute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3248" behindDoc="0" locked="1" layoutInCell="1" allowOverlap="1" wp14:anchorId="0C6F7A8C" wp14:editId="2BBD0056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090" name="Rechteck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w14:anchorId="12840BF6" id="Rechteck 1090" o:spid="_x0000_s1026" style="position:absolute;margin-left:0;margin-top:-785.3pt;width:510.25pt;height:785.2pt;z-index:25221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6550A1F5" w14:textId="632E2844" w:rsidR="00694624" w:rsidRDefault="00694624" w:rsidP="00FB6BCB">
      <w:pPr>
        <w:rPr>
          <w:noProof/>
        </w:rPr>
      </w:pPr>
    </w:p>
    <w:p w14:paraId="777064D1" w14:textId="64573C6C" w:rsidR="00640624" w:rsidRDefault="00640624" w:rsidP="00FB6BCB"/>
    <w:p w14:paraId="33FD5220" w14:textId="53367CAE" w:rsidR="009034B8" w:rsidRDefault="009034B8" w:rsidP="009034B8"/>
    <w:p w14:paraId="76C12E1B" w14:textId="16C08E9B" w:rsidR="00FB6BCB" w:rsidRDefault="00BB5B5E" w:rsidP="009034B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2B7F23" wp14:editId="423A9DC0">
            <wp:extent cx="3920222" cy="5996762"/>
            <wp:effectExtent l="0" t="0" r="4445" b="4445"/>
            <wp:docPr id="1159" name="Grafik 1159" descr="Ein Bild, das Diagramm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" name="Grafik 1159" descr="Ein Bild, das Diagramm, Pla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07" cy="603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A66F" w14:textId="77777777" w:rsidR="00BB5B5E" w:rsidRDefault="00BB5B5E" w:rsidP="009034B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3F4FE15" w14:textId="77777777" w:rsidR="00FB6BCB" w:rsidRDefault="00FB6B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FB4A3CB" w14:textId="279E8FF7" w:rsidR="00FB6BCB" w:rsidRDefault="00FB6BCB" w:rsidP="00B57BAE">
      <w:r w:rsidRPr="00640624">
        <w:rPr>
          <w:noProof/>
          <w:lang w:eastAsia="de-AT"/>
        </w:rPr>
        <w:lastRenderedPageBreak/>
        <w:drawing>
          <wp:anchor distT="0" distB="0" distL="114300" distR="114300" simplePos="0" relativeHeight="252341248" behindDoc="1" locked="1" layoutInCell="1" allowOverlap="1" wp14:anchorId="04D2768A" wp14:editId="191A4229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154" name="Grafik 1154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Grafik 1154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1F68D0F3" wp14:editId="1324BAA5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92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2B7C980" id="Gerade Verbindung 44" o:spid="_x0000_s1026" style="position:absolute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0319008C" wp14:editId="71369B9A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93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53A3D15" id="Gerade Verbindung 31" o:spid="_x0000_s1026" style="position:absolute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56FC4B3F" wp14:editId="27DF9AD0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94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784B370" id="Gerade Verbindung 29" o:spid="_x0000_s1026" style="position:absolute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4624" behindDoc="0" locked="1" layoutInCell="1" allowOverlap="1" wp14:anchorId="4842D8C1" wp14:editId="478250FC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0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36D4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2D8C1" id="_x0000_s1266" type="#_x0000_t202" style="position:absolute;margin-left:241pt;margin-top:725.25pt;width:28.15pt;height:9.9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8036D4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5648" behindDoc="0" locked="1" layoutInCell="1" allowOverlap="1" wp14:anchorId="6D69AA76" wp14:editId="09BD65AF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0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42EE9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9AA76" id="_x0000_s1267" type="#_x0000_t202" style="position:absolute;margin-left:274.65pt;margin-top:725.55pt;width:27.85pt;height:9.9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yDlUuf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6842EE9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6672" behindDoc="0" locked="1" layoutInCell="1" allowOverlap="1" wp14:anchorId="41F2A4F2" wp14:editId="14AE9E80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0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86C9F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2A4F2" id="_x0000_s1268" type="#_x0000_t202" style="position:absolute;margin-left:308pt;margin-top:725.25pt;width:29.45pt;height:9.9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7o/na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8086C9F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1008" behindDoc="0" locked="1" layoutInCell="1" allowOverlap="1" wp14:anchorId="0A034C07" wp14:editId="3B884C82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0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BF0A5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34C07" id="_x0000_s1269" type="#_x0000_t202" style="position:absolute;margin-left:240.45pt;margin-top:735pt;width:29.85pt;height:12.9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uks/QEAANo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s+eztPt5MK&#10;W6ifSAeE0Xr0VChoAX9z1pPtBA+/9hI1Z/aTIy2TR08BnoLtKZBO0VXBVUTOxs1tzG4ead6Qyo3J&#10;ClxqH9skA2VhjmZPDn25z39dnuTmGQ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PWa6Sz9AQAA2g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63BF0A5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2032" behindDoc="0" locked="1" layoutInCell="1" allowOverlap="1" wp14:anchorId="76EBF841" wp14:editId="559FDE6E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0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BBE76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BF841" id="_x0000_s1270" type="#_x0000_t202" style="position:absolute;margin-left:273.25pt;margin-top:733.6pt;width:29.85pt;height:12.9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348BBE76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3056" behindDoc="0" locked="1" layoutInCell="1" allowOverlap="1" wp14:anchorId="712515DF" wp14:editId="36C50C24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1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168A82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515DF" id="_x0000_s1271" type="#_x0000_t202" style="position:absolute;margin-left:308pt;margin-top:734.15pt;width:31.45pt;height:12.9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0168A82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406F8BEF" wp14:editId="125814E9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101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294CB46" id="Gerade Verbindung 32" o:spid="_x0000_s1026" style="position:absolute;z-index:25229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3360" behindDoc="0" locked="1" layoutInCell="1" allowOverlap="1" wp14:anchorId="5826F440" wp14:editId="697531A2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1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CC8EAB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6F440" id="_x0000_s1272" type="#_x0000_t202" style="position:absolute;margin-left:414pt;margin-top:695.9pt;width:37.7pt;height:9.9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OvYGTv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BCC8EAB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4384" behindDoc="0" locked="1" layoutInCell="1" allowOverlap="1" wp14:anchorId="4FFE13C1" wp14:editId="6148AF46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1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A1042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E13C1" id="_x0000_s1273" type="#_x0000_t202" style="position:absolute;margin-left:342.6pt;margin-top:696.2pt;width:37.7pt;height:9.9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/+h/QEAANoDAAAOAAAAZHJzL2Uyb0RvYy54bWysU8tu2zAQvBfoPxC817LduH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18A1042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4864" behindDoc="0" locked="1" layoutInCell="1" allowOverlap="1" wp14:anchorId="3C78FA4E" wp14:editId="08274F11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1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EA187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8FA4E" id="_x0000_s1274" type="#_x0000_t202" style="position:absolute;margin-left:414.45pt;margin-top:704.8pt;width:93.3pt;height:14.3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Fl0yoz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89EA187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5888" behindDoc="0" locked="1" layoutInCell="1" allowOverlap="1" wp14:anchorId="6710F2A6" wp14:editId="1039C258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1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75A96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0F2A6" id="_x0000_s1275" type="#_x0000_t202" style="position:absolute;margin-left:342.45pt;margin-top:705.35pt;width:65.9pt;height:13.75pt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GCZTKn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8A75A96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0768" behindDoc="0" locked="1" layoutInCell="1" allowOverlap="1" wp14:anchorId="12E15CFF" wp14:editId="6AB970DC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1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AFC37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15CFF" id="_x0000_s1276" type="#_x0000_t202" style="position:absolute;margin-left:342.75pt;margin-top:765.8pt;width:48.35pt;height:12.9pt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4K0jr/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74AFC37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1792" behindDoc="0" locked="1" layoutInCell="1" allowOverlap="1" wp14:anchorId="672B9A09" wp14:editId="0EC13D9D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1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AAE02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B9A09" id="_x0000_s1277" type="#_x0000_t202" style="position:absolute;margin-left:433.65pt;margin-top:766.05pt;width:73.8pt;height:15.15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6QWLhv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72BAAE02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2576" behindDoc="0" locked="1" layoutInCell="1" allowOverlap="1" wp14:anchorId="26656A8E" wp14:editId="1BB59E1C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1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26F5E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56A8E" id="_x0000_s1278" type="#_x0000_t202" style="position:absolute;margin-left:342.7pt;margin-top:755.8pt;width:37.7pt;height:9.9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P6GAjP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EB26F5E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3600" behindDoc="0" locked="1" layoutInCell="1" allowOverlap="1" wp14:anchorId="217F4774" wp14:editId="2AE4F838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1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7780A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F4774" id="_x0000_s1279" type="#_x0000_t202" style="position:absolute;margin-left:433.4pt;margin-top:756.3pt;width:51.55pt;height:9.9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NGdSA/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E67780A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9744" behindDoc="0" locked="1" layoutInCell="1" allowOverlap="1" wp14:anchorId="2D135656" wp14:editId="59E3DA7C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1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4DA19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35656" id="_x0000_s1280" type="#_x0000_t202" style="position:absolute;margin-left:399.7pt;margin-top:756.3pt;width:29.3pt;height:9.9pt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In3Y9T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274DA19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1541BE8F" wp14:editId="163842ED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111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B5E17CF" id="Gerade Verbindung 28" o:spid="_x0000_s1026" style="position:absolute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076C42D0" wp14:editId="5F4BC854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112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EB241F2" id="Gerade Verbindung 294" o:spid="_x0000_s1026" style="position:absolute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2816" behindDoc="0" locked="1" layoutInCell="1" allowOverlap="1" wp14:anchorId="79512324" wp14:editId="38BE1A1C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1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FA8FA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12324" id="_x0000_s1281" type="#_x0000_t202" style="position:absolute;margin-left:399.75pt;margin-top:766.05pt;width:28.15pt;height:15.15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GJTWJv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7DFA8FA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0528" behindDoc="0" locked="1" layoutInCell="1" allowOverlap="1" wp14:anchorId="6FFC6BBA" wp14:editId="41BDAA51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1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26BFE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C6BBA" id="_x0000_s1282" type="#_x0000_t202" style="position:absolute;margin-left:342.15pt;margin-top:726.05pt;width:43.45pt;height:9.9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VD6MWv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A626BFE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7696" behindDoc="0" locked="1" layoutInCell="1" allowOverlap="1" wp14:anchorId="243BC70F" wp14:editId="245057ED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1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5D2B3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BC70F" id="_x0000_s1283" type="#_x0000_t202" style="position:absolute;margin-left:466.4pt;margin-top:725.5pt;width:29.8pt;height:9.9pt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CD5D2B3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3949F1E5" wp14:editId="64D1AD04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16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4D5A650" id="Gerade Verbindung 30" o:spid="_x0000_s1026" style="position:absolute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8960" behindDoc="0" locked="1" layoutInCell="1" allowOverlap="1" wp14:anchorId="5AE74F96" wp14:editId="76E52539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1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11EA7" w14:textId="77777777" w:rsidR="00FB6BCB" w:rsidRPr="002972DB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74F96" id="_x0000_s1284" type="#_x0000_t202" style="position:absolute;margin-left:342.7pt;margin-top:735.5pt;width:118.45pt;height:15.3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C70CBT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2011EA7" w14:textId="77777777" w:rsidR="00FB6BCB" w:rsidRPr="002972DB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4080" behindDoc="0" locked="1" layoutInCell="1" allowOverlap="1" wp14:anchorId="4FD205F3" wp14:editId="473B1A10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1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01CFCC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205F3" id="_x0000_s1285" type="#_x0000_t202" style="position:absolute;margin-left:467.2pt;margin-top:735.4pt;width:40.7pt;height:12.9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N/hho/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001CFCC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1552" behindDoc="0" locked="1" layoutInCell="1" allowOverlap="1" wp14:anchorId="4163A909" wp14:editId="27589437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11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DAADD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3A909" id="_x0000_s1286" type="#_x0000_t202" style="position:absolute;margin-left:172.35pt;margin-top:726.3pt;width:53.9pt;height:9.9pt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DFhA7f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408DAADD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9984" behindDoc="0" locked="1" layoutInCell="1" allowOverlap="1" wp14:anchorId="0C3AC292" wp14:editId="4547248B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1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0AD64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AC292" id="_x0000_s1287" type="#_x0000_t202" style="position:absolute;margin-left:172.9pt;margin-top:735.55pt;width:62.95pt;height:12.9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5E0AD64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5551C99A" wp14:editId="3DB0025F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121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2409AAC" id="Gerade Verbindung 43" o:spid="_x0000_s1026" style="position:absolute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9200" behindDoc="0" locked="1" layoutInCell="1" allowOverlap="1" wp14:anchorId="2457BFCB" wp14:editId="55659AF2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12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88548" w14:textId="4B90B59F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3351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7BFCB" id="_x0000_s1288" type="#_x0000_t202" style="position:absolute;margin-left:399.75pt;margin-top:795.3pt;width:62.05pt;height:12.9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JRh5e38AQAA2g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7688548" w14:textId="4B90B59F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3351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5104" behindDoc="0" locked="1" layoutInCell="1" allowOverlap="1" wp14:anchorId="35F62BB4" wp14:editId="3FF7608C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12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DFE96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62BB4" id="_x0000_s1289" type="#_x0000_t202" style="position:absolute;margin-left:342.2pt;margin-top:794.2pt;width:29.45pt;height:12.9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dUOgr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FCDFE96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8176" behindDoc="0" locked="1" layoutInCell="1" allowOverlap="1" wp14:anchorId="103FB1A1" wp14:editId="768E2E00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1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C9BC2" w14:textId="0B812FFD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FB1A1" id="_x0000_s1290" type="#_x0000_t202" style="position:absolute;margin-left:490.35pt;margin-top:794.2pt;width:18.2pt;height:12.9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HoT6Gz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CAC9BC2" w14:textId="0B812FFD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7152" behindDoc="0" locked="1" layoutInCell="1" allowOverlap="1" wp14:anchorId="47879EE6" wp14:editId="38E7C2C9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1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01E18" w14:textId="406C0824" w:rsidR="00FB6BCB" w:rsidRPr="008A70C4" w:rsidRDefault="00504A81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79EE6" id="_x0000_s1291" type="#_x0000_t202" style="position:absolute;margin-left:467.35pt;margin-top:793.3pt;width:18.2pt;height:12.9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QcwO9vsBAADa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4E01E18" w14:textId="406C0824" w:rsidR="00FB6BCB" w:rsidRPr="008A70C4" w:rsidRDefault="00504A81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8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6128" behindDoc="0" locked="1" layoutInCell="1" allowOverlap="1" wp14:anchorId="2E285BB5" wp14:editId="5D52FB8E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1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F5689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85BB5" id="_x0000_s1292" type="#_x0000_t202" style="position:absolute;margin-left:375.85pt;margin-top:794.2pt;width:18.2pt;height:12.9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TatUgv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EF5689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7936" behindDoc="0" locked="1" layoutInCell="1" allowOverlap="1" wp14:anchorId="53895764" wp14:editId="56EA8B3E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1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D79B1D" w14:textId="77777777" w:rsidR="00FB6BCB" w:rsidRDefault="00FB6BCB" w:rsidP="00FB6BC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56667D1A" w14:textId="77777777" w:rsidR="00FB6BCB" w:rsidRPr="00640624" w:rsidRDefault="00FB6BCB" w:rsidP="00FB6BC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95764" id="_x0000_s1293" type="#_x0000_t202" style="position:absolute;margin-left:175.4pt;margin-top:770.55pt;width:159.55pt;height:36.4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rp6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YrB8k24nGbbQ&#10;HkkIhMl79FYo6AF/cTaQ7xoefu4FKs7MR0diJpOeAzwH23MgnKSrDZcROZs2dzHbeaJ5SzJ3Oitw&#10;rX1qkxyUhTm5PVn0+T7/dX2Tm98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NVaunr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CD79B1D" w14:textId="77777777" w:rsidR="00FB6BCB" w:rsidRDefault="00FB6BCB" w:rsidP="00FB6BC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56667D1A" w14:textId="77777777" w:rsidR="00FB6BCB" w:rsidRPr="00640624" w:rsidRDefault="00FB6BCB" w:rsidP="00FB6BC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6912" behindDoc="0" locked="1" layoutInCell="1" allowOverlap="1" wp14:anchorId="7EECA349" wp14:editId="57411896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1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A38EB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CA349" id="_x0000_s1294" type="#_x0000_t202" style="position:absolute;margin-left:173.4pt;margin-top:703.3pt;width:164pt;height:16.8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1gNAW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4DA38EB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2336" behindDoc="0" locked="1" layoutInCell="1" allowOverlap="1" wp14:anchorId="77591013" wp14:editId="2ECAA416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1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66D7B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91013" id="_x0000_s1295" type="#_x0000_t202" style="position:absolute;margin-left:2.1pt;margin-top:695.65pt;width:76.65pt;height:9.9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2C66D7B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1312" behindDoc="0" locked="1" layoutInCell="1" allowOverlap="1" wp14:anchorId="2F05AB26" wp14:editId="07838B67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13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2E6EC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5AB26" id="_x0000_s1296" type="#_x0000_t202" style="position:absolute;margin-left:172.25pt;margin-top:695.95pt;width:37.7pt;height:9.9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0162E6EC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9504" behindDoc="0" locked="1" layoutInCell="1" allowOverlap="1" wp14:anchorId="5C87A38A" wp14:editId="5A99DD04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1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419A0A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7A38A" id="_x0000_s1297" type="#_x0000_t202" style="position:absolute;margin-left:342.2pt;margin-top:785.3pt;width:29.45pt;height:9.9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O9Jhp/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A419A0A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8480" behindDoc="0" locked="1" layoutInCell="1" allowOverlap="1" wp14:anchorId="5BC0D445" wp14:editId="0F9C3189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1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F5537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0D445" id="_x0000_s1298" type="#_x0000_t202" style="position:absolute;margin-left:375.85pt;margin-top:785.85pt;width:18.2pt;height:9.9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z52nm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1BF5537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7456" behindDoc="0" locked="1" layoutInCell="1" allowOverlap="1" wp14:anchorId="76251FC5" wp14:editId="0940C1F4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1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34ED4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51FC5" id="_x0000_s1299" type="#_x0000_t202" style="position:absolute;margin-left:399.75pt;margin-top:785.85pt;width:26.5pt;height:9.9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e/BrOf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34ED4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6432" behindDoc="0" locked="1" layoutInCell="1" allowOverlap="1" wp14:anchorId="145D6B03" wp14:editId="5EDEFC7F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1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FB5E0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D6B03" id="_x0000_s1300" type="#_x0000_t202" style="position:absolute;margin-left:488.7pt;margin-top:785.25pt;width:20.4pt;height:9.9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YF+L7/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D7FB5E0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5408" behindDoc="0" locked="1" layoutInCell="1" allowOverlap="1" wp14:anchorId="2B898CFF" wp14:editId="56F2EBF3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1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1409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98CFF" id="_x0000_s1301" type="#_x0000_t202" style="position:absolute;margin-left:466.85pt;margin-top:785.6pt;width:18.2pt;height:9.9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UPY7lP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771409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2272" behindDoc="0" locked="1" layoutInCell="1" allowOverlap="1" wp14:anchorId="4052B6E6" wp14:editId="403F656E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1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7E88D" w14:textId="77777777" w:rsidR="00FB6BCB" w:rsidRPr="00D00A94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2B6E6" id="_x0000_s1302" type="#_x0000_t202" style="position:absolute;margin-left:6.2pt;margin-top:792.25pt;width:159.4pt;height:14.8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bMZWXPwBAADb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EC7E88D" w14:textId="77777777" w:rsidR="00FB6BCB" w:rsidRPr="00D00A94" w:rsidRDefault="00FB6BCB" w:rsidP="00FB6BCB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0224" behindDoc="0" locked="1" layoutInCell="1" allowOverlap="1" wp14:anchorId="5B22F890" wp14:editId="67A690B7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1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14130" w14:textId="77777777" w:rsidR="00FB6BCB" w:rsidRPr="00922583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2F890" id="_x0000_s1303" type="#_x0000_t202" style="position:absolute;margin-left:5.1pt;margin-top:774.75pt;width:159.4pt;height:17.55pt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0RK8D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46314130" w14:textId="77777777" w:rsidR="00FB6BCB" w:rsidRPr="00922583" w:rsidRDefault="00FB6BCB" w:rsidP="00FB6BCB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3840" behindDoc="0" locked="1" layoutInCell="1" allowOverlap="1" wp14:anchorId="7C0AA59A" wp14:editId="3F7FFF14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13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EB1B7" w14:textId="636CC2A0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B7714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AA59A" id="_x0000_s1304" type="#_x0000_t202" style="position:absolute;margin-left:2.75pt;margin-top:706pt;width:164.3pt;height:15.75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IwDow/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6A9EB1B7" w14:textId="636CC2A0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B7714E">
                        <w:rPr>
                          <w:rFonts w:ascii="Arial" w:hAnsi="Arial" w:cs="Arial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0288" behindDoc="0" locked="1" layoutInCell="1" allowOverlap="1" wp14:anchorId="2C697F1A" wp14:editId="663DE44E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13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4AD2B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97F1A" id="_x0000_s1305" type="#_x0000_t202" style="position:absolute;margin-left:172.05pt;margin-top:755.1pt;width:37.7pt;height:9.9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5lM/A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514AD2B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F6C78B2" wp14:editId="2F5F483D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140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8163FE2" id="Gerade Verbindung 33" o:spid="_x0000_s1026" style="position:absolute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7563247F" wp14:editId="777C2241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141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6FAC486" id="Gerade Verbindung 34" o:spid="_x0000_s1026" style="position:absolute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703B1D35" wp14:editId="26DC755D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142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D16720E" id="Gerade Verbindung 35" o:spid="_x0000_s1026" style="position:absolute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728F350B" wp14:editId="7AF2D30A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143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936D7F8" id="Gerade Verbindung 36" o:spid="_x0000_s1026" style="position:absolute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50972423" wp14:editId="51523625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144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746D337" id="Gerade Verbindung 37" o:spid="_x0000_s1026" style="position:absolute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0832" behindDoc="0" locked="1" layoutInCell="0" allowOverlap="1" wp14:anchorId="59F404B4" wp14:editId="01655060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145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4289890" id="Gerade Verbindung 38" o:spid="_x0000_s1026" style="position:absolute;z-index:25228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1856" behindDoc="0" locked="1" layoutInCell="1" allowOverlap="1" wp14:anchorId="26C92454" wp14:editId="0D837FDD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146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3DE65E3" id="Gerade Verbindung 39" o:spid="_x0000_s1026" style="position:absolute;z-index:25228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08CCFBFF" wp14:editId="3AEC1208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147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93AF406" id="Gerade Verbindung 40" o:spid="_x0000_s1026" style="position:absolute;z-index:25227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0D7C9B6F" wp14:editId="006396F1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148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6911CB9" id="Gerade Verbindung 41" o:spid="_x0000_s1026" style="position:absolute;z-index:25229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07A25613" wp14:editId="79CCC50E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149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3F6C38F" id="Gerade Verbindung 42" o:spid="_x0000_s1026" style="position:absolute;z-index:25228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3FB0B478" wp14:editId="79083D07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150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CA43B1A" id="Gerade Verbindung 45" o:spid="_x0000_s1026" style="position:absolute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4C1A22CA" wp14:editId="21B572EE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51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CCCF25B" id="Gerade Verbindung 46" o:spid="_x0000_s1026" style="position:absolute;z-index:25228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4906DC3E" wp14:editId="273C10D0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152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7DD273E" id="Gerade Verbindung 47" o:spid="_x0000_s1026" style="position:absolute;z-index:25228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8784" behindDoc="0" locked="1" layoutInCell="1" allowOverlap="1" wp14:anchorId="465DD0AE" wp14:editId="181B8A3D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153" name="Rechteck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w14:anchorId="213179D1" id="Rechteck 1153" o:spid="_x0000_s1026" style="position:absolute;margin-left:0;margin-top:-785.3pt;width:510.25pt;height:785.2pt;z-index:25227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0905CABB" w14:textId="6A922F50" w:rsidR="00B57BAE" w:rsidRDefault="00B57BAE" w:rsidP="00B57BAE"/>
    <w:p w14:paraId="052DF153" w14:textId="4E8FA7C9" w:rsidR="00B7714E" w:rsidRDefault="00B7714E" w:rsidP="00B57BAE"/>
    <w:p w14:paraId="7824B16B" w14:textId="77777777" w:rsidR="00B7714E" w:rsidRDefault="00B7714E" w:rsidP="00B57BAE"/>
    <w:p w14:paraId="13DAD60A" w14:textId="365ECB10" w:rsidR="00B57BAE" w:rsidRDefault="00B7714E" w:rsidP="00B7714E">
      <w:pPr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A0FF53" wp14:editId="546FFD2D">
            <wp:extent cx="3622228" cy="5656329"/>
            <wp:effectExtent l="0" t="0" r="0" b="1905"/>
            <wp:docPr id="1160" name="Grafik 1160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" name="Grafik 1160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723" cy="56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CB51C" w14:textId="77777777" w:rsidR="00B57BAE" w:rsidRDefault="00B57BAE" w:rsidP="00B57BA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46365FF" w14:textId="37DE41AB" w:rsidR="00B57BAE" w:rsidRDefault="00B57BAE" w:rsidP="00B57BAE">
      <w:pPr>
        <w:jc w:val="center"/>
        <w:rPr>
          <w:rFonts w:ascii="Arial" w:hAnsi="Arial" w:cs="Arial"/>
          <w:sz w:val="24"/>
          <w:szCs w:val="24"/>
        </w:rPr>
      </w:pPr>
    </w:p>
    <w:p w14:paraId="684E9071" w14:textId="5F118F55" w:rsidR="00FB6BCB" w:rsidRDefault="00FB6B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988697B" w14:textId="2C08EE30" w:rsidR="00B57BAE" w:rsidRPr="00351E5A" w:rsidRDefault="00351E5A" w:rsidP="00351E5A">
      <w:r w:rsidRPr="00640624">
        <w:rPr>
          <w:noProof/>
          <w:lang w:eastAsia="de-AT"/>
        </w:rPr>
        <w:lastRenderedPageBreak/>
        <w:drawing>
          <wp:anchor distT="0" distB="0" distL="114300" distR="114300" simplePos="0" relativeHeight="252406784" behindDoc="1" locked="1" layoutInCell="1" allowOverlap="1" wp14:anchorId="4F80304E" wp14:editId="03C9F190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224" name="Grafik 1224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" name="Grafik 1224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7544D0E4" wp14:editId="6C0EA1C7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62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10E5A07" id="Gerade Verbindung 44" o:spid="_x0000_s1026" style="position:absolute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08613F51" wp14:editId="15C6A8D2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63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B82B8E3" id="Gerade Verbindung 31" o:spid="_x0000_s1026" style="position:absolute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01474215" wp14:editId="25BEBF2D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64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C5400C1" id="Gerade Verbindung 29" o:spid="_x0000_s1026" style="position:absolute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0160" behindDoc="0" locked="1" layoutInCell="1" allowOverlap="1" wp14:anchorId="21B8E6E2" wp14:editId="4D7E40A8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1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CEF8D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E6E2" id="_x0000_s1306" type="#_x0000_t202" style="position:absolute;margin-left:241pt;margin-top:725.25pt;width:28.15pt;height:9.9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6ECEF8D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1184" behindDoc="0" locked="1" layoutInCell="1" allowOverlap="1" wp14:anchorId="7F835956" wp14:editId="6D073AC4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1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EBB42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35956" id="_x0000_s1307" type="#_x0000_t202" style="position:absolute;margin-left:274.65pt;margin-top:725.55pt;width:27.85pt;height:9.9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+GBcnv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AAEBB42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2208" behindDoc="0" locked="1" layoutInCell="1" allowOverlap="1" wp14:anchorId="49665B3A" wp14:editId="76C69ACE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1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28DF2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65B3A" id="_x0000_s1308" type="#_x0000_t202" style="position:absolute;margin-left:308pt;margin-top:725.25pt;width:29.45pt;height:9.9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L+vH9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C528DF2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6544" behindDoc="0" locked="1" layoutInCell="1" allowOverlap="1" wp14:anchorId="3C2DCFC4" wp14:editId="448860A7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1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C54E1" w14:textId="77777777" w:rsidR="00351E5A" w:rsidRPr="00777F7A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DCFC4" id="_x0000_s1309" type="#_x0000_t202" style="position:absolute;margin-left:240.45pt;margin-top:735pt;width:29.85pt;height:12.9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MXD4Qv9AQAA2g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461C54E1" w14:textId="77777777" w:rsidR="00351E5A" w:rsidRPr="00777F7A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7568" behindDoc="0" locked="1" layoutInCell="1" allowOverlap="1" wp14:anchorId="3EF0C753" wp14:editId="361BA121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1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11F05" w14:textId="77777777" w:rsidR="00351E5A" w:rsidRPr="00DF75BF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0C753" id="_x0000_s1310" type="#_x0000_t202" style="position:absolute;margin-left:273.25pt;margin-top:733.6pt;width:29.85pt;height:12.9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rN5/QEAANo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s+W75Nt5MK&#10;W6ifSAeE0Xr0VChoAX9z1pPtBA+/9hI1Z/aTIy2TR08BnoLtKZBO0VXBVUTOxs1tzG4ead6Qyo3J&#10;ClxqH9skA2VhjmZPDn25z39dnuTmGQ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ObSs3n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47F11F05" w14:textId="77777777" w:rsidR="00351E5A" w:rsidRPr="00DF75BF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8592" behindDoc="0" locked="1" layoutInCell="1" allowOverlap="1" wp14:anchorId="5D0150FE" wp14:editId="168D1098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1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FD025" w14:textId="77777777" w:rsidR="00351E5A" w:rsidRPr="00777F7A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150FE" id="_x0000_s1311" type="#_x0000_t202" style="position:absolute;margin-left:308pt;margin-top:734.15pt;width:31.45pt;height:12.9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83FD025" w14:textId="77777777" w:rsidR="00351E5A" w:rsidRPr="00777F7A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3CC25569" wp14:editId="06536DD9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171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7A402C8" id="Gerade Verbindung 32" o:spid="_x0000_s1026" style="position:absolute;z-index:25236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8896" behindDoc="0" locked="1" layoutInCell="1" allowOverlap="1" wp14:anchorId="49A9C2FF" wp14:editId="10AA8E13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1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0E04E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9C2FF" id="_x0000_s1312" type="#_x0000_t202" style="position:absolute;margin-left:414pt;margin-top:695.9pt;width:37.7pt;height:9.9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NuBERz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320E04E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9920" behindDoc="0" locked="1" layoutInCell="1" allowOverlap="1" wp14:anchorId="7A1935C8" wp14:editId="3431336A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1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9C109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935C8" id="_x0000_s1313" type="#_x0000_t202" style="position:absolute;margin-left:342.6pt;margin-top:696.2pt;width:37.7pt;height:9.9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4F73hv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F49C109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0400" behindDoc="0" locked="1" layoutInCell="1" allowOverlap="1" wp14:anchorId="5E8E49CA" wp14:editId="13B1B3E3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17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F7904" w14:textId="77777777" w:rsidR="00351E5A" w:rsidRPr="00E90F85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E49CA" id="_x0000_s1314" type="#_x0000_t202" style="position:absolute;margin-left:414.45pt;margin-top:704.8pt;width:93.3pt;height:14.3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Gktwqv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B7F7904" w14:textId="77777777" w:rsidR="00351E5A" w:rsidRPr="00E90F85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1424" behindDoc="0" locked="1" layoutInCell="1" allowOverlap="1" wp14:anchorId="234EB55A" wp14:editId="1D9005C7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17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28D4E" w14:textId="77777777" w:rsidR="00351E5A" w:rsidRPr="00E90F85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EB55A" id="_x0000_s1315" type="#_x0000_t202" style="position:absolute;margin-left:342.45pt;margin-top:705.35pt;width:65.9pt;height:13.75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FDARI7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64528D4E" w14:textId="77777777" w:rsidR="00351E5A" w:rsidRPr="00E90F85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6304" behindDoc="0" locked="1" layoutInCell="1" allowOverlap="1" wp14:anchorId="393A7318" wp14:editId="125E245B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17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3D71B" w14:textId="77777777" w:rsidR="00351E5A" w:rsidRPr="00E90F85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7318" id="_x0000_s1316" type="#_x0000_t202" style="position:absolute;margin-left:342.75pt;margin-top:765.8pt;width:48.35pt;height:12.9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0PQriP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E03D71B" w14:textId="77777777" w:rsidR="00351E5A" w:rsidRPr="00E90F85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7328" behindDoc="0" locked="1" layoutInCell="1" allowOverlap="1" wp14:anchorId="40A57938" wp14:editId="27284218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17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0049F" w14:textId="77777777" w:rsidR="00351E5A" w:rsidRPr="00E90F85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57938" id="_x0000_s1317" type="#_x0000_t202" style="position:absolute;margin-left:433.65pt;margin-top:766.05pt;width:73.8pt;height:15.15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0460049F" w14:textId="77777777" w:rsidR="00351E5A" w:rsidRPr="00E90F85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8112" behindDoc="0" locked="1" layoutInCell="1" allowOverlap="1" wp14:anchorId="4E7C6A02" wp14:editId="15FBC005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17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E0B1F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C6A02" id="_x0000_s1318" type="#_x0000_t202" style="position:absolute;margin-left:342.7pt;margin-top:755.8pt;width:37.7pt;height:9.9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D/iIq/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29E0B1F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9136" behindDoc="0" locked="1" layoutInCell="1" allowOverlap="1" wp14:anchorId="76024BDE" wp14:editId="51256B80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17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1D896A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24BDE" id="_x0000_s1319" type="#_x0000_t202" style="position:absolute;margin-left:433.4pt;margin-top:756.3pt;width:51.55pt;height:9.9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341D896A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5280" behindDoc="0" locked="1" layoutInCell="1" allowOverlap="1" wp14:anchorId="2399DE0D" wp14:editId="60E85650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18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D89BD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9DE0D" id="_x0000_s1320" type="#_x0000_t202" style="position:absolute;margin-left:399.7pt;margin-top:756.3pt;width:29.3pt;height:9.9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Lmua/P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C2D89BD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4C4420BD" wp14:editId="6CA8DF27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181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EA8821B" id="Gerade Verbindung 28" o:spid="_x0000_s1026" style="position:absolute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2585DBF9" wp14:editId="1B549C3A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182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5B8DDBE" id="Gerade Verbindung 294" o:spid="_x0000_s1026" style="position:absolute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8352" behindDoc="0" locked="1" layoutInCell="1" allowOverlap="1" wp14:anchorId="17FA1C76" wp14:editId="7122A7F7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18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9F685" w14:textId="77777777" w:rsidR="00351E5A" w:rsidRPr="00E90F85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A1C76" id="_x0000_s1321" type="#_x0000_t202" style="position:absolute;margin-left:399.75pt;margin-top:766.05pt;width:28.15pt;height:15.1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FIKULz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2A09F685" w14:textId="77777777" w:rsidR="00351E5A" w:rsidRPr="00E90F85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6064" behindDoc="0" locked="1" layoutInCell="1" allowOverlap="1" wp14:anchorId="5992AB69" wp14:editId="6AC6BE92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18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324A8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2AB69" id="_x0000_s1322" type="#_x0000_t202" style="position:absolute;margin-left:342.15pt;margin-top:726.05pt;width:43.45pt;height:9.9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ZGeEff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B4324A8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3232" behindDoc="0" locked="1" layoutInCell="1" allowOverlap="1" wp14:anchorId="6589E8AA" wp14:editId="76AFA4E3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18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E220CA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9E8AA" id="_x0000_s1323" type="#_x0000_t202" style="position:absolute;margin-left:466.4pt;margin-top:725.5pt;width:29.8pt;height:9.9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9E220CA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4B557E38" wp14:editId="29D7F799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86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05F5E4D" id="Gerade Verbindung 30" o:spid="_x0000_s1026" style="position:absolute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4496" behindDoc="0" locked="1" layoutInCell="1" allowOverlap="1" wp14:anchorId="5D426679" wp14:editId="57620B25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1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0C478" w14:textId="77777777" w:rsidR="00351E5A" w:rsidRPr="002972DB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26679" id="_x0000_s1324" type="#_x0000_t202" style="position:absolute;margin-left:342.7pt;margin-top:735.5pt;width:118.45pt;height:15.35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310C478" w14:textId="77777777" w:rsidR="00351E5A" w:rsidRPr="002972DB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9616" behindDoc="0" locked="1" layoutInCell="1" allowOverlap="1" wp14:anchorId="67526674" wp14:editId="5F314C13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1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4DF654" w14:textId="77777777" w:rsidR="00351E5A" w:rsidRPr="00777F7A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26674" id="_x0000_s1325" type="#_x0000_t202" style="position:absolute;margin-left:467.2pt;margin-top:735.4pt;width:40.7pt;height:12.9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B6FphP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54DF654" w14:textId="77777777" w:rsidR="00351E5A" w:rsidRPr="00777F7A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7088" behindDoc="0" locked="1" layoutInCell="1" allowOverlap="1" wp14:anchorId="0140703D" wp14:editId="201E86E4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1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FB9FA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0703D" id="_x0000_s1326" type="#_x0000_t202" style="position:absolute;margin-left:172.35pt;margin-top:726.3pt;width:53.9pt;height:9.9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3AEFB9FA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5520" behindDoc="0" locked="1" layoutInCell="1" allowOverlap="1" wp14:anchorId="4E298B2E" wp14:editId="2ACD4B73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1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E6DE9" w14:textId="77777777" w:rsidR="00351E5A" w:rsidRPr="00777F7A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98B2E" id="_x0000_s1327" type="#_x0000_t202" style="position:absolute;margin-left:172.9pt;margin-top:735.55pt;width:62.95pt;height:12.9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KW8jof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9BE6DE9" w14:textId="77777777" w:rsidR="00351E5A" w:rsidRPr="00777F7A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20D453F2" wp14:editId="0CA5243D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191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27BC279" id="Gerade Verbindung 43" o:spid="_x0000_s1026" style="position:absolute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4736" behindDoc="0" locked="1" layoutInCell="1" allowOverlap="1" wp14:anchorId="366BE9EA" wp14:editId="64F980DC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1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B3F10" w14:textId="20E7D5A7" w:rsidR="00351E5A" w:rsidRPr="00DF75BF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3351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BE9EA" id="_x0000_s1328" type="#_x0000_t202" style="position:absolute;margin-left:399.75pt;margin-top:795.3pt;width:62.05pt;height:12.9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X97/U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98B3F10" w14:textId="20E7D5A7" w:rsidR="00351E5A" w:rsidRPr="00DF75BF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3351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0640" behindDoc="0" locked="1" layoutInCell="1" allowOverlap="1" wp14:anchorId="52D1635E" wp14:editId="45DDF91F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1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F243A" w14:textId="77777777" w:rsidR="00351E5A" w:rsidRPr="00DF75BF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1635E" id="_x0000_s1329" type="#_x0000_t202" style="position:absolute;margin-left:342.2pt;margin-top:794.2pt;width:29.45pt;height:12.9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rIS/A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DFF243A" w14:textId="77777777" w:rsidR="00351E5A" w:rsidRPr="00DF75BF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3712" behindDoc="0" locked="1" layoutInCell="1" allowOverlap="1" wp14:anchorId="6FAAEA48" wp14:editId="0AEACC10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1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D8FA0" w14:textId="761AA764" w:rsidR="00351E5A" w:rsidRPr="00DF75BF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AEA48" id="_x0000_s1330" type="#_x0000_t202" style="position:absolute;margin-left:490.35pt;margin-top:794.2pt;width:18.2pt;height:12.9pt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HmFslX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01D8FA0" w14:textId="761AA764" w:rsidR="00351E5A" w:rsidRPr="00DF75BF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2688" behindDoc="0" locked="1" layoutInCell="1" allowOverlap="1" wp14:anchorId="6CA337AF" wp14:editId="4C9C256A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1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BBCB2" w14:textId="1CDD7EE1" w:rsidR="00351E5A" w:rsidRPr="008A70C4" w:rsidRDefault="00504A81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337AF" id="_x0000_s1331" type="#_x0000_t202" style="position:absolute;margin-left:467.35pt;margin-top:793.3pt;width:18.2pt;height:12.9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EJaVM/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91BBCB2" w14:textId="1CDD7EE1" w:rsidR="00351E5A" w:rsidRPr="008A70C4" w:rsidRDefault="00504A81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9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1664" behindDoc="0" locked="1" layoutInCell="1" allowOverlap="1" wp14:anchorId="1D5442A1" wp14:editId="448CDC46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1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2F51F" w14:textId="77777777" w:rsidR="00351E5A" w:rsidRPr="00DF75BF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442A1" id="_x0000_s1332" type="#_x0000_t202" style="position:absolute;margin-left:375.85pt;margin-top:794.2pt;width:18.2pt;height:12.9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Tj0Ou/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822F51F" w14:textId="77777777" w:rsidR="00351E5A" w:rsidRPr="00DF75BF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3472" behindDoc="0" locked="1" layoutInCell="1" allowOverlap="1" wp14:anchorId="6AEB55B3" wp14:editId="61439FEC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1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274DD" w14:textId="77777777" w:rsidR="00351E5A" w:rsidRDefault="00351E5A" w:rsidP="00351E5A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34EA0A84" w14:textId="77777777" w:rsidR="00351E5A" w:rsidRPr="00640624" w:rsidRDefault="00351E5A" w:rsidP="00351E5A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B55B3" id="_x0000_s1333" type="#_x0000_t202" style="position:absolute;margin-left:175.4pt;margin-top:770.55pt;width:159.55pt;height:36.4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02274DD" w14:textId="77777777" w:rsidR="00351E5A" w:rsidRDefault="00351E5A" w:rsidP="00351E5A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34EA0A84" w14:textId="77777777" w:rsidR="00351E5A" w:rsidRPr="00640624" w:rsidRDefault="00351E5A" w:rsidP="00351E5A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2448" behindDoc="0" locked="1" layoutInCell="1" allowOverlap="1" wp14:anchorId="7A5B1026" wp14:editId="128785D5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1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247B1" w14:textId="77777777" w:rsidR="00351E5A" w:rsidRPr="00777F7A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B1026" id="_x0000_s1334" type="#_x0000_t202" style="position:absolute;margin-left:173.4pt;margin-top:703.3pt;width:164pt;height:16.8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2Foov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11A247B1" w14:textId="77777777" w:rsidR="00351E5A" w:rsidRPr="00777F7A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7872" behindDoc="0" locked="1" layoutInCell="1" allowOverlap="1" wp14:anchorId="7425F1F3" wp14:editId="6EBFF29B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1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50DB2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5F1F3" id="_x0000_s1335" type="#_x0000_t202" style="position:absolute;margin-left:2.1pt;margin-top:695.65pt;width:76.65pt;height:9.9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iy3Yjf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19A50DB2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6848" behindDoc="0" locked="1" layoutInCell="1" allowOverlap="1" wp14:anchorId="54CB23E9" wp14:editId="102D8860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2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B2893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B23E9" id="_x0000_s1336" type="#_x0000_t202" style="position:absolute;margin-left:172.25pt;margin-top:695.95pt;width:37.7pt;height:9.9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jXj/A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C0B2893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5040" behindDoc="0" locked="1" layoutInCell="1" allowOverlap="1" wp14:anchorId="3DD57F7A" wp14:editId="4288326D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2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0711D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57F7A" id="_x0000_s1337" type="#_x0000_t202" style="position:absolute;margin-left:342.2pt;margin-top:785.3pt;width:29.45pt;height:9.9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OEQ7nv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320711D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4016" behindDoc="0" locked="1" layoutInCell="1" allowOverlap="1" wp14:anchorId="7E0367E5" wp14:editId="63B5B666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2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0139F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367E5" id="_x0000_s1338" type="#_x0000_t202" style="position:absolute;margin-left:375.85pt;margin-top:785.85pt;width:18.2pt;height:9.9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wcTPf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0EA0139F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2992" behindDoc="0" locked="1" layoutInCell="1" allowOverlap="1" wp14:anchorId="4D234AC9" wp14:editId="5DF8D1CA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2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D6314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34AC9" id="_x0000_s1339" type="#_x0000_t202" style="position:absolute;margin-left:399.75pt;margin-top:785.85pt;width:26.5pt;height:9.9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4ZjEA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E1D6314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1968" behindDoc="0" locked="1" layoutInCell="1" allowOverlap="1" wp14:anchorId="2D952B3E" wp14:editId="4EA8C2D6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2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EB61B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52B3E" id="_x0000_s1340" type="#_x0000_t202" style="position:absolute;margin-left:488.7pt;margin-top:785.25pt;width:20.4pt;height:9.9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Y8nR1v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86EB61B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0944" behindDoc="0" locked="1" layoutInCell="1" allowOverlap="1" wp14:anchorId="3B47795D" wp14:editId="4007B4A9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2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CFA5C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7795D" id="_x0000_s1341" type="#_x0000_t202" style="position:absolute;margin-left:466.85pt;margin-top:785.6pt;width:18.2pt;height:9.9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U2Bhrf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A4CFA5C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7808" behindDoc="0" locked="1" layoutInCell="1" allowOverlap="1" wp14:anchorId="02AA8300" wp14:editId="6270550A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2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D5903" w14:textId="77777777" w:rsidR="00351E5A" w:rsidRPr="00D00A94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A8300" id="_x0000_s1342" type="#_x0000_t202" style="position:absolute;margin-left:6.2pt;margin-top:792.25pt;width:159.4pt;height:14.85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G9QDGX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462D5903" w14:textId="77777777" w:rsidR="00351E5A" w:rsidRPr="00D00A94" w:rsidRDefault="00351E5A" w:rsidP="00351E5A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5760" behindDoc="0" locked="1" layoutInCell="1" allowOverlap="1" wp14:anchorId="0A7B49C3" wp14:editId="36C98240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2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CADC4" w14:textId="77777777" w:rsidR="00351E5A" w:rsidRPr="00922583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B49C3" id="_x0000_s1343" type="#_x0000_t202" style="position:absolute;margin-left:5.1pt;margin-top:774.75pt;width:159.4pt;height:17.55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30vU6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4BCADC4" w14:textId="77777777" w:rsidR="00351E5A" w:rsidRPr="00922583" w:rsidRDefault="00351E5A" w:rsidP="00351E5A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9376" behindDoc="0" locked="1" layoutInCell="1" allowOverlap="1" wp14:anchorId="6B96A4DE" wp14:editId="0D3FCDC4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2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6324B3" w14:textId="77777777" w:rsidR="00351E5A" w:rsidRPr="00E90F85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Beilage 7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6A4DE" id="_x0000_s1344" type="#_x0000_t202" style="position:absolute;margin-left:2.75pt;margin-top:706pt;width:164.3pt;height:15.75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" filled="f" stroked="f">
                <o:lock v:ext="edit" aspectratio="t"/>
                <v:textbox inset="0,0,0,0">
                  <w:txbxContent>
                    <w:p w14:paraId="656324B3" w14:textId="77777777" w:rsidR="00351E5A" w:rsidRPr="00E90F85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Beilage 7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5824" behindDoc="0" locked="1" layoutInCell="1" allowOverlap="1" wp14:anchorId="63C58815" wp14:editId="2C026A18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2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3C178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58815" id="_x0000_s1345" type="#_x0000_t202" style="position:absolute;margin-left:172.05pt;margin-top:755.1pt;width:37.7pt;height:9.9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cN1/QEAANo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783C178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73ACD3BD" wp14:editId="4843DC44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10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817E474" id="Gerade Verbindung 33" o:spid="_x0000_s1026" style="position:absolute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6E65F80A" wp14:editId="58E98195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11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1E12B41" id="Gerade Verbindung 34" o:spid="_x0000_s1026" style="position:absolute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111D04FA" wp14:editId="2154A81D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12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85C0A15" id="Gerade Verbindung 35" o:spid="_x0000_s1026" style="position:absolute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47C22A57" wp14:editId="7EDF2238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13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761EF8C" id="Gerade Verbindung 36" o:spid="_x0000_s1026" style="position:absolute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5130BDA5" wp14:editId="55E85428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214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8AF3029" id="Gerade Verbindung 37" o:spid="_x0000_s1026" style="position:absolute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6368" behindDoc="0" locked="1" layoutInCell="0" allowOverlap="1" wp14:anchorId="4CF16DFA" wp14:editId="6514FBCA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215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CA3570F" id="Gerade Verbindung 38" o:spid="_x0000_s1026" style="position:absolute;z-index:25234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7392" behindDoc="0" locked="1" layoutInCell="1" allowOverlap="1" wp14:anchorId="710C6AC4" wp14:editId="0468E11C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216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2898AC8" id="Gerade Verbindung 39" o:spid="_x0000_s1026" style="position:absolute;z-index:25234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4690A50C" wp14:editId="361887D7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217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7BF65B4" id="Gerade Verbindung 40" o:spid="_x0000_s1026" style="position:absolute;z-index:25234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66200BB5" wp14:editId="766E1F54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218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5B57EAD" id="Gerade Verbindung 41" o:spid="_x0000_s1026" style="position:absolute;z-index:25235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79B4CE07" wp14:editId="2850CDC4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219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EA34747" id="Gerade Verbindung 42" o:spid="_x0000_s1026" style="position:absolute;z-index:25235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EF2AF58" wp14:editId="7F3DA652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220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936CB36" id="Gerade Verbindung 45" o:spid="_x0000_s1026" style="position:absolute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7B229272" wp14:editId="78590696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21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FDE3939" id="Gerade Verbindung 46" o:spid="_x0000_s1026" style="position:absolute;z-index:25235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0A5EAD58" wp14:editId="6D2CBE64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222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9C7610A" id="Gerade Verbindung 47" o:spid="_x0000_s1026" style="position:absolute;z-index:25234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4320" behindDoc="0" locked="1" layoutInCell="1" allowOverlap="1" wp14:anchorId="6890EFB9" wp14:editId="1B496D8B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223" name="Rechteck 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w14:anchorId="0526C5C4" id="Rechteck 1223" o:spid="_x0000_s1026" style="position:absolute;margin-left:0;margin-top:-785.3pt;width:510.25pt;height:785.2pt;z-index:25234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1A05CC59" w14:textId="77777777" w:rsidR="00B57BAE" w:rsidRDefault="00B57BAE" w:rsidP="00351E5A"/>
    <w:p w14:paraId="3CBB60E1" w14:textId="67508215" w:rsidR="00B57BAE" w:rsidRDefault="00B57BAE" w:rsidP="00351E5A"/>
    <w:p w14:paraId="21D103F9" w14:textId="77777777" w:rsidR="00B7714E" w:rsidRDefault="00B7714E" w:rsidP="00B57BAE"/>
    <w:p w14:paraId="09A34BAA" w14:textId="36BB87B7" w:rsidR="00B57BAE" w:rsidRDefault="00B7714E" w:rsidP="00B7714E">
      <w:pPr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52446E" wp14:editId="16181EB5">
            <wp:extent cx="3646967" cy="5581501"/>
            <wp:effectExtent l="0" t="0" r="0" b="635"/>
            <wp:docPr id="1161" name="Grafik 116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" name="Grafik 1161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708" cy="560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D82C3" w14:textId="77777777" w:rsidR="00351E5A" w:rsidRDefault="00351E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D0D1F0A" w14:textId="77777777" w:rsidR="00ED17AD" w:rsidRPr="00640624" w:rsidRDefault="00ED17AD" w:rsidP="00ED17A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lastRenderedPageBreak/>
        <w:drawing>
          <wp:anchor distT="0" distB="0" distL="114300" distR="114300" simplePos="0" relativeHeight="252472320" behindDoc="1" locked="1" layoutInCell="1" allowOverlap="1" wp14:anchorId="0B6C9F9F" wp14:editId="61345A32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288" name="Grafik 1288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" name="Grafik 1288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30751C49" wp14:editId="17CAFA7B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26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E996624" id="Gerade Verbindung 44" o:spid="_x0000_s1026" style="position:absolute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0F811FB" wp14:editId="27D6A719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27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9AD8CCD" id="Gerade Verbindung 31" o:spid="_x0000_s1026" style="position:absolute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70D5268C" wp14:editId="3C34B91A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28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47C2D30" id="Gerade Verbindung 29" o:spid="_x0000_s1026" style="position:absolute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5696" behindDoc="0" locked="1" layoutInCell="1" allowOverlap="1" wp14:anchorId="4DADF82E" wp14:editId="2616DF78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2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F49ED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DF82E" id="_x0000_s1346" type="#_x0000_t202" style="position:absolute;left:0;text-align:left;margin-left:241pt;margin-top:725.25pt;width:28.15pt;height:9.9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AZGAbc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30EF49ED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6720" behindDoc="0" locked="1" layoutInCell="1" allowOverlap="1" wp14:anchorId="5687C181" wp14:editId="31175392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23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F3C770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7C181" id="_x0000_s1347" type="#_x0000_t202" style="position:absolute;left:0;text-align:left;margin-left:274.65pt;margin-top:725.55pt;width:27.85pt;height:9.9pt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y68OgP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6F3C770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7744" behindDoc="0" locked="1" layoutInCell="1" allowOverlap="1" wp14:anchorId="66EDDC7B" wp14:editId="4E304FB9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2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6F253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DDC7B" id="_x0000_s1348" type="#_x0000_t202" style="position:absolute;left:0;text-align:left;margin-left:308pt;margin-top:725.25pt;width:29.45pt;height:9.9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136F253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2080" behindDoc="0" locked="1" layoutInCell="1" allowOverlap="1" wp14:anchorId="2E6F3B68" wp14:editId="7C46DE64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2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B1D71" w14:textId="77777777" w:rsidR="00ED17AD" w:rsidRPr="00777F7A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F3B68" id="_x0000_s1349" type="#_x0000_t202" style="position:absolute;left:0;text-align:left;margin-left:240.45pt;margin-top:735pt;width:29.85pt;height:12.9pt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LMV/AEAANo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3FB1D71" w14:textId="77777777" w:rsidR="00ED17AD" w:rsidRPr="00777F7A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3104" behindDoc="0" locked="1" layoutInCell="1" allowOverlap="1" wp14:anchorId="45CEABD2" wp14:editId="24A27D1E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2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52FDF" w14:textId="77777777" w:rsidR="00ED17AD" w:rsidRPr="00DF75BF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EABD2" id="_x0000_s1350" type="#_x0000_t202" style="position:absolute;left:0;text-align:left;margin-left:273.25pt;margin-top:733.6pt;width:29.85pt;height:12.9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NUd4Wf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3A52FDF" w14:textId="77777777" w:rsidR="00ED17AD" w:rsidRPr="00DF75BF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4128" behindDoc="0" locked="1" layoutInCell="1" allowOverlap="1" wp14:anchorId="08A6BBF9" wp14:editId="7F85EB49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2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A6437" w14:textId="77777777" w:rsidR="00ED17AD" w:rsidRPr="00777F7A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6BBF9" id="_x0000_s1351" type="#_x0000_t202" style="position:absolute;left:0;text-align:left;margin-left:308pt;margin-top:734.15pt;width:31.45pt;height:12.9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pqar6f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32A6437" w14:textId="77777777" w:rsidR="00ED17AD" w:rsidRPr="00777F7A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4FA059B0" wp14:editId="559D8CAD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235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B08AD4B" id="Gerade Verbindung 32" o:spid="_x0000_s1026" style="position:absolute;z-index:25242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4432" behindDoc="0" locked="1" layoutInCell="1" allowOverlap="1" wp14:anchorId="182ABD97" wp14:editId="3AB7FD2F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2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36288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ABD97" id="_x0000_s1352" type="#_x0000_t202" style="position:absolute;left:0;text-align:left;margin-left:414pt;margin-top:695.9pt;width:37.7pt;height:9.9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OhOQwL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C536288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5456" behindDoc="0" locked="1" layoutInCell="1" allowOverlap="1" wp14:anchorId="3F78B7CF" wp14:editId="153061D5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2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F7B900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8B7CF" id="_x0000_s1353" type="#_x0000_t202" style="position:absolute;left:0;text-align:left;margin-left:342.6pt;margin-top:696.2pt;width:37.7pt;height:9.9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aWY/Q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5F7B900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5936" behindDoc="0" locked="1" layoutInCell="1" allowOverlap="1" wp14:anchorId="7C25F5DA" wp14:editId="5755A55A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23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0F450" w14:textId="77777777" w:rsidR="00ED17AD" w:rsidRPr="00E90F85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5F5DA" id="_x0000_s1354" type="#_x0000_t202" style="position:absolute;left:0;text-align:left;margin-left:414.45pt;margin-top:704.8pt;width:93.3pt;height:14.3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FrikLX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B80F450" w14:textId="77777777" w:rsidR="00ED17AD" w:rsidRPr="00E90F85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6960" behindDoc="0" locked="1" layoutInCell="1" allowOverlap="1" wp14:anchorId="0BB562F6" wp14:editId="48A2351C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23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298D8E" w14:textId="77777777" w:rsidR="00ED17AD" w:rsidRPr="00E90F85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562F6" id="_x0000_s1355" type="#_x0000_t202" style="position:absolute;left:0;text-align:left;margin-left:342.45pt;margin-top:705.35pt;width:65.9pt;height:13.75pt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GMPFpD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D298D8E" w14:textId="77777777" w:rsidR="00ED17AD" w:rsidRPr="00E90F85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1840" behindDoc="0" locked="1" layoutInCell="1" allowOverlap="1" wp14:anchorId="11DC406D" wp14:editId="49A0537D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24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88163" w14:textId="77777777" w:rsidR="00ED17AD" w:rsidRPr="00E90F85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C406D" id="_x0000_s1356" type="#_x0000_t202" style="position:absolute;left:0;text-align:left;margin-left:342.75pt;margin-top:765.8pt;width:48.35pt;height:12.9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3E288163" w14:textId="77777777" w:rsidR="00ED17AD" w:rsidRPr="00E90F85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2864" behindDoc="0" locked="1" layoutInCell="1" allowOverlap="1" wp14:anchorId="26AFBD9A" wp14:editId="3F097298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24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89619" w14:textId="77777777" w:rsidR="00ED17AD" w:rsidRPr="00E90F85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FBD9A" id="_x0000_s1357" type="#_x0000_t202" style="position:absolute;left:0;text-align:left;margin-left:433.65pt;margin-top:766.05pt;width:73.8pt;height:15.15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6pPRv/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32F89619" w14:textId="77777777" w:rsidR="00ED17AD" w:rsidRPr="00E90F85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3648" behindDoc="0" locked="1" layoutInCell="1" allowOverlap="1" wp14:anchorId="687E0D27" wp14:editId="46CB8C80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24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2FC7A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E0D27" id="_x0000_s1358" type="#_x0000_t202" style="position:absolute;left:0;text-align:left;margin-left:342.7pt;margin-top:755.8pt;width:37.7pt;height:9.9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5A2FC7A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4672" behindDoc="0" locked="1" layoutInCell="1" allowOverlap="1" wp14:anchorId="09D9E398" wp14:editId="06FCF093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24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C7B0F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9E398" id="_x0000_s1359" type="#_x0000_t202" style="position:absolute;left:0;text-align:left;margin-left:433.4pt;margin-top:756.3pt;width:51.55pt;height:9.9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NILEjb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58BC7B0F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0816" behindDoc="0" locked="1" layoutInCell="1" allowOverlap="1" wp14:anchorId="30A5ED47" wp14:editId="688C8745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24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9C4C4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5ED47" id="_x0000_s1360" type="#_x0000_t202" style="position:absolute;left:0;text-align:left;margin-left:399.7pt;margin-top:756.3pt;width:29.3pt;height:9.9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IphOe3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1C9C4C4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722E5108" wp14:editId="75E7A07B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245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45B8B0F" id="Gerade Verbindung 28" o:spid="_x0000_s1026" style="position:absolute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52048332" wp14:editId="122A0064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246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126AA37" id="Gerade Verbindung 294" o:spid="_x0000_s1026" style="position:absolute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3888" behindDoc="0" locked="1" layoutInCell="1" allowOverlap="1" wp14:anchorId="705DAD07" wp14:editId="54C3E84B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24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E76A2" w14:textId="77777777" w:rsidR="00ED17AD" w:rsidRPr="00E90F85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DAD07" id="_x0000_s1361" type="#_x0000_t202" style="position:absolute;left:0;text-align:left;margin-left:399.75pt;margin-top:766.05pt;width:28.15pt;height:15.15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GHFAqL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48E76A2" w14:textId="77777777" w:rsidR="00ED17AD" w:rsidRPr="00E90F85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1600" behindDoc="0" locked="1" layoutInCell="1" allowOverlap="1" wp14:anchorId="7AB35DBC" wp14:editId="4E1FE2FE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24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A001E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35DBC" id="_x0000_s1362" type="#_x0000_t202" style="position:absolute;left:0;text-align:left;margin-left:342.15pt;margin-top:726.05pt;width:43.45pt;height:9.9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86A001E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8768" behindDoc="0" locked="1" layoutInCell="1" allowOverlap="1" wp14:anchorId="3854011E" wp14:editId="09BBA362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24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33B85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4011E" id="_x0000_s1363" type="#_x0000_t202" style="position:absolute;left:0;text-align:left;margin-left:466.4pt;margin-top:725.5pt;width:29.8pt;height:9.9pt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3DlQ8/wBAADa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5933B85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7E77A503" wp14:editId="4F02700E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50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0F9399B" id="Gerade Verbindung 30" o:spid="_x0000_s1026" style="position:absolute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0032" behindDoc="0" locked="1" layoutInCell="1" allowOverlap="1" wp14:anchorId="2B91AE9E" wp14:editId="0EE49B99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2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F0EC4" w14:textId="77777777" w:rsidR="00ED17AD" w:rsidRPr="002972DB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1AE9E" id="_x0000_s1364" type="#_x0000_t202" style="position:absolute;left:0;text-align:left;margin-left:342.7pt;margin-top:735.5pt;width:118.45pt;height:15.35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C1iUi3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C5F0EC4" w14:textId="77777777" w:rsidR="00ED17AD" w:rsidRPr="002972DB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5152" behindDoc="0" locked="1" layoutInCell="1" allowOverlap="1" wp14:anchorId="7331F8E6" wp14:editId="5F2671DC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2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670E8" w14:textId="77777777" w:rsidR="00ED17AD" w:rsidRPr="00777F7A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1F8E6" id="_x0000_s1365" type="#_x0000_t202" style="position:absolute;left:0;text-align:left;margin-left:467.2pt;margin-top:735.4pt;width:40.7pt;height:12.9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NG47mv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5C670E8" w14:textId="77777777" w:rsidR="00ED17AD" w:rsidRPr="00777F7A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2624" behindDoc="0" locked="1" layoutInCell="1" allowOverlap="1" wp14:anchorId="60EAEABF" wp14:editId="2F3C9BD2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2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6704B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AEABF" id="_x0000_s1366" type="#_x0000_t202" style="position:absolute;left:0;text-align:left;margin-left:172.35pt;margin-top:726.3pt;width:53.9pt;height:9.9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8E6704B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1056" behindDoc="0" locked="1" layoutInCell="1" allowOverlap="1" wp14:anchorId="4332997C" wp14:editId="07370DDB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2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E91F7" w14:textId="77777777" w:rsidR="00ED17AD" w:rsidRPr="00777F7A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997C" id="_x0000_s1367" type="#_x0000_t202" style="position:absolute;left:0;text-align:left;margin-left:172.9pt;margin-top:735.55pt;width:62.95pt;height:12.9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Blr0Cv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B6E91F7" w14:textId="77777777" w:rsidR="00ED17AD" w:rsidRPr="00777F7A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661B3BEF" wp14:editId="3DD73490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255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665246C" id="Gerade Verbindung 43" o:spid="_x0000_s1026" style="position:absolute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0272" behindDoc="0" locked="1" layoutInCell="1" allowOverlap="1" wp14:anchorId="04085201" wp14:editId="4E3EB419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2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2645C" w14:textId="7EA0DE75" w:rsidR="00ED17AD" w:rsidRPr="00DF75BF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3351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85201" id="_x0000_s1368" type="#_x0000_t202" style="position:absolute;left:0;text-align:left;margin-left:399.75pt;margin-top:795.3pt;width:62.05pt;height:12.9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4wmh/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BE2645C" w14:textId="7EA0DE75" w:rsidR="00ED17AD" w:rsidRPr="00DF75BF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3351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6176" behindDoc="0" locked="1" layoutInCell="1" allowOverlap="1" wp14:anchorId="569004B6" wp14:editId="6E11ADF4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2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0D6AB" w14:textId="77777777" w:rsidR="00ED17AD" w:rsidRPr="00DF75BF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004B6" id="_x0000_s1369" type="#_x0000_t202" style="position:absolute;left:0;text-align:left;margin-left:342.2pt;margin-top:794.2pt;width:29.45pt;height:12.9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x82W5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730D6AB" w14:textId="77777777" w:rsidR="00ED17AD" w:rsidRPr="00DF75BF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9248" behindDoc="0" locked="1" layoutInCell="1" allowOverlap="1" wp14:anchorId="374B62CD" wp14:editId="621A215F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2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82F45" w14:textId="4A075E0F" w:rsidR="00ED17AD" w:rsidRPr="00DF75BF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B62CD" id="_x0000_s1370" type="#_x0000_t202" style="position:absolute;left:0;text-align:left;margin-left:490.35pt;margin-top:794.2pt;width:18.2pt;height:12.9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FawZf7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7A82F45" w14:textId="4A075E0F" w:rsidR="00ED17AD" w:rsidRPr="00DF75BF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8224" behindDoc="0" locked="1" layoutInCell="1" allowOverlap="1" wp14:anchorId="1F7F1D9E" wp14:editId="6AA003A6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2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A390B" w14:textId="58D3A254" w:rsidR="00ED17AD" w:rsidRPr="008A70C4" w:rsidRDefault="00504A81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F1D9E" id="_x0000_s1371" type="#_x0000_t202" style="position:absolute;left:0;text-align:left;margin-left:467.35pt;margin-top:793.3pt;width:18.2pt;height:12.9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G1vg2T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A2A390B" w14:textId="58D3A254" w:rsidR="00ED17AD" w:rsidRPr="008A70C4" w:rsidRDefault="00504A81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10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7200" behindDoc="0" locked="1" layoutInCell="1" allowOverlap="1" wp14:anchorId="17B8DB90" wp14:editId="29CBD823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2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B1FB5" w14:textId="77777777" w:rsidR="00ED17AD" w:rsidRPr="00DF75BF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8DB90" id="_x0000_s1372" type="#_x0000_t202" style="position:absolute;left:0;text-align:left;margin-left:375.85pt;margin-top:794.2pt;width:18.2pt;height:12.9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YQjZEP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0DB1FB5" w14:textId="77777777" w:rsidR="00ED17AD" w:rsidRPr="00DF75BF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9008" behindDoc="0" locked="1" layoutInCell="1" allowOverlap="1" wp14:anchorId="0C2F92BB" wp14:editId="181CC583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2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C2BE2" w14:textId="77777777" w:rsidR="00ED17AD" w:rsidRDefault="00ED17AD" w:rsidP="00ED17A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280C61BB" w14:textId="77777777" w:rsidR="00ED17AD" w:rsidRPr="00640624" w:rsidRDefault="00ED17AD" w:rsidP="00ED17A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F92BB" id="_x0000_s1373" type="#_x0000_t202" style="position:absolute;left:0;text-align:left;margin-left:175.4pt;margin-top:770.55pt;width:159.55pt;height:36.4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615C2BE2" w14:textId="77777777" w:rsidR="00ED17AD" w:rsidRDefault="00ED17AD" w:rsidP="00ED17A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280C61BB" w14:textId="77777777" w:rsidR="00ED17AD" w:rsidRPr="00640624" w:rsidRDefault="00ED17AD" w:rsidP="00ED17A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7984" behindDoc="0" locked="1" layoutInCell="1" allowOverlap="1" wp14:anchorId="22D1E133" wp14:editId="68B91440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2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E1A99" w14:textId="77777777" w:rsidR="00ED17AD" w:rsidRPr="00777F7A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1E133" id="_x0000_s1374" type="#_x0000_t202" style="position:absolute;left:0;text-align:left;margin-left:173.4pt;margin-top:703.3pt;width:164pt;height:16.8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ZI12E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E0E1A99" w14:textId="77777777" w:rsidR="00ED17AD" w:rsidRPr="00777F7A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3408" behindDoc="0" locked="1" layoutInCell="1" allowOverlap="1" wp14:anchorId="1F4ADA55" wp14:editId="15A6A4C1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2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F4D59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ADA55" id="_x0000_s1375" type="#_x0000_t202" style="position:absolute;left:0;text-align:left;margin-left:2.1pt;margin-top:695.65pt;width:76.65pt;height:9.9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pBgPJv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7E1F4D59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2384" behindDoc="0" locked="1" layoutInCell="1" allowOverlap="1" wp14:anchorId="350B4A98" wp14:editId="0D3971D4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2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75395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B4A98" id="_x0000_s1376" type="#_x0000_t202" style="position:absolute;left:0;text-align:left;margin-left:172.25pt;margin-top:695.95pt;width:37.7pt;height:9.9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+JI/A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1E75395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0576" behindDoc="0" locked="1" layoutInCell="1" allowOverlap="1" wp14:anchorId="6FD085DD" wp14:editId="2DAC63CD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2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E4588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085DD" id="_x0000_s1377" type="#_x0000_t202" style="position:absolute;left:0;text-align:left;margin-left:342.2pt;margin-top:785.3pt;width:29.45pt;height:9.9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ew1/AEAANo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RCBZdYkqbCB&#10;5kA6IIzWo6dCQQf4m7OebFfz8GsnUHFmPjvSMnn0GOAx2BwD4SRdrbmMyNm4uY3ZzSPNG1K51VmB&#10;c+2pTTJQFmYye3Lo833+6/wk13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F3HsNf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27E4588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9552" behindDoc="0" locked="1" layoutInCell="1" allowOverlap="1" wp14:anchorId="497D7455" wp14:editId="6CE4B7F1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2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E5A67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D7455" id="_x0000_s1378" type="#_x0000_t202" style="position:absolute;left:0;text-align:left;margin-left:375.85pt;margin-top:785.85pt;width:18.2pt;height:9.9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fROR0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13E5A67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8528" behindDoc="0" locked="1" layoutInCell="1" allowOverlap="1" wp14:anchorId="1D719B4E" wp14:editId="2A5FB177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2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1F261F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19B4E" id="_x0000_s1379" type="#_x0000_t202" style="position:absolute;left:0;text-align:left;margin-left:399.75pt;margin-top:785.85pt;width:26.5pt;height:9.9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XU+ar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01F261F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7504" behindDoc="0" locked="1" layoutInCell="1" allowOverlap="1" wp14:anchorId="3427E990" wp14:editId="7A381027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2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61AC0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7E990" id="_x0000_s1380" type="#_x0000_t202" style="position:absolute;left:0;text-align:left;margin-left:488.7pt;margin-top:785.25pt;width:20.4pt;height:9.9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TPwGff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6061AC0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6480" behindDoc="0" locked="1" layoutInCell="1" allowOverlap="1" wp14:anchorId="53D09603" wp14:editId="0417D606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2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D0706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09603" id="_x0000_s1381" type="#_x0000_t202" style="position:absolute;left:0;text-align:left;margin-left:466.85pt;margin-top:785.6pt;width:18.2pt;height:9.9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fFW2Bv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33D0706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3344" behindDoc="0" locked="1" layoutInCell="1" allowOverlap="1" wp14:anchorId="217A4AFF" wp14:editId="6B9BCF8F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2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36027" w14:textId="77777777" w:rsidR="00ED17AD" w:rsidRPr="00D00A94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A4AFF" id="_x0000_s1382" type="#_x0000_t202" style="position:absolute;left:0;text-align:left;margin-left:6.2pt;margin-top:792.25pt;width:159.4pt;height:14.8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EBl287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7436027" w14:textId="77777777" w:rsidR="00ED17AD" w:rsidRPr="00D00A94" w:rsidRDefault="00ED17AD" w:rsidP="00ED17AD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1296" behindDoc="0" locked="1" layoutInCell="1" allowOverlap="1" wp14:anchorId="53768042" wp14:editId="04233F9E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27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C6C18" w14:textId="77777777" w:rsidR="00ED17AD" w:rsidRPr="00922583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68042" id="_x0000_s1383" type="#_x0000_t202" style="position:absolute;left:0;text-align:left;margin-left:5.1pt;margin-top:774.75pt;width:159.4pt;height:17.55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Y5yKR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ECC6C18" w14:textId="77777777" w:rsidR="00ED17AD" w:rsidRPr="00922583" w:rsidRDefault="00ED17AD" w:rsidP="00ED17AD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4912" behindDoc="0" locked="1" layoutInCell="1" allowOverlap="1" wp14:anchorId="574C497E" wp14:editId="24AC5059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2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BA9D6" w14:textId="25160DC0" w:rsidR="00ED17AD" w:rsidRPr="00E90F85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9B3D92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C497E" id="_x0000_s1384" type="#_x0000_t202" style="position:absolute;left:0;text-align:left;margin-left:2.75pt;margin-top:706pt;width:164.3pt;height:15.75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D6NlUf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435BA9D6" w14:textId="25160DC0" w:rsidR="00ED17AD" w:rsidRPr="00E90F85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9B3D92">
                        <w:rPr>
                          <w:rFonts w:ascii="Arial" w:hAnsi="Arial" w:cs="Arial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1360" behindDoc="0" locked="1" layoutInCell="1" allowOverlap="1" wp14:anchorId="01933D8D" wp14:editId="08AD0E30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2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F5DC5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33D8D" id="_x0000_s1385" type="#_x0000_t202" style="position:absolute;left:0;text-align:left;margin-left:172.05pt;margin-top:755.1pt;width:37.7pt;height:9.9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BTe/QEAANo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E8F5DC5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7205F13F" wp14:editId="6904F0DD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74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C196A31" id="Gerade Verbindung 33" o:spid="_x0000_s1026" style="position:absolute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7D9930F6" wp14:editId="78F85609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75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1493BDC" id="Gerade Verbindung 34" o:spid="_x0000_s1026" style="position:absolute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6A097D18" wp14:editId="0910FC3B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76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49AA2F6" id="Gerade Verbindung 35" o:spid="_x0000_s1026" style="position:absolute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6BA9163C" wp14:editId="50C6DB7B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77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B3431E6" id="Gerade Verbindung 36" o:spid="_x0000_s1026" style="position:absolute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77DED5DF" wp14:editId="3ABFC433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278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5A8B873" id="Gerade Verbindung 37" o:spid="_x0000_s1026" style="position:absolute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1904" behindDoc="0" locked="1" layoutInCell="0" allowOverlap="1" wp14:anchorId="69D6997D" wp14:editId="68CB3CC1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279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8B5B712" id="Gerade Verbindung 38" o:spid="_x0000_s1026" style="position:absolute;z-index:25241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2928" behindDoc="0" locked="1" layoutInCell="1" allowOverlap="1" wp14:anchorId="57E6AAFA" wp14:editId="473A241E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280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7E4E53E" id="Gerade Verbindung 39" o:spid="_x0000_s1026" style="position:absolute;z-index:25241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1C8870F0" wp14:editId="39615917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281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843DAC7" id="Gerade Verbindung 40" o:spid="_x0000_s1026" style="position:absolute;z-index:25241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66A3A025" wp14:editId="2E438EA6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282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44D0B26" id="Gerade Verbindung 41" o:spid="_x0000_s1026" style="position:absolute;z-index:25242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70C43CA9" wp14:editId="33580EBD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283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2B4BB6D" id="Gerade Verbindung 42" o:spid="_x0000_s1026" style="position:absolute;z-index:25242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543A3F80" wp14:editId="59A2FF58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284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AA0B691" id="Gerade Verbindung 45" o:spid="_x0000_s1026" style="position:absolute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5D2AB7BF" wp14:editId="4AD7FFFD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85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E853931" id="Gerade Verbindung 46" o:spid="_x0000_s1026" style="position:absolute;z-index:25241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5B847270" wp14:editId="03271140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286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0CE8768" id="Gerade Verbindung 47" o:spid="_x0000_s1026" style="position:absolute;z-index:25241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09856" behindDoc="0" locked="1" layoutInCell="1" allowOverlap="1" wp14:anchorId="0CCD8092" wp14:editId="42CA1CFC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287" name="Rechteck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w14:anchorId="2FA74951" id="Rechteck 1287" o:spid="_x0000_s1026" style="position:absolute;margin-left:0;margin-top:-785.3pt;width:510.25pt;height:785.2pt;z-index:25240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25A0CAA7" w14:textId="77777777" w:rsidR="00351E5A" w:rsidRDefault="00351E5A" w:rsidP="00351E5A"/>
    <w:p w14:paraId="1F77727F" w14:textId="77777777" w:rsidR="00351E5A" w:rsidRDefault="00351E5A" w:rsidP="00351E5A"/>
    <w:p w14:paraId="26C7D794" w14:textId="77777777" w:rsidR="00351E5A" w:rsidRDefault="00351E5A" w:rsidP="00351E5A">
      <w:pPr>
        <w:rPr>
          <w:rFonts w:ascii="Arial" w:hAnsi="Arial" w:cs="Arial"/>
          <w:sz w:val="24"/>
          <w:szCs w:val="24"/>
        </w:rPr>
      </w:pPr>
    </w:p>
    <w:p w14:paraId="29EF062A" w14:textId="3FAD57B2" w:rsidR="00ED17AD" w:rsidRDefault="00351E5A" w:rsidP="009034B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702642" wp14:editId="432EE4B3">
            <wp:extent cx="4702342" cy="6570921"/>
            <wp:effectExtent l="0" t="0" r="3175" b="1905"/>
            <wp:docPr id="1225" name="Grafik 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913" cy="661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97236" w14:textId="77777777" w:rsidR="00ED17AD" w:rsidRDefault="00ED17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CF0D385" w14:textId="1F8FE65B" w:rsidR="00ED17AD" w:rsidRPr="009B3D92" w:rsidRDefault="009B3D92" w:rsidP="009B3D9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lastRenderedPageBreak/>
        <w:drawing>
          <wp:anchor distT="0" distB="0" distL="114300" distR="114300" simplePos="0" relativeHeight="252537856" behindDoc="1" locked="1" layoutInCell="1" allowOverlap="1" wp14:anchorId="3F86AC85" wp14:editId="2C954C66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352" name="Grafik 1352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" name="Grafik 1352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76A0B5F9" wp14:editId="0E721842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90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5A0D44D" id="Gerade Verbindung 44" o:spid="_x0000_s1026" style="position:absolute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4A1946C3" wp14:editId="46BC75D0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91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E76CC2D" id="Gerade Verbindung 31" o:spid="_x0000_s1026" style="position:absolute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470097A3" wp14:editId="7CC61157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92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2B2E9B5" id="Gerade Verbindung 29" o:spid="_x0000_s1026" style="position:absolute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1232" behindDoc="0" locked="1" layoutInCell="1" allowOverlap="1" wp14:anchorId="55944199" wp14:editId="33A56253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2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D53C7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44199" id="_x0000_s1386" type="#_x0000_t202" style="position:absolute;left:0;text-align:left;margin-left:241pt;margin-top:725.25pt;width:28.15pt;height:9.9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A2LdF3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96D53C7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2256" behindDoc="0" locked="1" layoutInCell="1" allowOverlap="1" wp14:anchorId="6AB9D886" wp14:editId="76B48CBB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2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3CFD5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9D886" id="_x0000_s1387" type="#_x0000_t202" style="position:absolute;left:0;text-align:left;margin-left:274.65pt;margin-top:725.55pt;width:27.85pt;height:9.9pt;z-index:2525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5JrZK/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233CFD5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3280" behindDoc="0" locked="1" layoutInCell="1" allowOverlap="1" wp14:anchorId="0787CC09" wp14:editId="7FAB3089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2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916B6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7CC09" id="_x0000_s1388" type="#_x0000_t202" style="position:absolute;left:0;text-align:left;margin-left:308pt;margin-top:725.25pt;width:29.45pt;height:9.9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XAHRI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78B916B6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7616" behindDoc="0" locked="1" layoutInCell="1" allowOverlap="1" wp14:anchorId="6571EB9B" wp14:editId="5E68929E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2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93961" w14:textId="77777777" w:rsidR="009B3D92" w:rsidRPr="00777F7A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1EB9B" id="_x0000_s1389" type="#_x0000_t202" style="position:absolute;left:0;text-align:left;margin-left:240.45pt;margin-top:735pt;width:29.85pt;height:12.9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FA93961" w14:textId="77777777" w:rsidR="009B3D92" w:rsidRPr="00777F7A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8640" behindDoc="0" locked="1" layoutInCell="1" allowOverlap="1" wp14:anchorId="6CCD9428" wp14:editId="25B9BDCA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2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B226B" w14:textId="77777777" w:rsidR="009B3D92" w:rsidRPr="00DF75BF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D9428" id="_x0000_s1390" type="#_x0000_t202" style="position:absolute;left:0;text-align:left;margin-left:273.25pt;margin-top:733.6pt;width:29.85pt;height:12.9pt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PooNsz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4A0B226B" w14:textId="77777777" w:rsidR="009B3D92" w:rsidRPr="00DF75BF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9664" behindDoc="0" locked="1" layoutInCell="1" allowOverlap="1" wp14:anchorId="61B2C094" wp14:editId="2192D193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2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4372B" w14:textId="77777777" w:rsidR="009B3D92" w:rsidRPr="00777F7A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2C094" id="_x0000_s1391" type="#_x0000_t202" style="position:absolute;left:0;text-align:left;margin-left:308pt;margin-top:734.15pt;width:31.45pt;height:12.9pt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iZN8Qv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834372B" w14:textId="77777777" w:rsidR="009B3D92" w:rsidRPr="00777F7A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187EA5C8" wp14:editId="4DAAB808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299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0F12753" id="Gerade Verbindung 32" o:spid="_x0000_s1026" style="position:absolute;z-index:25249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9968" behindDoc="0" locked="1" layoutInCell="1" allowOverlap="1" wp14:anchorId="2962E499" wp14:editId="51E88551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3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352D5B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2E499" id="_x0000_s1392" type="#_x0000_t202" style="position:absolute;left:0;text-align:left;margin-left:414pt;margin-top:695.9pt;width:37.7pt;height:9.9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Md7lKn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6352D5B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0992" behindDoc="0" locked="1" layoutInCell="1" allowOverlap="1" wp14:anchorId="604F560E" wp14:editId="5EA54AEC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3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19F9DC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F560E" id="_x0000_s1393" type="#_x0000_t202" style="position:absolute;left:0;text-align:left;margin-left:342.6pt;margin-top:696.2pt;width:37.7pt;height:9.9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119F9DC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1472" behindDoc="0" locked="1" layoutInCell="1" allowOverlap="1" wp14:anchorId="063838E6" wp14:editId="35EB7804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3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36C3A" w14:textId="77777777" w:rsidR="009B3D92" w:rsidRPr="00E90F85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838E6" id="_x0000_s1394" type="#_x0000_t202" style="position:absolute;left:0;text-align:left;margin-left:414.45pt;margin-top:704.8pt;width:93.3pt;height:14.3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HXXRx7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C936C3A" w14:textId="77777777" w:rsidR="009B3D92" w:rsidRPr="00E90F85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2496" behindDoc="0" locked="1" layoutInCell="1" allowOverlap="1" wp14:anchorId="25680E97" wp14:editId="2404883B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3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BB7ED" w14:textId="77777777" w:rsidR="009B3D92" w:rsidRPr="00E90F85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80E97" id="_x0000_s1395" type="#_x0000_t202" style="position:absolute;left:0;text-align:left;margin-left:342.45pt;margin-top:705.35pt;width:65.9pt;height:13.7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0EABB7ED" w14:textId="77777777" w:rsidR="009B3D92" w:rsidRPr="00E90F85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7376" behindDoc="0" locked="1" layoutInCell="1" allowOverlap="1" wp14:anchorId="5CEAFCF3" wp14:editId="3DF6D4FD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3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BC42E" w14:textId="77777777" w:rsidR="009B3D92" w:rsidRPr="00E90F85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AFCF3" id="_x0000_s1396" type="#_x0000_t202" style="position:absolute;left:0;text-align:left;margin-left:342.75pt;margin-top:765.8pt;width:48.35pt;height:12.9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CBBC42E" w14:textId="77777777" w:rsidR="009B3D92" w:rsidRPr="00E90F85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8400" behindDoc="0" locked="1" layoutInCell="1" allowOverlap="1" wp14:anchorId="4155B82A" wp14:editId="1086FD53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3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204AE" w14:textId="77777777" w:rsidR="009B3D92" w:rsidRPr="00E90F85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5B82A" id="_x0000_s1397" type="#_x0000_t202" style="position:absolute;left:0;text-align:left;margin-left:433.65pt;margin-top:766.05pt;width:73.8pt;height:15.15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xaYGFP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7A6204AE" w14:textId="77777777" w:rsidR="009B3D92" w:rsidRPr="00E90F85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9184" behindDoc="0" locked="1" layoutInCell="1" allowOverlap="1" wp14:anchorId="25B1195E" wp14:editId="1626F82D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3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A7DAD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1195E" id="_x0000_s1398" type="#_x0000_t202" style="position:absolute;left:0;text-align:left;margin-left:342.7pt;margin-top:755.8pt;width:37.7pt;height:9.9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g0e/Q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D5A7DAD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0208" behindDoc="0" locked="1" layoutInCell="1" allowOverlap="1" wp14:anchorId="700BA5B2" wp14:editId="09E08538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3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41011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BA5B2" id="_x0000_s1399" type="#_x0000_t202" style="position:absolute;left:0;text-align:left;margin-left:433.4pt;margin-top:756.3pt;width:51.55pt;height:9.9pt;z-index:2525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P0+xZ3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3941011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6352" behindDoc="0" locked="1" layoutInCell="1" allowOverlap="1" wp14:anchorId="05636A06" wp14:editId="51E70FE4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3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393B2F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36A06" id="_x0000_s1400" type="#_x0000_t202" style="position:absolute;left:0;text-align:left;margin-left:399.7pt;margin-top:756.3pt;width:29.3pt;height:9.9pt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2393B2F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28598202" wp14:editId="0CDD5AF3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309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68A0B71" id="Gerade Verbindung 28" o:spid="_x0000_s1026" style="position:absolute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22F6D60D" wp14:editId="727E65EB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310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99DC79B" id="Gerade Verbindung 294" o:spid="_x0000_s1026" style="position:absolute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9424" behindDoc="0" locked="1" layoutInCell="1" allowOverlap="1" wp14:anchorId="7618E739" wp14:editId="346B637A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3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06033" w14:textId="77777777" w:rsidR="009B3D92" w:rsidRPr="00E90F85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8E739" id="_x0000_s1401" type="#_x0000_t202" style="position:absolute;left:0;text-align:left;margin-left:399.75pt;margin-top:766.05pt;width:28.15pt;height:15.15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E7w1Qn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8A06033" w14:textId="77777777" w:rsidR="009B3D92" w:rsidRPr="00E90F85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7136" behindDoc="0" locked="1" layoutInCell="1" allowOverlap="1" wp14:anchorId="16D41D35" wp14:editId="62714495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31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77479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41D35" id="_x0000_s1402" type="#_x0000_t202" style="position:absolute;left:0;text-align:left;margin-left:342.15pt;margin-top:726.05pt;width:43.45pt;height:9.9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B977479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4304" behindDoc="0" locked="1" layoutInCell="1" allowOverlap="1" wp14:anchorId="2E60E92A" wp14:editId="56DDAC59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3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C07D2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0E92A" id="_x0000_s1403" type="#_x0000_t202" style="position:absolute;left:0;text-align:left;margin-left:466.4pt;margin-top:725.5pt;width:29.8pt;height:9.9pt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8wyHWPwBAADa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C5C07D2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1129C619" wp14:editId="0AA178EA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14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49D0BA2" id="Gerade Verbindung 30" o:spid="_x0000_s1026" style="position:absolute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5568" behindDoc="0" locked="1" layoutInCell="1" allowOverlap="1" wp14:anchorId="6FA85596" wp14:editId="27E85E9E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3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4D02B" w14:textId="77777777" w:rsidR="009B3D92" w:rsidRPr="002972DB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85596" id="_x0000_s1404" type="#_x0000_t202" style="position:absolute;left:0;text-align:left;margin-left:342.7pt;margin-top:735.5pt;width:118.45pt;height:15.35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" filled="f" stroked="f">
                <o:lock v:ext="edit" aspectratio="t"/>
                <v:textbox inset="0,0,0,0">
                  <w:txbxContent>
                    <w:p w14:paraId="31A4D02B" w14:textId="77777777" w:rsidR="009B3D92" w:rsidRPr="002972DB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0688" behindDoc="0" locked="1" layoutInCell="1" allowOverlap="1" wp14:anchorId="1882A872" wp14:editId="6784D71B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3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2C309" w14:textId="77777777" w:rsidR="009B3D92" w:rsidRPr="00777F7A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2A872" id="_x0000_s1405" type="#_x0000_t202" style="position:absolute;left:0;text-align:left;margin-left:467.2pt;margin-top:735.4pt;width:40.7pt;height:12.9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G1vsMf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AD2C309" w14:textId="77777777" w:rsidR="009B3D92" w:rsidRPr="00777F7A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8160" behindDoc="0" locked="1" layoutInCell="1" allowOverlap="1" wp14:anchorId="6E3D21C3" wp14:editId="3A4538D1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3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0F9B4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D21C3" id="_x0000_s1406" type="#_x0000_t202" style="position:absolute;left:0;text-align:left;margin-left:172.35pt;margin-top:726.3pt;width:53.9pt;height:9.9pt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EKLFWP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2290F9B4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6592" behindDoc="0" locked="1" layoutInCell="1" allowOverlap="1" wp14:anchorId="0CA170E3" wp14:editId="28746878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3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8222B" w14:textId="77777777" w:rsidR="009B3D92" w:rsidRPr="00777F7A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170E3" id="_x0000_s1407" type="#_x0000_t202" style="position:absolute;left:0;text-align:left;margin-left:172.9pt;margin-top:735.55pt;width:62.95pt;height:12.9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NgP8Lf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EC8222B" w14:textId="77777777" w:rsidR="009B3D92" w:rsidRPr="00777F7A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14D87952" wp14:editId="4FB2FB55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319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B8D9965" id="Gerade Verbindung 43" o:spid="_x0000_s1026" style="position:absolute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5808" behindDoc="0" locked="1" layoutInCell="1" allowOverlap="1" wp14:anchorId="2060BCBB" wp14:editId="3A350509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3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392CD" w14:textId="500B22D8" w:rsidR="009B3D92" w:rsidRPr="00DF75BF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3351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0BCBB" id="_x0000_s1408" type="#_x0000_t202" style="position:absolute;left:0;text-align:left;margin-left:399.75pt;margin-top:795.3pt;width:62.05pt;height:12.9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Im2BY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ED392CD" w14:textId="500B22D8" w:rsidR="009B3D92" w:rsidRPr="00DF75BF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3351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1712" behindDoc="0" locked="1" layoutInCell="1" allowOverlap="1" wp14:anchorId="1F0EFF77" wp14:editId="1D6B3FDD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32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3B1BE" w14:textId="77777777" w:rsidR="009B3D92" w:rsidRPr="00DF75BF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EFF77" id="_x0000_s1409" type="#_x0000_t202" style="position:absolute;left:0;text-align:left;margin-left:342.2pt;margin-top:794.2pt;width:29.45pt;height:12.9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m2e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/m7t+V0wZmk1PRqvpznORWiOl32GOInBZaloOZI3WVwsX8IMTUjqtMvqZaDe21M&#10;HrVxrK/5+8VskS88y1gdyYlG25ovy/SN3kgcP7omX45CmzGmAsYdSSeeI+M4bAamGyKwnKfbSYUN&#10;NAfSAWG0Hj0VCjrA35z1ZLuah187gYoz89mRlsmjpwBPweYUCCfpas1lRM7GzW3Mbh5p3pDKrc4K&#10;XGof2yQDZWGOZk8Ofb7Pf12e5PoP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Bqm2e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5B3B1BE" w14:textId="77777777" w:rsidR="009B3D92" w:rsidRPr="00DF75BF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4784" behindDoc="0" locked="1" layoutInCell="1" allowOverlap="1" wp14:anchorId="367DCDA3" wp14:editId="1346C394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32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B695BE" w14:textId="6AD02CB4" w:rsidR="009B3D92" w:rsidRPr="00DF75BF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DCDA3" id="_x0000_s1410" type="#_x0000_t202" style="position:absolute;left:0;text-align:left;margin-left:490.35pt;margin-top:794.2pt;width:18.2pt;height:12.9pt;z-index:2525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Gbpbdn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9B695BE" w14:textId="6AD02CB4" w:rsidR="009B3D92" w:rsidRPr="00DF75BF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3760" behindDoc="0" locked="1" layoutInCell="1" allowOverlap="1" wp14:anchorId="1CC9C4AF" wp14:editId="038B1EBB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32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BA46A" w14:textId="62AEE691" w:rsidR="009B3D92" w:rsidRPr="008A70C4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9C4AF" id="_x0000_s1411" type="#_x0000_t202" style="position:absolute;left:0;text-align:left;margin-left:467.35pt;margin-top:793.3pt;width:18.2pt;height:12.9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F02i0P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C9BA46A" w14:textId="62AEE691" w:rsidR="009B3D92" w:rsidRPr="008A70C4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2736" behindDoc="0" locked="1" layoutInCell="1" allowOverlap="1" wp14:anchorId="0B26A568" wp14:editId="64A44678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3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F633B" w14:textId="77777777" w:rsidR="009B3D92" w:rsidRPr="00DF75BF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6A568" id="_x0000_s1412" type="#_x0000_t202" style="position:absolute;left:0;text-align:left;margin-left:375.85pt;margin-top:794.2pt;width:18.2pt;height:12.9pt;z-index:2525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UVHRN/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9FF633B" w14:textId="77777777" w:rsidR="009B3D92" w:rsidRPr="00DF75BF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4544" behindDoc="0" locked="1" layoutInCell="1" allowOverlap="1" wp14:anchorId="0D305292" wp14:editId="11DC70E0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3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E977D" w14:textId="77777777" w:rsidR="009B3D92" w:rsidRDefault="009B3D92" w:rsidP="009B3D92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0A567413" w14:textId="77777777" w:rsidR="009B3D92" w:rsidRPr="00640624" w:rsidRDefault="009B3D92" w:rsidP="009B3D92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05292" id="_x0000_s1413" type="#_x0000_t202" style="position:absolute;left:0;text-align:left;margin-left:175.4pt;margin-top:770.55pt;width:159.55pt;height:36.4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58E977D" w14:textId="77777777" w:rsidR="009B3D92" w:rsidRDefault="009B3D92" w:rsidP="009B3D92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0A567413" w14:textId="77777777" w:rsidR="009B3D92" w:rsidRPr="00640624" w:rsidRDefault="009B3D92" w:rsidP="009B3D92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3520" behindDoc="0" locked="1" layoutInCell="1" allowOverlap="1" wp14:anchorId="50E2FFF0" wp14:editId="2F818DBA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3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FB254" w14:textId="77777777" w:rsidR="009B3D92" w:rsidRPr="00777F7A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2FFF0" id="_x0000_s1414" type="#_x0000_t202" style="position:absolute;left:0;text-align:left;margin-left:173.4pt;margin-top:703.3pt;width:164pt;height:16.8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pelWj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1AFB254" w14:textId="77777777" w:rsidR="009B3D92" w:rsidRPr="00777F7A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8944" behindDoc="0" locked="1" layoutInCell="1" allowOverlap="1" wp14:anchorId="1826F5DC" wp14:editId="29B2B1DE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3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9078C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F5DC" id="_x0000_s1415" type="#_x0000_t202" style="position:absolute;left:0;text-align:left;margin-left:2.1pt;margin-top:695.65pt;width:76.65pt;height:9.9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lEEHAf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3C59078C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7920" behindDoc="0" locked="1" layoutInCell="1" allowOverlap="1" wp14:anchorId="475E6D49" wp14:editId="0C9368FB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3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36731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E6D49" id="_x0000_s1416" type="#_x0000_t202" style="position:absolute;left:0;text-align:left;margin-left:172.25pt;margin-top:695.95pt;width:37.7pt;height:9.9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upv/Q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E836731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6112" behindDoc="0" locked="1" layoutInCell="1" allowOverlap="1" wp14:anchorId="0E2F2866" wp14:editId="422D81E8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3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A9AC4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F2866" id="_x0000_s1417" type="#_x0000_t202" style="position:absolute;left:0;text-align:left;margin-left:342.2pt;margin-top:785.3pt;width:29.45pt;height:9.9pt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JyjkEv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21A9AC4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5088" behindDoc="0" locked="1" layoutInCell="1" allowOverlap="1" wp14:anchorId="66DD8B9A" wp14:editId="5C41897B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33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0347B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D8B9A" id="_x0000_s1418" type="#_x0000_t202" style="position:absolute;left:0;text-align:left;margin-left:375.85pt;margin-top:785.85pt;width:18.2pt;height:9.9pt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vHexT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61B0347B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4064" behindDoc="0" locked="1" layoutInCell="1" allowOverlap="1" wp14:anchorId="59441B29" wp14:editId="24D2C7D1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3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A4660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41B29" id="_x0000_s1419" type="#_x0000_t202" style="position:absolute;left:0;text-align:left;margin-left:399.75pt;margin-top:785.85pt;width:26.5pt;height:9.9pt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ZwrujP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FDA4660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3040" behindDoc="0" locked="1" layoutInCell="1" allowOverlap="1" wp14:anchorId="4548612F" wp14:editId="04C53420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3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A95BC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8612F" id="_x0000_s1420" type="#_x0000_t202" style="position:absolute;left:0;text-align:left;margin-left:488.7pt;margin-top:785.25pt;width:20.4pt;height:9.9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fKUOWv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3CA95BC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2016" behindDoc="0" locked="1" layoutInCell="1" allowOverlap="1" wp14:anchorId="1C6D6042" wp14:editId="2B127308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3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DF245C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D6042" id="_x0000_s1421" type="#_x0000_t202" style="position:absolute;left:0;text-align:left;margin-left:466.85pt;margin-top:785.6pt;width:18.2pt;height:9.9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TAy+If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DDF245C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8880" behindDoc="0" locked="1" layoutInCell="1" allowOverlap="1" wp14:anchorId="7DD3D670" wp14:editId="42D69367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3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2E02B" w14:textId="77777777" w:rsidR="009B3D92" w:rsidRPr="00D00A94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3D670" id="_x0000_s1422" type="#_x0000_t202" style="position:absolute;left:0;text-align:left;margin-left:6.2pt;margin-top:792.25pt;width:159.4pt;height:14.85pt;z-index:2525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HA80+n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482E02B" w14:textId="77777777" w:rsidR="009B3D92" w:rsidRPr="00D00A94" w:rsidRDefault="009B3D92" w:rsidP="009B3D92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6832" behindDoc="0" locked="1" layoutInCell="1" allowOverlap="1" wp14:anchorId="3CE1B50E" wp14:editId="39EB9D5F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3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ED079" w14:textId="77777777" w:rsidR="009B3D92" w:rsidRPr="00922583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1B50E" id="_x0000_s1423" type="#_x0000_t202" style="position:absolute;left:0;text-align:left;margin-left:5.1pt;margin-top:774.75pt;width:159.4pt;height:17.55pt;z-index:2525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oviq2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BDED079" w14:textId="77777777" w:rsidR="009B3D92" w:rsidRPr="00922583" w:rsidRDefault="009B3D92" w:rsidP="009B3D92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0448" behindDoc="0" locked="1" layoutInCell="1" allowOverlap="1" wp14:anchorId="1F0123B3" wp14:editId="09C349DF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3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09FBB" w14:textId="77777777" w:rsidR="009B3D92" w:rsidRPr="00E90F85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Beilage 9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123B3" id="_x0000_s1424" type="#_x0000_t202" style="position:absolute;left:0;text-align:left;margin-left:2.75pt;margin-top:706pt;width:164.3pt;height:15.75pt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" filled="f" stroked="f">
                <o:lock v:ext="edit" aspectratio="t"/>
                <v:textbox inset="0,0,0,0">
                  <w:txbxContent>
                    <w:p w14:paraId="0DF09FBB" w14:textId="77777777" w:rsidR="009B3D92" w:rsidRPr="00E90F85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Beilage 9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6896" behindDoc="0" locked="1" layoutInCell="1" allowOverlap="1" wp14:anchorId="23F59A33" wp14:editId="2029541F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3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C8061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59A33" id="_x0000_s1425" type="#_x0000_t202" style="position:absolute;left:0;text-align:left;margin-left:172.05pt;margin-top:755.1pt;width:37.7pt;height:9.9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Rz5/QEAANo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32C8061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6C8CE893" wp14:editId="74C33BE5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338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63657A4" id="Gerade Verbindung 33" o:spid="_x0000_s1026" style="position:absolute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00DDC0FF" wp14:editId="5641B367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339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543388F" id="Gerade Verbindung 34" o:spid="_x0000_s1026" style="position:absolute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318C5C2C" wp14:editId="70B8DC8C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340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92CD5A5" id="Gerade Verbindung 35" o:spid="_x0000_s1026" style="position:absolute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7EF1DB85" wp14:editId="1F7F767A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341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D8E5E71" id="Gerade Verbindung 36" o:spid="_x0000_s1026" style="position:absolute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77F0F537" wp14:editId="71FC4972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342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617710C" id="Gerade Verbindung 37" o:spid="_x0000_s1026" style="position:absolute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7440" behindDoc="0" locked="1" layoutInCell="0" allowOverlap="1" wp14:anchorId="769A8E07" wp14:editId="224786E0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343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1EAF8BB" id="Gerade Verbindung 38" o:spid="_x0000_s1026" style="position:absolute;z-index:25247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8464" behindDoc="0" locked="1" layoutInCell="1" allowOverlap="1" wp14:anchorId="2D0DFB3F" wp14:editId="0C6C5863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344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57EF5B7D" id="Gerade Verbindung 39" o:spid="_x0000_s1026" style="position:absolute;z-index:25247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33877FCB" wp14:editId="703E6091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345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FAD9D4C" id="Gerade Verbindung 40" o:spid="_x0000_s1026" style="position:absolute;z-index:25247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240B8201" wp14:editId="6887266B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346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47F3FCC" id="Gerade Verbindung 41" o:spid="_x0000_s1026" style="position:absolute;z-index:25248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23D9D0B5" wp14:editId="76287090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347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F1C6373" id="Gerade Verbindung 42" o:spid="_x0000_s1026" style="position:absolute;z-index:25248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08734917" wp14:editId="49C7A5BC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348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ED31CA5" id="Gerade Verbindung 45" o:spid="_x0000_s1026" style="position:absolute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0B2E07D9" wp14:editId="7FEFCE8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49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9297437" id="Gerade Verbindung 46" o:spid="_x0000_s1026" style="position:absolute;z-index:25248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2DD3ABF9" wp14:editId="2C794481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350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0D0B0D7" id="Gerade Verbindung 47" o:spid="_x0000_s1026" style="position:absolute;z-index:25248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5392" behindDoc="0" locked="1" layoutInCell="1" allowOverlap="1" wp14:anchorId="4345C28F" wp14:editId="6645BC8B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351" name="Rechteck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w14:anchorId="51B94BE4" id="Rechteck 1351" o:spid="_x0000_s1026" style="position:absolute;margin-left:0;margin-top:-785.3pt;width:510.25pt;height:785.2pt;z-index:25247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628B859A" w14:textId="77777777" w:rsidR="00ED17AD" w:rsidRDefault="00ED17AD" w:rsidP="00ED17AD"/>
    <w:p w14:paraId="6B5E5171" w14:textId="77777777" w:rsidR="00ED17AD" w:rsidRDefault="00ED17AD" w:rsidP="00ED17AD"/>
    <w:p w14:paraId="4495B7FF" w14:textId="77777777" w:rsidR="00ED17AD" w:rsidRDefault="00ED17AD" w:rsidP="009034B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4E33B83" w14:textId="77777777" w:rsidR="009B3D92" w:rsidRDefault="00ED17AD" w:rsidP="009034B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B9AC55" wp14:editId="55871363">
            <wp:extent cx="4317558" cy="6352488"/>
            <wp:effectExtent l="0" t="0" r="6985" b="0"/>
            <wp:docPr id="1289" name="Grafik 1289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" name="Grafik 1289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377" cy="63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BB4E1" w14:textId="77777777" w:rsidR="00455F00" w:rsidRDefault="009B3D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9505996" w14:textId="3F806761" w:rsidR="00455F00" w:rsidRDefault="00455F00" w:rsidP="00455F0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MAK</w:t>
      </w:r>
    </w:p>
    <w:p w14:paraId="7072F133" w14:textId="0276F98D" w:rsidR="00637C36" w:rsidRDefault="00637C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2FFC489" w14:textId="77777777" w:rsidR="00455F00" w:rsidRDefault="00455F00">
      <w:pPr>
        <w:rPr>
          <w:rFonts w:ascii="Arial" w:hAnsi="Arial" w:cs="Arial"/>
          <w:sz w:val="24"/>
          <w:szCs w:val="24"/>
        </w:rPr>
      </w:pPr>
    </w:p>
    <w:p w14:paraId="49D89E33" w14:textId="77777777" w:rsidR="009B3D92" w:rsidRDefault="009B3D92">
      <w:pPr>
        <w:rPr>
          <w:rFonts w:ascii="Arial" w:hAnsi="Arial" w:cs="Arial"/>
          <w:sz w:val="24"/>
          <w:szCs w:val="24"/>
        </w:rPr>
      </w:pPr>
    </w:p>
    <w:p w14:paraId="292AB5C6" w14:textId="77777777" w:rsidR="00504A81" w:rsidRPr="00640624" w:rsidRDefault="00504A81" w:rsidP="00504A81">
      <w:r w:rsidRPr="00640624">
        <w:rPr>
          <w:noProof/>
          <w:lang w:eastAsia="de-AT"/>
        </w:rPr>
        <w:drawing>
          <wp:anchor distT="0" distB="0" distL="114300" distR="114300" simplePos="0" relativeHeight="252603392" behindDoc="1" locked="1" layoutInCell="1" allowOverlap="1" wp14:anchorId="668C371B" wp14:editId="2C2B0045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417" name="Grafik 1417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Grafik 1417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08B61B68" wp14:editId="4D460B12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55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2BDBE43" id="Gerade Verbindung 44" o:spid="_x0000_s1026" style="position:absolute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1323846A" wp14:editId="549B85F0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56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F10E6B5" id="Gerade Verbindung 31" o:spid="_x0000_s1026" style="position:absolute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6D6E2133" wp14:editId="34FC99A3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57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9F3C3B8" id="Gerade Verbindung 29" o:spid="_x0000_s1026" style="position:absolute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6768" behindDoc="0" locked="1" layoutInCell="1" allowOverlap="1" wp14:anchorId="599EE2A5" wp14:editId="3F69CB61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3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6CE2D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EE2A5" id="_x0000_s1426" type="#_x0000_t202" style="position:absolute;margin-left:241pt;margin-top:725.25pt;width:28.15pt;height:9.9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BvJEyw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736CE2D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7792" behindDoc="0" locked="1" layoutInCell="1" allowOverlap="1" wp14:anchorId="58AC103E" wp14:editId="5BF809B7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3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07289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C103E" id="_x0000_s1427" type="#_x0000_t202" style="position:absolute;margin-left:274.65pt;margin-top:725.55pt;width:27.85pt;height:9.9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C907289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8816" behindDoc="0" locked="1" layoutInCell="1" allowOverlap="1" wp14:anchorId="5599A099" wp14:editId="01B2F5BD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3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6B19B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9A099" id="_x0000_s1428" type="#_x0000_t202" style="position:absolute;margin-left:308pt;margin-top:725.25pt;width:29.45pt;height:9.9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AOCemP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6C86B19B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3152" behindDoc="0" locked="1" layoutInCell="1" allowOverlap="1" wp14:anchorId="4989F334" wp14:editId="4C43FDCA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3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87E39" w14:textId="77777777" w:rsidR="00504A81" w:rsidRPr="00777F7A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9F334" id="_x0000_s1429" type="#_x0000_t202" style="position:absolute;margin-left:240.45pt;margin-top:735pt;width:29.85pt;height:12.9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Pl5/QEAANo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v+tpyn20mF&#10;LdRPpAPCaD16KhS0gL8568l2godfe4maM/vJkZbJo6cAT8H2FEin6KrgKiJn4+Y2ZjePNG9I5cZk&#10;BS61j22SgbIwR7Mnh77c578uT3LzDA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IAw+Xn9AQAA2g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6587E39" w14:textId="77777777" w:rsidR="00504A81" w:rsidRPr="00777F7A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4176" behindDoc="0" locked="1" layoutInCell="1" allowOverlap="1" wp14:anchorId="676C0E70" wp14:editId="3772D9A5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3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F0E60" w14:textId="77777777" w:rsidR="00504A81" w:rsidRPr="00DF75BF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C0E70" id="_x0000_s1430" type="#_x0000_t202" style="position:absolute;margin-left:273.25pt;margin-top:733.6pt;width:29.85pt;height:12.9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KMhqwv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BEF0E60" w14:textId="77777777" w:rsidR="00504A81" w:rsidRPr="00DF75BF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5200" behindDoc="0" locked="1" layoutInCell="1" allowOverlap="1" wp14:anchorId="4C146B8D" wp14:editId="466EED8B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3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73F28" w14:textId="77777777" w:rsidR="00504A81" w:rsidRPr="00777F7A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46B8D" id="_x0000_s1431" type="#_x0000_t202" style="position:absolute;margin-left:308pt;margin-top:734.15pt;width:31.45pt;height:12.9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D073F28" w14:textId="77777777" w:rsidR="00504A81" w:rsidRPr="00777F7A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289BC7DD" wp14:editId="7B4F1F01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364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53EA107" id="Gerade Verbindung 32" o:spid="_x0000_s1026" style="position:absolute;z-index:25255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5504" behindDoc="0" locked="1" layoutInCell="1" allowOverlap="1" wp14:anchorId="256572A2" wp14:editId="3FEB81B3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3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EC9E8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572A2" id="_x0000_s1432" type="#_x0000_t202" style="position:absolute;margin-left:414pt;margin-top:695.9pt;width:37.7pt;height:9.9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A0EC9E8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6528" behindDoc="0" locked="1" layoutInCell="1" allowOverlap="1" wp14:anchorId="48DB897E" wp14:editId="29367BF8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3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4A42C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B897E" id="_x0000_s1433" type="#_x0000_t202" style="position:absolute;margin-left:342.6pt;margin-top:696.2pt;width:37.7pt;height:9.9pt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e/0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IFykW4nFTbQ&#10;HEgHhNF69FQo6AB/c9aT7Woefu0EKs7MZ0daJo+eAjwFm1MgnKSrNZcRORs3tzG7eaR5Qyq3Oitw&#10;qX1skwyUhTmaPTn0+T7/dXmS6z8A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pa3v9P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64A42C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7008" behindDoc="0" locked="1" layoutInCell="1" allowOverlap="1" wp14:anchorId="2A3EA0BA" wp14:editId="3FA8CBEC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3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AEC20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EA0BA" id="_x0000_s1434" type="#_x0000_t202" style="position:absolute;margin-left:414.45pt;margin-top:704.8pt;width:93.3pt;height:14.3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Cze2tn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3FAEC20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8032" behindDoc="0" locked="1" layoutInCell="1" allowOverlap="1" wp14:anchorId="49A3FA18" wp14:editId="32BE50FF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3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14DAF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3FA18" id="_x0000_s1435" type="#_x0000_t202" style="position:absolute;margin-left:342.45pt;margin-top:705.35pt;width:65.9pt;height:13.75pt;z-index:25258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BUzXPz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C414DAF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2912" behindDoc="0" locked="1" layoutInCell="1" allowOverlap="1" wp14:anchorId="4A361E27" wp14:editId="192F9E01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3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E060C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61E27" id="_x0000_s1436" type="#_x0000_t202" style="position:absolute;margin-left:342.75pt;margin-top:765.8pt;width:48.35pt;height:12.9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lQcz+v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04E060C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3936" behindDoc="0" locked="1" layoutInCell="1" allowOverlap="1" wp14:anchorId="52CD4C0D" wp14:editId="28EB77B3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3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ABB2D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D4C0D" id="_x0000_s1437" type="#_x0000_t202" style="position:absolute;margin-left:433.65pt;margin-top:766.05pt;width:73.8pt;height:15.15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nK+b0/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C4ABB2D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4720" behindDoc="0" locked="1" layoutInCell="1" allowOverlap="1" wp14:anchorId="6C5BD3DC" wp14:editId="19DB83DA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37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B6564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BD3DC" id="_x0000_s1438" type="#_x0000_t202" style="position:absolute;margin-left:342.7pt;margin-top:755.8pt;width:37.7pt;height:9.9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DZ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IHpLN1OKmyg&#10;OZAOCKP16KlQ0AH+5qwn29U8/NoJVJyZz460TB49BXgKNqdAOElXay4jcjZubmN280jzhlRudVbg&#10;UvvYJhkoC3M0e3Lo833+6/Ik138A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SguQ2f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9FB6564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5744" behindDoc="0" locked="1" layoutInCell="1" allowOverlap="1" wp14:anchorId="155E0F73" wp14:editId="54836CAB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3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6DA870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E0F73" id="_x0000_s1439" type="#_x0000_t202" style="position:absolute;margin-left:433.4pt;margin-top:756.3pt;width:51.55pt;height:9.9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3C6DA870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1888" behindDoc="0" locked="1" layoutInCell="1" allowOverlap="1" wp14:anchorId="50ECB74F" wp14:editId="24412DB7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3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394F2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CB74F" id="_x0000_s1440" type="#_x0000_t202" style="position:absolute;margin-left:399.7pt;margin-top:756.3pt;width:29.3pt;height:9.9pt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55E394F2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73837B0D" wp14:editId="16149D0F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374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1D7774B" id="Gerade Verbindung 28" o:spid="_x0000_s1026" style="position:absolute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2FD9FB54" wp14:editId="588B85CE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375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FE1FA85" id="Gerade Verbindung 294" o:spid="_x0000_s1026" style="position:absolute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4960" behindDoc="0" locked="1" layoutInCell="1" allowOverlap="1" wp14:anchorId="7B9903D4" wp14:editId="3834CD9C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37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5F3F7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903D4" id="_x0000_s1441" type="#_x0000_t202" style="position:absolute;margin-left:399.75pt;margin-top:766.05pt;width:28.15pt;height:15.1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Bf5SM7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6D5F3F7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2672" behindDoc="0" locked="1" layoutInCell="1" allowOverlap="1" wp14:anchorId="5CC09B3C" wp14:editId="64102429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37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CFB5C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09B3C" id="_x0000_s1442" type="#_x0000_t202" style="position:absolute;margin-left:342.15pt;margin-top:726.05pt;width:43.45pt;height:9.9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IZScD/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8FCFB5C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9840" behindDoc="0" locked="1" layoutInCell="1" allowOverlap="1" wp14:anchorId="5A483127" wp14:editId="1E929377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37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3CDD8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83127" id="_x0000_s1443" type="#_x0000_t202" style="position:absolute;margin-left:466.4pt;margin-top:725.5pt;width:29.8pt;height:9.9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C43CDD8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782FFE17" wp14:editId="6433AB98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79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92F9EEA" id="Gerade Verbindung 30" o:spid="_x0000_s1026" style="position:absolute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1104" behindDoc="0" locked="1" layoutInCell="1" allowOverlap="1" wp14:anchorId="2D4ACE25" wp14:editId="29D338CF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38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C8DA5" w14:textId="77777777" w:rsidR="00504A81" w:rsidRPr="002972DB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ACE25" id="_x0000_s1444" type="#_x0000_t202" style="position:absolute;margin-left:342.7pt;margin-top:735.5pt;width:118.45pt;height:15.35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FteGEH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03C8DA5" w14:textId="77777777" w:rsidR="00504A81" w:rsidRPr="002972DB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6224" behindDoc="0" locked="1" layoutInCell="1" allowOverlap="1" wp14:anchorId="27372F19" wp14:editId="0B169A04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38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2B2EE" w14:textId="77777777" w:rsidR="00504A81" w:rsidRPr="00777F7A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72F19" id="_x0000_s1445" type="#_x0000_t202" style="position:absolute;margin-left:467.2pt;margin-top:735.4pt;width:40.7pt;height:12.9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QlJx9v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E12B2EE" w14:textId="77777777" w:rsidR="00504A81" w:rsidRPr="00777F7A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3696" behindDoc="0" locked="1" layoutInCell="1" allowOverlap="1" wp14:anchorId="7D1F4D50" wp14:editId="34E5E94E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38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732F2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F4D50" id="_x0000_s1446" type="#_x0000_t202" style="position:absolute;margin-left:172.35pt;margin-top:726.3pt;width:53.9pt;height:9.9pt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efJQuP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3E6732F2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2128" behindDoc="0" locked="1" layoutInCell="1" allowOverlap="1" wp14:anchorId="733416E5" wp14:editId="305F4CEC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38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1A49A1" w14:textId="77777777" w:rsidR="00504A81" w:rsidRPr="00777F7A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416E5" id="_x0000_s1447" type="#_x0000_t202" style="position:absolute;margin-left:172.9pt;margin-top:735.55pt;width:62.95pt;height:12.9pt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81A49A1" w14:textId="77777777" w:rsidR="00504A81" w:rsidRPr="00777F7A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5316CBC8" wp14:editId="2C948D87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384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32097E5" id="Gerade Verbindung 43" o:spid="_x0000_s1026" style="position:absolute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601344" behindDoc="0" locked="1" layoutInCell="1" allowOverlap="1" wp14:anchorId="5A062DA9" wp14:editId="3A12A062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38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7658D" w14:textId="216E1E33" w:rsidR="00504A81" w:rsidRPr="00DF75BF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3351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62DA9" id="_x0000_s1448" type="#_x0000_t202" style="position:absolute;margin-left:399.75pt;margin-top:795.3pt;width:62.05pt;height:12.9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/W4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3fLZTlfcCYpNb2aL+d5ToWoTpc9hvhJgWUpqDlSdxlc7B9CTM2I6vRLquXgXhuT&#10;R20c62v+fjFb5AvPMlZHcqLRtubLMn2jNxLHj67Jl6PQZoypgHFH0onnyDgOm4HppuZvZ7N0O6mw&#10;geZAOiCM1qOnQkEH+JuznmxX8/BrJ1BxZj470jJ59BTgKdicAuEkXa25jMjZuLmN2c0jzRtSudVZ&#10;gUvtY5tkoCzM0ezJoc/3+a/Lk1z/AQ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Dhy/W4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387658D" w14:textId="216E1E33" w:rsidR="00504A81" w:rsidRPr="00DF75BF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3351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7248" behindDoc="0" locked="1" layoutInCell="1" allowOverlap="1" wp14:anchorId="779FB055" wp14:editId="443C99D3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38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FB7AD" w14:textId="77777777" w:rsidR="00504A81" w:rsidRPr="00DF75BF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FB055" id="_x0000_s1449" type="#_x0000_t202" style="position:absolute;margin-left:342.2pt;margin-top:794.2pt;width:29.45pt;height:12.9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Bo+vh+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C4FB7AD" w14:textId="77777777" w:rsidR="00504A81" w:rsidRPr="00DF75BF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600320" behindDoc="0" locked="1" layoutInCell="1" allowOverlap="1" wp14:anchorId="63E611AF" wp14:editId="0C416535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3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63F70" w14:textId="77777777" w:rsidR="00504A81" w:rsidRPr="00DF75BF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611AF" id="_x0000_s1450" type="#_x0000_t202" style="position:absolute;margin-left:490.35pt;margin-top:794.2pt;width:18.2pt;height:12.9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A+5+Dn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9463F70" w14:textId="77777777" w:rsidR="00504A81" w:rsidRPr="00DF75BF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9296" behindDoc="0" locked="1" layoutInCell="1" allowOverlap="1" wp14:anchorId="43D454AE" wp14:editId="43C17A6B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3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C927C" w14:textId="2BD71F70" w:rsidR="00504A81" w:rsidRPr="008A70C4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454AE" id="_x0000_s1451" type="#_x0000_t202" style="position:absolute;margin-left:467.35pt;margin-top:793.3pt;width:18.2pt;height:12.9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DRmHqP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6FC927C" w14:textId="2BD71F70" w:rsidR="00504A81" w:rsidRPr="008A70C4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13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8272" behindDoc="0" locked="1" layoutInCell="1" allowOverlap="1" wp14:anchorId="7082213A" wp14:editId="4B419D6A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3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CA757" w14:textId="77777777" w:rsidR="00504A81" w:rsidRPr="00DF75BF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2213A" id="_x0000_s1452" type="#_x0000_t202" style="position:absolute;margin-left:375.85pt;margin-top:794.2pt;width:18.2pt;height:12.9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OAFE1/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28CA757" w14:textId="77777777" w:rsidR="00504A81" w:rsidRPr="00DF75BF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0080" behindDoc="0" locked="1" layoutInCell="1" allowOverlap="1" wp14:anchorId="2F40C25A" wp14:editId="626CBE2D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3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FC9E07" w14:textId="77777777" w:rsidR="00504A81" w:rsidRDefault="00504A81" w:rsidP="00504A81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0E476231" w14:textId="77777777" w:rsidR="00504A81" w:rsidRPr="00640624" w:rsidRDefault="00504A81" w:rsidP="00504A81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0C25A" id="_x0000_s1453" type="#_x0000_t202" style="position:absolute;margin-left:175.4pt;margin-top:770.55pt;width:159.55pt;height:36.4pt;z-index:25259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Kov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arp6k24nGbbQ&#10;HkkIhMl79FYo6AF/cTaQ7xoefu4FKs7MR0diJpOeAzwH23MgnKSrDZcROZs2dzHbeaJ5SzJ3Oitw&#10;rX1qkxyUhTm5PVn0+T7/dX2Tm98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KDwqi/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8FC9E07" w14:textId="77777777" w:rsidR="00504A81" w:rsidRDefault="00504A81" w:rsidP="00504A81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0E476231" w14:textId="77777777" w:rsidR="00504A81" w:rsidRPr="00640624" w:rsidRDefault="00504A81" w:rsidP="00504A81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9056" behindDoc="0" locked="1" layoutInCell="1" allowOverlap="1" wp14:anchorId="00C8A921" wp14:editId="2D0D163B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3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E97CA" w14:textId="77777777" w:rsidR="00504A81" w:rsidRPr="00777F7A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8A921" id="_x0000_s1454" type="#_x0000_t202" style="position:absolute;margin-left:173.4pt;margin-top:703.3pt;width:164pt;height:16.8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AAKsBD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638E97CA" w14:textId="77777777" w:rsidR="00504A81" w:rsidRPr="00777F7A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4480" behindDoc="0" locked="1" layoutInCell="1" allowOverlap="1" wp14:anchorId="6A1A9499" wp14:editId="18C39BA5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3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1FDBE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A9499" id="_x0000_s1455" type="#_x0000_t202" style="position:absolute;margin-left:2.1pt;margin-top:695.65pt;width:76.65pt;height:9.9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/RGS4f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7061FDBE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3456" behindDoc="0" locked="1" layoutInCell="1" allowOverlap="1" wp14:anchorId="2336D3DF" wp14:editId="096ADE11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3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0484C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6D3DF" id="_x0000_s1456" type="#_x0000_t202" style="position:absolute;margin-left:172.25pt;margin-top:695.95pt;width:37.7pt;height:9.9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n+P+g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7A50484C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1648" behindDoc="0" locked="1" layoutInCell="1" allowOverlap="1" wp14:anchorId="63D5F3A9" wp14:editId="21F19128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3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28990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5F3A9" id="_x0000_s1457" type="#_x0000_t202" style="position:absolute;margin-left:342.2pt;margin-top:785.3pt;width:29.45pt;height:9.9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4F28990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0624" behindDoc="0" locked="1" layoutInCell="1" allowOverlap="1" wp14:anchorId="4B5A818C" wp14:editId="6A28C5C7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3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944031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A818C" id="_x0000_s1458" type="#_x0000_t202" style="position:absolute;margin-left:375.85pt;margin-top:785.85pt;width:18.2pt;height:9.9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AGTXmz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17944031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9600" behindDoc="0" locked="1" layoutInCell="1" allowOverlap="1" wp14:anchorId="39384F0A" wp14:editId="403D141D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3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6F5A6A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84F0A" id="_x0000_s1459" type="#_x0000_t202" style="position:absolute;margin-left:399.75pt;margin-top:785.85pt;width:26.5pt;height:9.9pt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Dlp7bP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D6F5A6A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8576" behindDoc="0" locked="1" layoutInCell="1" allowOverlap="1" wp14:anchorId="02398271" wp14:editId="734DDDB9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3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C5A58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98271" id="_x0000_s1460" type="#_x0000_t202" style="position:absolute;margin-left:488.7pt;margin-top:785.25pt;width:20.4pt;height:9.9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3EC5A58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7552" behindDoc="0" locked="1" layoutInCell="1" allowOverlap="1" wp14:anchorId="0D3FF6A7" wp14:editId="69E61332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3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52A089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FF6A7" id="_x0000_s1461" type="#_x0000_t202" style="position:absolute;margin-left:466.85pt;margin-top:785.6pt;width:18.2pt;height:9.9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JVwrwf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D52A089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604416" behindDoc="0" locked="1" layoutInCell="1" allowOverlap="1" wp14:anchorId="3A7B5DA6" wp14:editId="29C48624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3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E574F3" w14:textId="77777777" w:rsidR="00504A81" w:rsidRPr="00D00A94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B5DA6" id="_x0000_s1462" type="#_x0000_t202" style="position:absolute;margin-left:6.2pt;margin-top:792.25pt;width:159.4pt;height:14.85pt;z-index:25260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BlsRgn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5E574F3" w14:textId="77777777" w:rsidR="00504A81" w:rsidRPr="00D00A94" w:rsidRDefault="00504A81" w:rsidP="00504A81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602368" behindDoc="0" locked="1" layoutInCell="1" allowOverlap="1" wp14:anchorId="735AEEF0" wp14:editId="028D618E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4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44532" w14:textId="77777777" w:rsidR="00504A81" w:rsidRPr="00922583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AEEF0" id="_x0000_s1463" type="#_x0000_t202" style="position:absolute;margin-left:5.1pt;margin-top:774.75pt;width:159.4pt;height:17.55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CB7r9W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6EC44532" w14:textId="77777777" w:rsidR="00504A81" w:rsidRPr="00922583" w:rsidRDefault="00504A81" w:rsidP="00504A81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5984" behindDoc="0" locked="1" layoutInCell="1" allowOverlap="1" wp14:anchorId="04E43B83" wp14:editId="42CBC98A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4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F94D5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Beilage 11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43B83" id="_x0000_s1464" type="#_x0000_t202" style="position:absolute;margin-left:2.75pt;margin-top:706pt;width:164.3pt;height:15.75pt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" filled="f" stroked="f">
                <o:lock v:ext="edit" aspectratio="t"/>
                <v:textbox inset="0,0,0,0">
                  <w:txbxContent>
                    <w:p w14:paraId="7A9F94D5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Beilage 11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2432" behindDoc="0" locked="1" layoutInCell="1" allowOverlap="1" wp14:anchorId="1EFF7F67" wp14:editId="4AC75986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4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DB161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F7F67" id="_x0000_s1465" type="#_x0000_t202" style="position:absolute;margin-left:172.05pt;margin-top:755.1pt;width:37.7pt;height:9.9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71DB161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5CC251FA" wp14:editId="25CFDE08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403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E0CAA81" id="Gerade Verbindung 33" o:spid="_x0000_s1026" style="position:absolute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32859633" wp14:editId="49DFEC55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404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3531F1C" id="Gerade Verbindung 34" o:spid="_x0000_s1026" style="position:absolute;z-index:2525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2E7A4F7F" wp14:editId="25489414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405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31DB470" id="Gerade Verbindung 35" o:spid="_x0000_s1026" style="position:absolute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6C658E0B" wp14:editId="0F07207A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406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C1C31ED" id="Gerade Verbindung 36" o:spid="_x0000_s1026" style="position:absolute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1F75B221" wp14:editId="013F4C3F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407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8B73CF9" id="Gerade Verbindung 37" o:spid="_x0000_s1026" style="position:absolute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2976" behindDoc="0" locked="1" layoutInCell="0" allowOverlap="1" wp14:anchorId="745CBF76" wp14:editId="252A0303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408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97291C2" id="Gerade Verbindung 38" o:spid="_x0000_s1026" style="position:absolute;z-index:25254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4000" behindDoc="0" locked="1" layoutInCell="1" allowOverlap="1" wp14:anchorId="57C253BE" wp14:editId="55138F11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409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C0FC5BE" id="Gerade Verbindung 39" o:spid="_x0000_s1026" style="position:absolute;z-index:25254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6A64605B" wp14:editId="27D17374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410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AAC31C5" id="Gerade Verbindung 40" o:spid="_x0000_s1026" style="position:absolute;z-index:25254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2946EE4D" wp14:editId="2130CC8D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411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BDC8C11" id="Gerade Verbindung 41" o:spid="_x0000_s1026" style="position:absolute;z-index:25255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6824091F" wp14:editId="497EEA8A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412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78CF81F" id="Gerade Verbindung 42" o:spid="_x0000_s1026" style="position:absolute;z-index:25255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24F888C6" wp14:editId="6DA3E932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413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EF1A6CF" id="Gerade Verbindung 45" o:spid="_x0000_s1026" style="position:absolute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44361821" wp14:editId="6A48724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414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EBDE724" id="Gerade Verbindung 46" o:spid="_x0000_s1026" style="position:absolute;z-index:25254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78558BF2" wp14:editId="04E6C7EA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415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38AE9AB" id="Gerade Verbindung 47" o:spid="_x0000_s1026" style="position:absolute;z-index:25254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0928" behindDoc="0" locked="1" layoutInCell="1" allowOverlap="1" wp14:anchorId="24901F5F" wp14:editId="48103E4D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416" name="Rechteck 1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w14:anchorId="316F6B84" id="Rechteck 1416" o:spid="_x0000_s1026" style="position:absolute;margin-left:0;margin-top:-785.3pt;width:510.25pt;height:785.2pt;z-index:25254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1183EA5B" w14:textId="0CC24E6C" w:rsidR="00504A81" w:rsidRDefault="00504A81" w:rsidP="00504A81"/>
    <w:p w14:paraId="154742E7" w14:textId="77777777" w:rsidR="00504A81" w:rsidRDefault="00504A81" w:rsidP="00AF64A9"/>
    <w:p w14:paraId="42263D09" w14:textId="0402B400" w:rsidR="00AF64A9" w:rsidRDefault="00504A81" w:rsidP="00504A81">
      <w:pPr>
        <w:jc w:val="center"/>
      </w:pPr>
      <w:r>
        <w:rPr>
          <w:noProof/>
        </w:rPr>
        <w:drawing>
          <wp:inline distT="0" distB="0" distL="0" distR="0" wp14:anchorId="76C01945" wp14:editId="543A9EF6">
            <wp:extent cx="3260108" cy="5592725"/>
            <wp:effectExtent l="0" t="0" r="0" b="8255"/>
            <wp:docPr id="1354" name="Grafik 1354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Grafik 1354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789" cy="560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7936" w14:textId="6350C889" w:rsidR="00504A81" w:rsidRDefault="00504A81">
      <w:r>
        <w:br w:type="page"/>
      </w:r>
    </w:p>
    <w:p w14:paraId="2D2A2BDA" w14:textId="77777777" w:rsidR="00AF64A9" w:rsidRDefault="00AF64A9" w:rsidP="00943578"/>
    <w:p w14:paraId="64C16D4E" w14:textId="77777777" w:rsidR="00943578" w:rsidRDefault="00943578" w:rsidP="00943578">
      <w:pPr>
        <w:rPr>
          <w:rFonts w:ascii="Arial" w:hAnsi="Arial" w:cs="Arial"/>
          <w:sz w:val="24"/>
          <w:szCs w:val="24"/>
        </w:rPr>
      </w:pPr>
    </w:p>
    <w:p w14:paraId="544441D8" w14:textId="77777777" w:rsidR="00943578" w:rsidRDefault="00943578" w:rsidP="00943578">
      <w:pPr>
        <w:rPr>
          <w:rFonts w:ascii="Arial" w:hAnsi="Arial" w:cs="Arial"/>
          <w:sz w:val="24"/>
          <w:szCs w:val="24"/>
        </w:rPr>
      </w:pPr>
    </w:p>
    <w:p w14:paraId="41695B55" w14:textId="77777777" w:rsidR="00943578" w:rsidRDefault="00943578" w:rsidP="0094357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C894ED1" w14:textId="63925D1E" w:rsidR="0075688C" w:rsidRPr="00640624" w:rsidRDefault="00527A82" w:rsidP="0094357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1815936" behindDoc="1" locked="1" layoutInCell="1" allowOverlap="1" wp14:anchorId="4AA178FF" wp14:editId="6C2A7CD5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L Log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A7EBE8E" wp14:editId="6EAD76A8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BE74C79" id="Gerade Verbindung 44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62AD8A" wp14:editId="0FADFE6D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1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8F244C8" id="Gerade Verbindung 31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9602265" wp14:editId="21064496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29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896389B" id="Gerade Verbindung 29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2688" behindDoc="0" locked="1" layoutInCell="1" allowOverlap="1" wp14:anchorId="4813041B" wp14:editId="0881EFAF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2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28AE1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3041B" id="_x0000_s1466" type="#_x0000_t202" style="position:absolute;left:0;text-align:left;margin-left:241pt;margin-top:725.25pt;width:28.15pt;height:9.9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7F28AE1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4736" behindDoc="0" locked="1" layoutInCell="1" allowOverlap="1" wp14:anchorId="0EE40A15" wp14:editId="7BD4C118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2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684E2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40A15" id="_x0000_s1467" type="#_x0000_t202" style="position:absolute;left:0;text-align:left;margin-left:274.65pt;margin-top:725.55pt;width:27.85pt;height:9.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kqaTR/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80684E2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6784" behindDoc="0" locked="1" layoutInCell="1" allowOverlap="1" wp14:anchorId="4FB826FA" wp14:editId="2C00C296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2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EA1FEC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826FA" id="_x0000_s1468" type="#_x0000_t202" style="position:absolute;left:0;text-align:left;margin-left:308pt;margin-top:725.25pt;width:29.45pt;height:9.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AhPD4k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66EA1FEC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5456" behindDoc="0" locked="1" layoutInCell="1" allowOverlap="1" wp14:anchorId="58FF95EE" wp14:editId="3435BA8D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3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9407E5" w14:textId="202A9D98" w:rsidR="00922583" w:rsidRPr="00777F7A" w:rsidRDefault="00777F7A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F95EE" id="_x0000_s1469" type="#_x0000_t202" style="position:absolute;left:0;text-align:left;margin-left:240.45pt;margin-top:735pt;width:29.85pt;height:12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6E9407E5" w14:textId="202A9D98" w:rsidR="00922583" w:rsidRPr="00777F7A" w:rsidRDefault="00777F7A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7504" behindDoc="0" locked="1" layoutInCell="1" allowOverlap="1" wp14:anchorId="6C0E8BDE" wp14:editId="0C4286B2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3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63AFB3" w14:textId="77777777" w:rsidR="00922583" w:rsidRPr="00DF75BF" w:rsidRDefault="00922583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E8BDE" id="_x0000_s1470" type="#_x0000_t202" style="position:absolute;left:0;text-align:left;margin-left:273.25pt;margin-top:733.6pt;width:29.85pt;height:12.9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IwUfKD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5463AFB3" w14:textId="77777777" w:rsidR="00922583" w:rsidRPr="00DF75BF" w:rsidRDefault="00922583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9552" behindDoc="0" locked="1" layoutInCell="1" allowOverlap="1" wp14:anchorId="1E587F66" wp14:editId="6F361B79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3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3E389" w14:textId="6289D952" w:rsidR="00922583" w:rsidRPr="00777F7A" w:rsidRDefault="00777F7A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87F66" id="_x0000_s1471" type="#_x0000_t202" style="position:absolute;left:0;text-align:left;margin-left:308pt;margin-top:734.15pt;width:31.45pt;height:12.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/682Lv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6B3E389" w14:textId="6289D952" w:rsidR="00922583" w:rsidRPr="00777F7A" w:rsidRDefault="00777F7A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76849F" wp14:editId="09C8F5BC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32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A35AF02" id="Gerade Verbindung 32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0160" behindDoc="0" locked="1" layoutInCell="1" allowOverlap="1" wp14:anchorId="3DB264A1" wp14:editId="7D87DBAD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92AEC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264A1" id="_x0000_s1472" type="#_x0000_t202" style="position:absolute;left:0;text-align:left;margin-left:414pt;margin-top:695.9pt;width:37.7pt;height:9.9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C392AEC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2208" behindDoc="0" locked="1" layoutInCell="1" allowOverlap="1" wp14:anchorId="36EA4E48" wp14:editId="60036665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E57CA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A4E48" id="_x0000_s1473" type="#_x0000_t202" style="position:absolute;left:0;text-align:left;margin-left:342.6pt;margin-top:696.2pt;width:37.7pt;height:9.9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ipg4X/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04E57CA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3168" behindDoc="0" locked="1" layoutInCell="1" allowOverlap="1" wp14:anchorId="3F40CC0D" wp14:editId="7D7C15EB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3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8DFE5" w14:textId="77777777" w:rsidR="00922583" w:rsidRPr="00E90F85" w:rsidRDefault="00922583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0CC0D" id="_x0000_s1474" type="#_x0000_t202" style="position:absolute;left:0;text-align:left;margin-left:414.45pt;margin-top:704.8pt;width:93.3pt;height:14.3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APrDXL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2E58DFE5" w14:textId="77777777" w:rsidR="00922583" w:rsidRPr="00E90F85" w:rsidRDefault="00922583" w:rsidP="0011159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5216" behindDoc="0" locked="1" layoutInCell="1" allowOverlap="1" wp14:anchorId="579F9E77" wp14:editId="1C61C16C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3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D7D6C" w14:textId="77777777" w:rsidR="00922583" w:rsidRPr="00E90F85" w:rsidRDefault="00922583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F9E77" id="_x0000_s1475" type="#_x0000_t202" style="position:absolute;left:0;text-align:left;margin-left:342.45pt;margin-top:705.35pt;width:65.9pt;height:13.7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DoGi1f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CBD7D6C" w14:textId="77777777" w:rsidR="00922583" w:rsidRPr="00E90F85" w:rsidRDefault="00922583" w:rsidP="005D5C55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4976" behindDoc="0" locked="1" layoutInCell="1" allowOverlap="1" wp14:anchorId="09B7DEC0" wp14:editId="6D46192F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2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77D4C" w14:textId="77777777" w:rsidR="00922583" w:rsidRPr="00E90F85" w:rsidRDefault="00922583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7DEC0" id="_x0000_s1476" type="#_x0000_t202" style="position:absolute;left:0;text-align:left;margin-left:342.75pt;margin-top:765.8pt;width:48.35pt;height:12.9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ujLkUf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F077D4C" w14:textId="77777777" w:rsidR="00922583" w:rsidRPr="00E90F85" w:rsidRDefault="00922583" w:rsidP="0011159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7024" behindDoc="0" locked="1" layoutInCell="1" allowOverlap="1" wp14:anchorId="212C5F18" wp14:editId="35410ED2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2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A7236" w14:textId="77777777" w:rsidR="00922583" w:rsidRPr="00E90F85" w:rsidRDefault="004B1B91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C5F18" id="_x0000_s1477" type="#_x0000_t202" style="position:absolute;left:0;text-align:left;margin-left:433.65pt;margin-top:766.05pt;width:73.8pt;height:15.1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s5pMeP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12A7236" w14:textId="77777777" w:rsidR="00922583" w:rsidRPr="00E90F85" w:rsidRDefault="004B1B91" w:rsidP="0011159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8592" behindDoc="0" locked="1" layoutInCell="1" allowOverlap="1" wp14:anchorId="0A867FBC" wp14:editId="1BE253C0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2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23029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67FBC" id="_x0000_s1478" type="#_x0000_t202" style="position:absolute;left:0;text-align:left;margin-left:342.7pt;margin-top:755.8pt;width:37.7pt;height:9.9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kdy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IH5LN1OKmyg&#10;OZAOCKP16KlQ0AH+5qwn29U8/NoJVJyZz460TB49BXgKNqdAOElXay4jcjZubmN280jzhlRudVbg&#10;UvvYJhkoC3M0e3Lo833+6/Ik138A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ZT5Hcv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B623029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0640" behindDoc="0" locked="1" layoutInCell="1" allowOverlap="1" wp14:anchorId="5CD5DC71" wp14:editId="54B3AED6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2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481F0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5DC71" id="_x0000_s1479" type="#_x0000_t202" style="position:absolute;left:0;text-align:left;margin-left:433.4pt;margin-top:756.3pt;width:51.55pt;height:9.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IsCj/H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F1481F0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2928" behindDoc="0" locked="1" layoutInCell="1" allowOverlap="1" wp14:anchorId="4E7EC40C" wp14:editId="0C472987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2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02F1E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EC40C" id="_x0000_s1480" type="#_x0000_t202" style="position:absolute;left:0;text-align:left;margin-left:399.7pt;margin-top:756.3pt;width:29.3pt;height:9.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01D02F1E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51D0AA" wp14:editId="2110D518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28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7F983A9" id="Gerade Verbindung 28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DF25B81" wp14:editId="1DCBC446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294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D09C8A3" id="Gerade Verbindung 294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9072" behindDoc="0" locked="1" layoutInCell="1" allowOverlap="1" wp14:anchorId="0BF7FB32" wp14:editId="2D358101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2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CAF4E" w14:textId="77777777" w:rsidR="00922583" w:rsidRPr="00E90F85" w:rsidRDefault="00922583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7FB32" id="_x0000_s1481" type="#_x0000_t202" style="position:absolute;left:0;text-align:left;margin-left:399.75pt;margin-top:766.05pt;width:28.15pt;height:15.1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DjMn2X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2FDCAF4E" w14:textId="77777777" w:rsidR="00922583" w:rsidRPr="00E90F85" w:rsidRDefault="00922583" w:rsidP="0011159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4496" behindDoc="0" locked="1" layoutInCell="1" allowOverlap="1" wp14:anchorId="302BC098" wp14:editId="78A2D974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5F1A6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BC098" id="_x0000_s1482" type="#_x0000_t202" style="position:absolute;left:0;text-align:left;margin-left:342.15pt;margin-top:726.05pt;width:43.45pt;height:9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DqFLpP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A95F1A6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8832" behindDoc="0" locked="1" layoutInCell="1" allowOverlap="1" wp14:anchorId="20B2861B" wp14:editId="1A7D2C08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2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3D10A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2861B" id="_x0000_s1483" type="#_x0000_t202" style="position:absolute;left:0;text-align:left;margin-left:466.4pt;margin-top:725.5pt;width:29.8pt;height:9.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243D10A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1834577" wp14:editId="4F0EF02B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0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57381EE" id="Gerade Verbindung 30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1360" behindDoc="0" locked="1" layoutInCell="1" allowOverlap="1" wp14:anchorId="77E0C7D4" wp14:editId="0B20837B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3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4E955" w14:textId="712B4BE6" w:rsidR="00922583" w:rsidRPr="002972DB" w:rsidRDefault="009034B8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0C7D4" id="_x0000_s1484" type="#_x0000_t202" style="position:absolute;left:0;text-align:left;margin-left:342.7pt;margin-top:735.5pt;width:118.45pt;height:15.3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HRrz+r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4A4E955" w14:textId="712B4BE6" w:rsidR="00922583" w:rsidRPr="002972DB" w:rsidRDefault="009034B8" w:rsidP="005D5C55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1600" behindDoc="0" locked="1" layoutInCell="1" allowOverlap="1" wp14:anchorId="2AF8465A" wp14:editId="7960C1B3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3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96E03" w14:textId="3AC634B1" w:rsidR="00922583" w:rsidRPr="00777F7A" w:rsidRDefault="00922583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8465A" id="_x0000_s1485" type="#_x0000_t202" style="position:absolute;left:0;text-align:left;margin-left:467.2pt;margin-top:735.4pt;width:40.7pt;height:12.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bWemXf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F796E03" w14:textId="3AC634B1" w:rsidR="00922583" w:rsidRPr="00777F7A" w:rsidRDefault="00922583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6544" behindDoc="0" locked="1" layoutInCell="1" allowOverlap="1" wp14:anchorId="1B8A162E" wp14:editId="0FF3DCD4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90100" w14:textId="77777777" w:rsidR="00922583" w:rsidRPr="00833108" w:rsidRDefault="009655A1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A162E" id="_x0000_s1486" type="#_x0000_t202" style="position:absolute;left:0;text-align:left;margin-left:172.35pt;margin-top:726.3pt;width:53.9pt;height:9.9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VseHE/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05E90100" w14:textId="77777777" w:rsidR="00922583" w:rsidRPr="00833108" w:rsidRDefault="009655A1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3408" behindDoc="0" locked="1" layoutInCell="1" allowOverlap="1" wp14:anchorId="5A2B6A67" wp14:editId="196B5A9A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3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E34B7" w14:textId="3A68DAD6" w:rsidR="00922583" w:rsidRPr="00777F7A" w:rsidRDefault="00777F7A" w:rsidP="00706549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B6A67" id="_x0000_s1487" type="#_x0000_t202" style="position:absolute;left:0;text-align:left;margin-left:172.9pt;margin-top:735.55pt;width:62.95pt;height:12.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A0E34B7" w14:textId="3A68DAD6" w:rsidR="00922583" w:rsidRPr="00777F7A" w:rsidRDefault="00777F7A" w:rsidP="00706549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706549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B3304F" wp14:editId="467F9884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43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D169BFD" id="Gerade Verbindung 43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11840" behindDoc="0" locked="1" layoutInCell="1" allowOverlap="1" wp14:anchorId="6437CCDD" wp14:editId="19537012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3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F1BCC2" w14:textId="656FAEC6" w:rsidR="00922583" w:rsidRPr="00DF75BF" w:rsidRDefault="004B1B91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3351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7CCDD" id="_x0000_s1488" type="#_x0000_t202" style="position:absolute;left:0;text-align:left;margin-left:399.75pt;margin-top:795.3pt;width:62.05pt;height:12.9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DO/iIT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DF1BCC2" w14:textId="656FAEC6" w:rsidR="00922583" w:rsidRPr="00DF75BF" w:rsidRDefault="004B1B91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3351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3648" behindDoc="0" locked="1" layoutInCell="1" allowOverlap="1" wp14:anchorId="67D109D0" wp14:editId="280AE03D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3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D4E22" w14:textId="77777777" w:rsidR="00922583" w:rsidRPr="00DF75BF" w:rsidRDefault="004B1B91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109D0" id="_x0000_s1489" type="#_x0000_t202" style="position:absolute;left:0;text-align:left;margin-left:342.2pt;margin-top:794.2pt;width:29.45pt;height:12.9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BHzy/V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0DD4E22" w14:textId="77777777" w:rsidR="00922583" w:rsidRPr="00DF75BF" w:rsidRDefault="004B1B91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9792" behindDoc="0" locked="1" layoutInCell="1" allowOverlap="1" wp14:anchorId="15D00737" wp14:editId="4449474C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3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D1B8F" w14:textId="4F4FE209" w:rsidR="00922583" w:rsidRPr="00DF75BF" w:rsidRDefault="004B1B91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00737" id="_x0000_s1490" type="#_x0000_t202" style="position:absolute;left:0;text-align:left;margin-left:490.35pt;margin-top:794.2pt;width:18.2pt;height:12.9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CCML5L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BFD1B8F" w14:textId="4F4FE209" w:rsidR="00922583" w:rsidRPr="00DF75BF" w:rsidRDefault="004B1B91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7744" behindDoc="0" locked="1" layoutInCell="1" allowOverlap="1" wp14:anchorId="7D73357D" wp14:editId="47D801A2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3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E7CD0" w14:textId="76DDE6DF" w:rsidR="00922583" w:rsidRPr="008A70C4" w:rsidRDefault="009B3D92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3357D" id="_x0000_s1491" type="#_x0000_t202" style="position:absolute;left:0;text-align:left;margin-left:467.35pt;margin-top:793.3pt;width:18.2pt;height:12.9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BtTyQj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AEE7CD0" w14:textId="76DDE6DF" w:rsidR="00922583" w:rsidRPr="008A70C4" w:rsidRDefault="009B3D92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5696" behindDoc="0" locked="1" layoutInCell="1" allowOverlap="1" wp14:anchorId="44C37C31" wp14:editId="1A804390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31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DCDB6" w14:textId="77777777" w:rsidR="00922583" w:rsidRPr="00DF75BF" w:rsidRDefault="004B1B91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37C31" id="_x0000_s1492" type="#_x0000_t202" style="position:absolute;left:0;text-align:left;margin-left:375.85pt;margin-top:794.2pt;width:18.2pt;height:12.9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FzSTfP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33DCDB6" w14:textId="77777777" w:rsidR="00922583" w:rsidRPr="00DF75BF" w:rsidRDefault="004B1B91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9312" behindDoc="0" locked="1" layoutInCell="1" allowOverlap="1" wp14:anchorId="45ACA408" wp14:editId="0B1DB401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3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B3394" w14:textId="537262D9" w:rsidR="00922583" w:rsidRDefault="00777F7A" w:rsidP="00640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69C66252" w14:textId="6CC954F2" w:rsidR="00640624" w:rsidRPr="00640624" w:rsidRDefault="00777F7A" w:rsidP="00640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CA408" id="_x0000_s1493" type="#_x0000_t202" style="position:absolute;left:0;text-align:left;margin-left:175.4pt;margin-top:770.55pt;width:159.55pt;height:36.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X2E+w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50B3394" w14:textId="537262D9" w:rsidR="00922583" w:rsidRDefault="00777F7A" w:rsidP="00640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69C66252" w14:textId="6CC954F2" w:rsidR="00640624" w:rsidRPr="00640624" w:rsidRDefault="00777F7A" w:rsidP="00640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7264" behindDoc="0" locked="1" layoutInCell="1" allowOverlap="1" wp14:anchorId="0D8F4FD3" wp14:editId="4DF613BD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3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97E31" w14:textId="0DB7F76D" w:rsidR="00922583" w:rsidRPr="00777F7A" w:rsidRDefault="00777F7A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F4FD3" id="_x0000_s1494" type="#_x0000_t202" style="position:absolute;left:0;text-align:left;margin-left:173.4pt;margin-top:703.3pt;width:164pt;height:16.8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AvHxfo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2197E31" w14:textId="0DB7F76D" w:rsidR="00922583" w:rsidRPr="00777F7A" w:rsidRDefault="00777F7A" w:rsidP="005D5C55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8112" behindDoc="0" locked="1" layoutInCell="1" allowOverlap="1" wp14:anchorId="74601B70" wp14:editId="26099977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5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3A4E8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01B70" id="_x0000_s1495" type="#_x0000_t202" style="position:absolute;left:0;text-align:left;margin-left:2.1pt;margin-top:695.65pt;width:76.65pt;height:9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0iRFSv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3A63A4E8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6064" behindDoc="0" locked="1" layoutInCell="1" allowOverlap="1" wp14:anchorId="595134C8" wp14:editId="1B62D299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4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CEA81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134C8" id="_x0000_s1496" type="#_x0000_t202" style="position:absolute;left:0;text-align:left;margin-left:172.25pt;margin-top:695.95pt;width:37.7pt;height:9.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6gk+g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504CEA81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2448" behindDoc="0" locked="1" layoutInCell="1" allowOverlap="1" wp14:anchorId="3935E750" wp14:editId="63F7B696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63F34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5E750" id="_x0000_s1497" type="#_x0000_t202" style="position:absolute;left:0;text-align:left;margin-left:342.2pt;margin-top:785.3pt;width:29.45pt;height:9.9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7763F34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0400" behindDoc="0" locked="1" layoutInCell="1" allowOverlap="1" wp14:anchorId="3124801F" wp14:editId="6053E0C1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DC8A1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4801F" id="_x0000_s1498" type="#_x0000_t202" style="position:absolute;left:0;text-align:left;margin-left:375.85pt;margin-top:785.85pt;width:18.2pt;height:9.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ApeK4Y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480DC8A1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8352" behindDoc="0" locked="1" layoutInCell="1" allowOverlap="1" wp14:anchorId="0CE22E7F" wp14:editId="5C1E8491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A5DEA3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22E7F" id="_x0000_s1499" type="#_x0000_t202" style="position:absolute;left:0;text-align:left;margin-left:399.75pt;margin-top:785.85pt;width:26.5pt;height:9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IW+sx/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9A5DEA3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6304" behindDoc="0" locked="1" layoutInCell="1" allowOverlap="1" wp14:anchorId="19D0A4FD" wp14:editId="7456507A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71AA3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0A4FD" id="_x0000_s1500" type="#_x0000_t202" style="position:absolute;left:0;text-align:left;margin-left:488.7pt;margin-top:785.25pt;width:20.4pt;height:9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DD71AA3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4256" behindDoc="0" locked="1" layoutInCell="1" allowOverlap="1" wp14:anchorId="2E5A5EF8" wp14:editId="5BFA134E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C6D5B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A5EF8" id="_x0000_s1501" type="#_x0000_t202" style="position:absolute;left:0;text-align:left;margin-left:466.85pt;margin-top:785.6pt;width:18.2pt;height:9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B7C6D5B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D00A9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17984" behindDoc="0" locked="1" layoutInCell="1" allowOverlap="1" wp14:anchorId="23C36E8E" wp14:editId="1B75018C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ACF37" w14:textId="77777777" w:rsidR="00922583" w:rsidRPr="00D00A94" w:rsidRDefault="00184B7F" w:rsidP="00D00A9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36E8E" id="_x0000_s1502" type="#_x0000_t202" style="position:absolute;left:0;text-align:left;margin-left:6.2pt;margin-top:792.25pt;width:159.4pt;height:14.8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DZZkaL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32ACF37" w14:textId="77777777" w:rsidR="00922583" w:rsidRPr="00D00A94" w:rsidRDefault="00184B7F" w:rsidP="00D00A9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FA73B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14912" behindDoc="0" locked="1" layoutInCell="1" allowOverlap="1" wp14:anchorId="72C92808" wp14:editId="2A11A262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3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5BF1A" w14:textId="77777777" w:rsidR="00922583" w:rsidRPr="00922583" w:rsidRDefault="00922583" w:rsidP="00FA73B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92808" id="_x0000_s1503" type="#_x0000_t202" style="position:absolute;left:0;text-align:left;margin-left:5.1pt;margin-top:774.75pt;width:159.4pt;height:17.5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Cu22j9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2A05BF1A" w14:textId="77777777" w:rsidR="00922583" w:rsidRPr="00922583" w:rsidRDefault="00922583" w:rsidP="00FA73BE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111590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1120" behindDoc="0" locked="1" layoutInCell="1" allowOverlap="1" wp14:anchorId="018F5D9A" wp14:editId="740681CF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2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C236F" w14:textId="12F59182" w:rsidR="00922583" w:rsidRPr="00E90F85" w:rsidRDefault="00640624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Beilage</w:t>
                            </w:r>
                            <w:r w:rsidR="00777F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F64A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F5D9A" id="_x0000_s1504" type="#_x0000_t202" style="position:absolute;left:0;text-align:left;margin-left:2.75pt;margin-top:706pt;width:164.3pt;height:15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" filled="f" stroked="f">
                <o:lock v:ext="edit" aspectratio="t"/>
                <v:textbox inset="0,0,0,0">
                  <w:txbxContent>
                    <w:p w14:paraId="296C236F" w14:textId="12F59182" w:rsidR="00922583" w:rsidRPr="00E90F85" w:rsidRDefault="00640624" w:rsidP="00111590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Beilage</w:t>
                      </w:r>
                      <w:r w:rsidR="00777F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AF64A9">
                        <w:rPr>
                          <w:rFonts w:ascii="Arial" w:hAnsi="Arial" w:cs="Arial"/>
                          <w:sz w:val="20"/>
                          <w:szCs w:val="20"/>
                        </w:rPr>
                        <w:t>11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833108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4016" behindDoc="0" locked="1" layoutInCell="1" allowOverlap="1" wp14:anchorId="38AECA20" wp14:editId="248D109B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3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F563AC" w14:textId="77777777" w:rsidR="00922583" w:rsidRPr="00833108" w:rsidRDefault="00922583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ECA20" id="_x0000_s1505" type="#_x0000_t202" style="position:absolute;left:0;text-align:left;margin-left:172.05pt;margin-top:755.1pt;width:37.7pt;height:9.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F6y+w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kmEVil20mFLTRH&#10;0gFhtB49FQo6wF+c9WS7moefe4GKM/PRkZbJo+cAz8H2HAgn6WrNZUTOxs1dzG4ead6Syq3OClxr&#10;n9okA2VhTmZPDn2+z39dn+TmNwA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CArF6y+wEAANo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DF563AC" w14:textId="77777777" w:rsidR="00922583" w:rsidRPr="00833108" w:rsidRDefault="00922583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C2E220" wp14:editId="1969BAF9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3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F742008" id="Gerade Verbindung 33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83691AA" wp14:editId="307EEADE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4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18A58F5" id="Gerade Verbindung 34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00524C3" wp14:editId="306005B6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5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4EB023C" id="Gerade Verbindung 35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EC7EBC9" wp14:editId="06AD619A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6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200826AD" id="Gerade Verbindung 36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8613DB" wp14:editId="66B49A43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37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3B41006" id="Gerade Verbindung 37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3536" behindDoc="0" locked="1" layoutInCell="0" allowOverlap="1" wp14:anchorId="398EF726" wp14:editId="3CAC3B7B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38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7987D97" id="Gerade Verbindung 38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4560" behindDoc="0" locked="1" layoutInCell="1" allowOverlap="1" wp14:anchorId="3672ACE2" wp14:editId="685F33B7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39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EF218C4" id="Gerade Verbindung 39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4FD69D" wp14:editId="3CE9046D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40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8EE1447" id="Gerade Verbindung 40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25B96B3" wp14:editId="1EB12759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41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DDDCAB9" id="Gerade Verbindung 41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D3F3E67" wp14:editId="4E49AA51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42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3BD34D8" id="Gerade Verbindung 42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17C867" wp14:editId="5A701599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45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A9FB2AF" id="Gerade Verbindung 45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8F963EE" wp14:editId="327B50A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6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13D242F" id="Gerade Verbindung 46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FD2743B" wp14:editId="07C1D98C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47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0C55014" id="Gerade Verbindung 47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1488" behindDoc="0" locked="1" layoutInCell="1" allowOverlap="1" wp14:anchorId="32C388BB" wp14:editId="1261429B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48" name="Rechteck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w14:anchorId="1AB612B7" id="Rechteck 48" o:spid="_x0000_s1026" style="position:absolute;margin-left:0;margin-top:-785.3pt;width:510.25pt;height:785.2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  <w:r w:rsidR="0094357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8882F2" wp14:editId="3ABBC71A">
            <wp:extent cx="3300725" cy="5663793"/>
            <wp:effectExtent l="0" t="0" r="0" b="0"/>
            <wp:docPr id="1418" name="Grafik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618" cy="566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688C" w:rsidRPr="00640624" w:rsidSect="006253F7">
      <w:pgSz w:w="11906" w:h="16838" w:code="9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AB1E2" w14:textId="77777777" w:rsidR="00196F09" w:rsidRDefault="00196F09" w:rsidP="00504A81">
      <w:pPr>
        <w:spacing w:after="0" w:line="240" w:lineRule="auto"/>
      </w:pPr>
      <w:r>
        <w:separator/>
      </w:r>
    </w:p>
  </w:endnote>
  <w:endnote w:type="continuationSeparator" w:id="0">
    <w:p w14:paraId="693C57C9" w14:textId="77777777" w:rsidR="00196F09" w:rsidRDefault="00196F09" w:rsidP="00504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B152E" w14:textId="77777777" w:rsidR="00196F09" w:rsidRDefault="00196F09" w:rsidP="00504A81">
      <w:pPr>
        <w:spacing w:after="0" w:line="240" w:lineRule="auto"/>
      </w:pPr>
      <w:r>
        <w:separator/>
      </w:r>
    </w:p>
  </w:footnote>
  <w:footnote w:type="continuationSeparator" w:id="0">
    <w:p w14:paraId="4EFB2019" w14:textId="77777777" w:rsidR="00196F09" w:rsidRDefault="00196F09" w:rsidP="00504A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08"/>
  <w:hyphenationZone w:val="425"/>
  <w:drawingGridHorizontalSpacing w:val="28"/>
  <w:drawingGridVerticalSpacing w:val="28"/>
  <w:displayHorizontalDrawingGridEvery w:val="2"/>
  <w:displayVerticalDrawingGridEvery w:val="2"/>
  <w:doNotUseMarginsForDrawingGridOrigin/>
  <w:drawingGridHorizontalOrigin w:val="0"/>
  <w:drawingGridVerticalOrigin w:val="1684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D82"/>
    <w:rsid w:val="0002504C"/>
    <w:rsid w:val="00026D0D"/>
    <w:rsid w:val="00057E02"/>
    <w:rsid w:val="00071DED"/>
    <w:rsid w:val="00111590"/>
    <w:rsid w:val="00146347"/>
    <w:rsid w:val="00184B7F"/>
    <w:rsid w:val="00196F09"/>
    <w:rsid w:val="001A4194"/>
    <w:rsid w:val="001B324E"/>
    <w:rsid w:val="001C2B2B"/>
    <w:rsid w:val="001D0442"/>
    <w:rsid w:val="001E4A52"/>
    <w:rsid w:val="00207F7A"/>
    <w:rsid w:val="00256BC7"/>
    <w:rsid w:val="00270CDE"/>
    <w:rsid w:val="002715E4"/>
    <w:rsid w:val="002972DB"/>
    <w:rsid w:val="002B4FFB"/>
    <w:rsid w:val="00303D82"/>
    <w:rsid w:val="00315FF1"/>
    <w:rsid w:val="00351E5A"/>
    <w:rsid w:val="00357452"/>
    <w:rsid w:val="0037671C"/>
    <w:rsid w:val="003E605D"/>
    <w:rsid w:val="00407D3D"/>
    <w:rsid w:val="00407FC8"/>
    <w:rsid w:val="004277DD"/>
    <w:rsid w:val="00435BA7"/>
    <w:rsid w:val="00455F00"/>
    <w:rsid w:val="00463B61"/>
    <w:rsid w:val="00472CFA"/>
    <w:rsid w:val="004B02F0"/>
    <w:rsid w:val="004B1B91"/>
    <w:rsid w:val="004D11A5"/>
    <w:rsid w:val="00504A81"/>
    <w:rsid w:val="00527A82"/>
    <w:rsid w:val="00536A38"/>
    <w:rsid w:val="00580D2D"/>
    <w:rsid w:val="005B1520"/>
    <w:rsid w:val="005C6FE9"/>
    <w:rsid w:val="005D5C55"/>
    <w:rsid w:val="00616455"/>
    <w:rsid w:val="006253F7"/>
    <w:rsid w:val="00637C36"/>
    <w:rsid w:val="00640624"/>
    <w:rsid w:val="00647B1E"/>
    <w:rsid w:val="00652F5E"/>
    <w:rsid w:val="006551FA"/>
    <w:rsid w:val="00686ED4"/>
    <w:rsid w:val="00694624"/>
    <w:rsid w:val="006A7723"/>
    <w:rsid w:val="006B09FD"/>
    <w:rsid w:val="00706549"/>
    <w:rsid w:val="007315BD"/>
    <w:rsid w:val="0073351E"/>
    <w:rsid w:val="0075409D"/>
    <w:rsid w:val="0075688C"/>
    <w:rsid w:val="00777F7A"/>
    <w:rsid w:val="007A6943"/>
    <w:rsid w:val="007B5B6B"/>
    <w:rsid w:val="00802C21"/>
    <w:rsid w:val="00833108"/>
    <w:rsid w:val="00843B1C"/>
    <w:rsid w:val="008A70C4"/>
    <w:rsid w:val="009034B8"/>
    <w:rsid w:val="00922583"/>
    <w:rsid w:val="00943578"/>
    <w:rsid w:val="00965519"/>
    <w:rsid w:val="009655A1"/>
    <w:rsid w:val="009A3A67"/>
    <w:rsid w:val="009B3D92"/>
    <w:rsid w:val="00A0643D"/>
    <w:rsid w:val="00A2184E"/>
    <w:rsid w:val="00AE31A3"/>
    <w:rsid w:val="00AF64A9"/>
    <w:rsid w:val="00B0715C"/>
    <w:rsid w:val="00B5305C"/>
    <w:rsid w:val="00B57BAE"/>
    <w:rsid w:val="00B62108"/>
    <w:rsid w:val="00B7714E"/>
    <w:rsid w:val="00BB5B5E"/>
    <w:rsid w:val="00BD2BB7"/>
    <w:rsid w:val="00C307D7"/>
    <w:rsid w:val="00C8162F"/>
    <w:rsid w:val="00CA4DB2"/>
    <w:rsid w:val="00CD4682"/>
    <w:rsid w:val="00CE385F"/>
    <w:rsid w:val="00CE48D6"/>
    <w:rsid w:val="00D00A94"/>
    <w:rsid w:val="00D0413D"/>
    <w:rsid w:val="00D67359"/>
    <w:rsid w:val="00DA2F01"/>
    <w:rsid w:val="00DB713A"/>
    <w:rsid w:val="00DD7265"/>
    <w:rsid w:val="00DF75BF"/>
    <w:rsid w:val="00E007D8"/>
    <w:rsid w:val="00E8544B"/>
    <w:rsid w:val="00E90F85"/>
    <w:rsid w:val="00ED17AD"/>
    <w:rsid w:val="00FA73BE"/>
    <w:rsid w:val="00FB6BCB"/>
    <w:rsid w:val="00FD13EE"/>
    <w:rsid w:val="00FD6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2EB0C6"/>
  <w15:docId w15:val="{0C33B871-3418-4055-A45E-C94E847CA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04A81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331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33108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504A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04A81"/>
  </w:style>
  <w:style w:type="paragraph" w:styleId="Fuzeile">
    <w:name w:val="footer"/>
    <w:basedOn w:val="Standard"/>
    <w:link w:val="FuzeileZchn"/>
    <w:uiPriority w:val="99"/>
    <w:unhideWhenUsed/>
    <w:rsid w:val="00504A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04A81"/>
  </w:style>
  <w:style w:type="paragraph" w:styleId="Titel">
    <w:name w:val="Title"/>
    <w:basedOn w:val="Standard"/>
    <w:next w:val="Standard"/>
    <w:link w:val="TitelZchn"/>
    <w:uiPriority w:val="10"/>
    <w:qFormat/>
    <w:rsid w:val="005B15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B15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277DD"/>
    <w:pPr>
      <w:numPr>
        <w:ilvl w:val="1"/>
      </w:numPr>
      <w:suppressAutoHyphens/>
      <w:spacing w:before="120" w:after="120" w:line="240" w:lineRule="auto"/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277DD"/>
    <w:rPr>
      <w:rFonts w:eastAsiaTheme="minorEastAsia"/>
      <w:color w:val="5A5A5A" w:themeColor="text1" w:themeTint="A5"/>
      <w:spacing w:val="15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mon\MEGA\HTL\FTKL_GruS\DATA_GruS\Templates\HWE_Rahmen_GruS_A4_20130731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 w="18000">
          <a:solidFill>
            <a:schemeClr val="tx1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0" tIns="0" rIns="0" bIns="0" anchor="ctr" anchorCtr="0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64921A11011E40B346AA40B0CBE741" ma:contentTypeVersion="1" ma:contentTypeDescription="Ein neues Dokument erstellen." ma:contentTypeScope="" ma:versionID="c01241c994ee314457d3ce8e3dc31af9">
  <xsd:schema xmlns:xsd="http://www.w3.org/2001/XMLSchema" xmlns:p="http://schemas.microsoft.com/office/2006/metadata/properties" targetNamespace="http://schemas.microsoft.com/office/2006/metadata/properties" ma:root="true" ma:fieldsID="23eb77e6de0ab2618a48db5944c6617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 ma:index="8" ma:displayName="Autor"/>
        <xsd:element ref="dcterms:created" minOccurs="0" maxOccurs="1"/>
        <xsd:element ref="dc:identifier" minOccurs="0" maxOccurs="1"/>
        <xsd:element name="contentType" minOccurs="0" maxOccurs="1" type="xsd:string" ma:index="0" ma:displayName="Inhaltstyp" ma:readOnly="tru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Props1.xml><?xml version="1.0" encoding="utf-8"?>
<ds:datastoreItem xmlns:ds="http://schemas.openxmlformats.org/officeDocument/2006/customXml" ds:itemID="{F371C916-D72E-422F-A538-12465E48761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F45D015-A5A2-47F3-87F6-5F1100017EB1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8DD05077-EB18-470B-8D84-358008262EE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5CA551C-D935-4B6B-838E-E2EA52843A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HWE_Rahmen_GruS_A4_20130731.dotx</Template>
  <TotalTime>0</TotalTime>
  <Pages>1</Pages>
  <Words>130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Grundner</dc:creator>
  <cp:lastModifiedBy>Grundner Simon</cp:lastModifiedBy>
  <cp:revision>61</cp:revision>
  <cp:lastPrinted>2023-03-24T22:45:00Z</cp:lastPrinted>
  <dcterms:created xsi:type="dcterms:W3CDTF">2023-03-24T19:33:00Z</dcterms:created>
  <dcterms:modified xsi:type="dcterms:W3CDTF">2023-03-28T09:29:00Z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0x0101000464921A11011E40B346AA40B0CBE741</vt:lpwstr>
  </property>
</Properties>
</file>